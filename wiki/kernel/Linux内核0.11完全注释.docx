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33A8" w:rsidRDefault="00C833A8" w:rsidP="00C833A8">
      <w:r>
        <w:t>Doc</w:t>
      </w:r>
      <w:r w:rsidR="00C3003B">
        <w:t xml:space="preserve"> </w:t>
      </w:r>
      <w:r>
        <w:t>No.:</w:t>
      </w:r>
      <w:r w:rsidR="00C3003B">
        <w:t xml:space="preserve"> </w:t>
      </w:r>
      <w:r w:rsidR="001D512E">
        <w:fldChar w:fldCharType="begin"/>
      </w:r>
      <w:r w:rsidR="001D512E">
        <w:instrText xml:space="preserve"> KEYWORDS   \* MERGEFORMAT </w:instrText>
      </w:r>
      <w:r w:rsidR="001D512E">
        <w:fldChar w:fldCharType="separate"/>
      </w:r>
      <w:r w:rsidR="00937521">
        <w:t>DR-N927-LX.11</w:t>
      </w:r>
      <w:r w:rsidR="001D512E">
        <w:fldChar w:fldCharType="end"/>
      </w:r>
    </w:p>
    <w:p w:rsidR="00961A43" w:rsidRDefault="00961A43" w:rsidP="00C833A8">
      <w:r>
        <w:t>Pages:</w:t>
      </w:r>
      <w:r w:rsidR="00C3003B">
        <w:t xml:space="preserve"> </w:t>
      </w:r>
      <w:r w:rsidR="001D512E">
        <w:fldChar w:fldCharType="begin"/>
      </w:r>
      <w:r w:rsidR="001D512E">
        <w:instrText xml:space="preserve"> NUMPAGES   \* MERGEFORMAT </w:instrText>
      </w:r>
      <w:r w:rsidR="001D512E">
        <w:fldChar w:fldCharType="separate"/>
      </w:r>
      <w:r w:rsidR="00937521">
        <w:rPr>
          <w:noProof/>
        </w:rPr>
        <w:t>28</w:t>
      </w:r>
      <w:r w:rsidR="001D512E">
        <w:rPr>
          <w:noProof/>
        </w:rPr>
        <w:fldChar w:fldCharType="end"/>
      </w:r>
    </w:p>
    <w:p w:rsidR="00D85F3A" w:rsidRDefault="00D85F3A" w:rsidP="00D85F3A">
      <w:pPr>
        <w:jc w:val="left"/>
      </w:pPr>
      <w:r>
        <w:t>Creator:</w:t>
      </w:r>
      <w:r w:rsidR="00C3003B">
        <w:t xml:space="preserve"> </w:t>
      </w:r>
      <w:r w:rsidR="001D512E">
        <w:fldChar w:fldCharType="begin"/>
      </w:r>
      <w:r w:rsidR="001D512E">
        <w:instrText xml:space="preserve"> AUTHOR   \* MERGEFORMAT </w:instrText>
      </w:r>
      <w:r w:rsidR="001D512E">
        <w:fldChar w:fldCharType="separate"/>
      </w:r>
      <w:r w:rsidR="00937521">
        <w:rPr>
          <w:noProof/>
        </w:rPr>
        <w:t>bob</w:t>
      </w:r>
      <w:r w:rsidR="001D512E">
        <w:rPr>
          <w:noProof/>
        </w:rPr>
        <w:fldChar w:fldCharType="end"/>
      </w:r>
    </w:p>
    <w:p w:rsidR="00C833A8" w:rsidRDefault="00163091" w:rsidP="00C833A8">
      <w:r>
        <w:t>Create</w:t>
      </w:r>
      <w:r w:rsidR="00C3003B">
        <w:t xml:space="preserve"> </w:t>
      </w:r>
      <w:r>
        <w:t>time</w:t>
      </w:r>
      <w:r w:rsidR="00C833A8">
        <w:t>:</w:t>
      </w:r>
      <w:r w:rsidR="00C3003B">
        <w:t xml:space="preserve"> </w:t>
      </w:r>
      <w:fldSimple w:instr=" DOCPROPERTY  CreateTime  \* MERGEFORMAT ">
        <w:r w:rsidR="00937521">
          <w:t>2015/9/27</w:t>
        </w:r>
        <w:r w:rsidR="00C3003B">
          <w:t xml:space="preserve"> </w:t>
        </w:r>
        <w:r w:rsidR="00937521">
          <w:t>14:08</w:t>
        </w:r>
      </w:fldSimple>
    </w:p>
    <w:p w:rsidR="00D85F3A" w:rsidRPr="00345200" w:rsidRDefault="00D85F3A" w:rsidP="00C02869">
      <w:pPr>
        <w:jc w:val="left"/>
      </w:pPr>
    </w:p>
    <w:p w:rsidR="00C833A8" w:rsidRDefault="00C833A8" w:rsidP="00C833A8"/>
    <w:p w:rsidR="00C833A8" w:rsidRDefault="00C833A8" w:rsidP="00C833A8"/>
    <w:p w:rsidR="00C833A8" w:rsidRDefault="00C833A8" w:rsidP="00C833A8"/>
    <w:p w:rsidR="00C833A8" w:rsidRDefault="00C833A8" w:rsidP="00C833A8"/>
    <w:p w:rsidR="00632AEA" w:rsidRDefault="00632AEA" w:rsidP="00C833A8"/>
    <w:p w:rsidR="005E564A" w:rsidRDefault="005E564A" w:rsidP="00C833A8"/>
    <w:p w:rsidR="005E564A" w:rsidRDefault="005E564A" w:rsidP="00C833A8"/>
    <w:p w:rsidR="005E564A" w:rsidRDefault="005E564A" w:rsidP="00C833A8"/>
    <w:p w:rsidR="005E564A" w:rsidRDefault="005E564A" w:rsidP="00C833A8"/>
    <w:p w:rsidR="005E564A" w:rsidRDefault="005E564A" w:rsidP="00C833A8"/>
    <w:p w:rsidR="005E564A" w:rsidRDefault="005E564A" w:rsidP="00C833A8"/>
    <w:p w:rsidR="005E564A" w:rsidRDefault="005E564A" w:rsidP="00C833A8"/>
    <w:p w:rsidR="005E564A" w:rsidRDefault="005E564A" w:rsidP="00C833A8"/>
    <w:p w:rsidR="00C833A8" w:rsidRDefault="00C833A8" w:rsidP="00C833A8"/>
    <w:p w:rsidR="00C833A8" w:rsidRDefault="00C833A8" w:rsidP="00C833A8">
      <w:pPr>
        <w:jc w:val="left"/>
      </w:pPr>
    </w:p>
    <w:p w:rsidR="00C833A8" w:rsidRDefault="00C833A8" w:rsidP="00C833A8">
      <w:pPr>
        <w:jc w:val="left"/>
      </w:pPr>
    </w:p>
    <w:p w:rsidR="00C833A8" w:rsidRDefault="0056362F" w:rsidP="009C4947">
      <w:pPr>
        <w:pStyle w:val="a5"/>
      </w:pPr>
      <w:fldSimple w:instr=" TITLE   \* MERGEFORMAT ">
        <w:bookmarkStart w:id="0" w:name="_Toc432234444"/>
        <w:r w:rsidR="00937521">
          <w:rPr>
            <w:rFonts w:hint="eastAsia"/>
          </w:rPr>
          <w:t>Linux</w:t>
        </w:r>
        <w:r w:rsidR="00937521">
          <w:rPr>
            <w:rFonts w:hint="eastAsia"/>
          </w:rPr>
          <w:t>内核</w:t>
        </w:r>
        <w:r w:rsidR="00937521">
          <w:rPr>
            <w:rFonts w:hint="eastAsia"/>
          </w:rPr>
          <w:t>0.11</w:t>
        </w:r>
        <w:r w:rsidR="00937521">
          <w:rPr>
            <w:rFonts w:hint="eastAsia"/>
          </w:rPr>
          <w:t>完全注释</w:t>
        </w:r>
        <w:bookmarkEnd w:id="0"/>
      </w:fldSimple>
    </w:p>
    <w:p w:rsidR="00C833A8" w:rsidRDefault="001D512E" w:rsidP="00C833A8">
      <w:r>
        <w:fldChar w:fldCharType="begin"/>
      </w:r>
      <w:r>
        <w:instrText xml:space="preserve"> COMMENTS   \* MERGEFORMAT </w:instrText>
      </w:r>
      <w:r>
        <w:fldChar w:fldCharType="separate"/>
      </w:r>
      <w:r w:rsidR="00937521">
        <w:rPr>
          <w:rFonts w:hint="eastAsia"/>
        </w:rPr>
        <w:t>读书笔记</w:t>
      </w:r>
      <w:r>
        <w:fldChar w:fldCharType="end"/>
      </w:r>
    </w:p>
    <w:p w:rsidR="00C833A8" w:rsidRDefault="00C833A8" w:rsidP="00C833A8"/>
    <w:p w:rsidR="00483054" w:rsidRDefault="00483054" w:rsidP="00C833A8"/>
    <w:p w:rsidR="00483054" w:rsidRDefault="00483054" w:rsidP="00C833A8"/>
    <w:p w:rsidR="00483054" w:rsidRDefault="00483054" w:rsidP="00C833A8"/>
    <w:p w:rsidR="00C833A8" w:rsidRDefault="00C833A8" w:rsidP="00C833A8"/>
    <w:p w:rsidR="00C833A8" w:rsidRDefault="00C833A8" w:rsidP="00C833A8"/>
    <w:p w:rsidR="00C833A8" w:rsidRDefault="00C833A8" w:rsidP="00C833A8"/>
    <w:p w:rsidR="00C833A8" w:rsidRDefault="00C833A8" w:rsidP="00C833A8"/>
    <w:p w:rsidR="005E564A" w:rsidRDefault="005E564A" w:rsidP="00C833A8"/>
    <w:p w:rsidR="005E564A" w:rsidRDefault="005E564A" w:rsidP="005E564A"/>
    <w:p w:rsidR="005E564A" w:rsidRDefault="005E564A" w:rsidP="00C833A8"/>
    <w:p w:rsidR="005E564A" w:rsidRDefault="005E564A" w:rsidP="00C833A8"/>
    <w:p w:rsidR="005E564A" w:rsidRDefault="005E564A" w:rsidP="00C833A8"/>
    <w:p w:rsidR="005E564A" w:rsidRDefault="005E564A" w:rsidP="00C833A8"/>
    <w:p w:rsidR="005E564A" w:rsidRDefault="005E564A" w:rsidP="00C833A8"/>
    <w:p w:rsidR="00C833A8" w:rsidRDefault="00C833A8" w:rsidP="00C833A8"/>
    <w:p w:rsidR="00C833A8" w:rsidRDefault="00C833A8" w:rsidP="00C833A8"/>
    <w:p w:rsidR="00C833A8" w:rsidRDefault="00C833A8" w:rsidP="00C833A8"/>
    <w:p w:rsidR="00B76D16" w:rsidRDefault="00B76D16" w:rsidP="00C833A8"/>
    <w:p w:rsidR="003478C0" w:rsidRDefault="003478C0" w:rsidP="00C833A8"/>
    <w:p w:rsidR="0090308D" w:rsidRDefault="0090308D" w:rsidP="00C833A8"/>
    <w:p w:rsidR="00B76D16" w:rsidRDefault="00B76D16" w:rsidP="00C833A8"/>
    <w:p w:rsidR="00B76D16" w:rsidRPr="000E5EB6" w:rsidRDefault="00B76D16" w:rsidP="00B76D16">
      <w:pPr>
        <w:jc w:val="left"/>
        <w:rPr>
          <w:color w:val="BFBFBF" w:themeColor="background1" w:themeShade="BF"/>
          <w:sz w:val="18"/>
        </w:rPr>
      </w:pPr>
      <w:r w:rsidRPr="000E5EB6">
        <w:rPr>
          <w:color w:val="BFBFBF" w:themeColor="background1" w:themeShade="BF"/>
          <w:sz w:val="18"/>
        </w:rPr>
        <w:t>ACTEL</w:t>
      </w:r>
      <w:r w:rsidR="00C3003B">
        <w:rPr>
          <w:color w:val="BFBFBF" w:themeColor="background1" w:themeShade="BF"/>
          <w:sz w:val="18"/>
        </w:rPr>
        <w:t xml:space="preserve"> </w:t>
      </w:r>
      <w:r w:rsidRPr="000E5EB6">
        <w:rPr>
          <w:color w:val="9CC2E5" w:themeColor="accent1" w:themeTint="99"/>
          <w:sz w:val="18"/>
        </w:rPr>
        <w:t>on</w:t>
      </w:r>
      <w:r w:rsidRPr="000E5EB6">
        <w:rPr>
          <w:rFonts w:hint="eastAsia"/>
          <w:color w:val="9CC2E5" w:themeColor="accent1" w:themeTint="99"/>
          <w:sz w:val="18"/>
        </w:rPr>
        <w:t>e</w:t>
      </w:r>
      <w:r w:rsidRPr="000E5EB6">
        <w:rPr>
          <w:color w:val="9CC2E5" w:themeColor="accent1" w:themeTint="99"/>
          <w:sz w:val="18"/>
        </w:rPr>
        <w:t>touch</w:t>
      </w:r>
      <w:r w:rsidR="00C3003B">
        <w:rPr>
          <w:color w:val="9CC2E5" w:themeColor="accent1" w:themeTint="99"/>
          <w:sz w:val="18"/>
        </w:rPr>
        <w:t xml:space="preserve"> </w:t>
      </w:r>
      <w:r w:rsidRPr="000E5EB6">
        <w:rPr>
          <w:color w:val="BFBFBF" w:themeColor="background1" w:themeShade="BF"/>
          <w:sz w:val="18"/>
        </w:rPr>
        <w:t>Copyright</w:t>
      </w:r>
      <w:r w:rsidR="00C3003B">
        <w:rPr>
          <w:color w:val="BFBFBF" w:themeColor="background1" w:themeShade="BF"/>
          <w:sz w:val="18"/>
        </w:rPr>
        <w:t xml:space="preserve"> </w:t>
      </w:r>
      <w:r w:rsidRPr="000E5EB6">
        <w:rPr>
          <w:color w:val="BFBFBF" w:themeColor="background1" w:themeShade="BF"/>
          <w:sz w:val="18"/>
        </w:rPr>
        <w:t>©</w:t>
      </w:r>
      <w:r w:rsidR="00C3003B">
        <w:rPr>
          <w:color w:val="BFBFBF" w:themeColor="background1" w:themeShade="BF"/>
          <w:sz w:val="18"/>
        </w:rPr>
        <w:t xml:space="preserve"> </w:t>
      </w:r>
      <w:r w:rsidRPr="000E5EB6">
        <w:rPr>
          <w:color w:val="BFBFBF" w:themeColor="background1" w:themeShade="BF"/>
          <w:sz w:val="18"/>
        </w:rPr>
        <w:t>2015</w:t>
      </w:r>
    </w:p>
    <w:p w:rsidR="005934BA" w:rsidRDefault="00B76D16" w:rsidP="00B76D16">
      <w:pPr>
        <w:rPr>
          <w:color w:val="BFBFBF" w:themeColor="background1" w:themeShade="BF"/>
          <w:sz w:val="18"/>
        </w:rPr>
      </w:pPr>
      <w:r w:rsidRPr="000E5EB6">
        <w:rPr>
          <w:color w:val="BFBFBF" w:themeColor="background1" w:themeShade="BF"/>
          <w:sz w:val="18"/>
        </w:rPr>
        <w:t>Permission</w:t>
      </w:r>
      <w:r w:rsidR="00C3003B">
        <w:rPr>
          <w:color w:val="BFBFBF" w:themeColor="background1" w:themeShade="BF"/>
          <w:sz w:val="18"/>
        </w:rPr>
        <w:t xml:space="preserve"> </w:t>
      </w:r>
      <w:r w:rsidRPr="000E5EB6">
        <w:rPr>
          <w:color w:val="BFBFBF" w:themeColor="background1" w:themeShade="BF"/>
          <w:sz w:val="18"/>
        </w:rPr>
        <w:t>is</w:t>
      </w:r>
      <w:r w:rsidR="00C3003B">
        <w:rPr>
          <w:color w:val="BFBFBF" w:themeColor="background1" w:themeShade="BF"/>
          <w:sz w:val="18"/>
        </w:rPr>
        <w:t xml:space="preserve"> </w:t>
      </w:r>
      <w:r w:rsidRPr="000E5EB6">
        <w:rPr>
          <w:color w:val="BFBFBF" w:themeColor="background1" w:themeShade="BF"/>
          <w:sz w:val="18"/>
        </w:rPr>
        <w:t>granted</w:t>
      </w:r>
      <w:r w:rsidR="00C3003B">
        <w:rPr>
          <w:color w:val="BFBFBF" w:themeColor="background1" w:themeShade="BF"/>
          <w:sz w:val="18"/>
        </w:rPr>
        <w:t xml:space="preserve"> </w:t>
      </w:r>
      <w:r w:rsidRPr="000E5EB6">
        <w:rPr>
          <w:color w:val="BFBFBF" w:themeColor="background1" w:themeShade="BF"/>
          <w:sz w:val="18"/>
        </w:rPr>
        <w:t>to</w:t>
      </w:r>
      <w:r w:rsidR="00C3003B">
        <w:rPr>
          <w:color w:val="BFBFBF" w:themeColor="background1" w:themeShade="BF"/>
          <w:sz w:val="18"/>
        </w:rPr>
        <w:t xml:space="preserve"> </w:t>
      </w:r>
      <w:r w:rsidRPr="000E5EB6">
        <w:rPr>
          <w:color w:val="BFBFBF" w:themeColor="background1" w:themeShade="BF"/>
          <w:sz w:val="18"/>
        </w:rPr>
        <w:t>copy,</w:t>
      </w:r>
      <w:r w:rsidR="00C3003B">
        <w:rPr>
          <w:color w:val="BFBFBF" w:themeColor="background1" w:themeShade="BF"/>
          <w:sz w:val="18"/>
        </w:rPr>
        <w:t xml:space="preserve"> </w:t>
      </w:r>
      <w:r w:rsidRPr="000E5EB6">
        <w:rPr>
          <w:color w:val="BFBFBF" w:themeColor="background1" w:themeShade="BF"/>
          <w:sz w:val="18"/>
        </w:rPr>
        <w:t>distribute</w:t>
      </w:r>
      <w:r w:rsidR="00C3003B">
        <w:rPr>
          <w:color w:val="BFBFBF" w:themeColor="background1" w:themeShade="BF"/>
          <w:sz w:val="18"/>
        </w:rPr>
        <w:t xml:space="preserve"> </w:t>
      </w:r>
      <w:r w:rsidRPr="000E5EB6">
        <w:rPr>
          <w:color w:val="BFBFBF" w:themeColor="background1" w:themeShade="BF"/>
          <w:sz w:val="18"/>
        </w:rPr>
        <w:t>and/or</w:t>
      </w:r>
      <w:r w:rsidR="00C3003B">
        <w:rPr>
          <w:color w:val="BFBFBF" w:themeColor="background1" w:themeShade="BF"/>
          <w:sz w:val="18"/>
        </w:rPr>
        <w:t xml:space="preserve"> </w:t>
      </w:r>
      <w:r w:rsidRPr="000E5EB6">
        <w:rPr>
          <w:color w:val="BFBFBF" w:themeColor="background1" w:themeShade="BF"/>
          <w:sz w:val="18"/>
        </w:rPr>
        <w:t>modify</w:t>
      </w:r>
      <w:r w:rsidR="00C3003B">
        <w:rPr>
          <w:color w:val="BFBFBF" w:themeColor="background1" w:themeShade="BF"/>
          <w:sz w:val="18"/>
        </w:rPr>
        <w:t xml:space="preserve"> </w:t>
      </w:r>
      <w:r w:rsidRPr="000E5EB6">
        <w:rPr>
          <w:color w:val="BFBFBF" w:themeColor="background1" w:themeShade="BF"/>
          <w:sz w:val="18"/>
        </w:rPr>
        <w:t>this</w:t>
      </w:r>
      <w:r w:rsidR="00C3003B">
        <w:rPr>
          <w:color w:val="BFBFBF" w:themeColor="background1" w:themeShade="BF"/>
          <w:sz w:val="18"/>
        </w:rPr>
        <w:t xml:space="preserve"> </w:t>
      </w:r>
      <w:r w:rsidRPr="000E5EB6">
        <w:rPr>
          <w:color w:val="BFBFBF" w:themeColor="background1" w:themeShade="BF"/>
          <w:sz w:val="18"/>
        </w:rPr>
        <w:t>document</w:t>
      </w:r>
      <w:r w:rsidR="00C3003B">
        <w:rPr>
          <w:color w:val="BFBFBF" w:themeColor="background1" w:themeShade="BF"/>
          <w:sz w:val="18"/>
        </w:rPr>
        <w:t xml:space="preserve"> </w:t>
      </w:r>
      <w:r w:rsidRPr="000E5EB6">
        <w:rPr>
          <w:color w:val="BFBFBF" w:themeColor="background1" w:themeShade="BF"/>
          <w:sz w:val="18"/>
        </w:rPr>
        <w:t>under</w:t>
      </w:r>
      <w:r w:rsidR="00C3003B">
        <w:rPr>
          <w:color w:val="BFBFBF" w:themeColor="background1" w:themeShade="BF"/>
          <w:sz w:val="18"/>
        </w:rPr>
        <w:t xml:space="preserve"> </w:t>
      </w:r>
      <w:r w:rsidRPr="000E5EB6">
        <w:rPr>
          <w:color w:val="BFBFBF" w:themeColor="background1" w:themeShade="BF"/>
          <w:sz w:val="18"/>
        </w:rPr>
        <w:t>the</w:t>
      </w:r>
      <w:r w:rsidR="00C3003B">
        <w:rPr>
          <w:color w:val="BFBFBF" w:themeColor="background1" w:themeShade="BF"/>
          <w:sz w:val="18"/>
        </w:rPr>
        <w:t xml:space="preserve"> </w:t>
      </w:r>
      <w:r w:rsidRPr="000E5EB6">
        <w:rPr>
          <w:color w:val="BFBFBF" w:themeColor="background1" w:themeShade="BF"/>
          <w:sz w:val="18"/>
        </w:rPr>
        <w:t>terms</w:t>
      </w:r>
      <w:r w:rsidR="00C3003B">
        <w:rPr>
          <w:color w:val="BFBFBF" w:themeColor="background1" w:themeShade="BF"/>
          <w:sz w:val="18"/>
        </w:rPr>
        <w:t xml:space="preserve"> </w:t>
      </w:r>
      <w:r w:rsidRPr="000E5EB6">
        <w:rPr>
          <w:color w:val="BFBFBF" w:themeColor="background1" w:themeShade="BF"/>
          <w:sz w:val="18"/>
        </w:rPr>
        <w:t>of</w:t>
      </w:r>
      <w:r w:rsidR="00C3003B">
        <w:rPr>
          <w:color w:val="BFBFBF" w:themeColor="background1" w:themeShade="BF"/>
          <w:sz w:val="18"/>
        </w:rPr>
        <w:t xml:space="preserve"> </w:t>
      </w:r>
      <w:r w:rsidRPr="000E5EB6">
        <w:rPr>
          <w:color w:val="BFBFBF" w:themeColor="background1" w:themeShade="BF"/>
          <w:sz w:val="18"/>
        </w:rPr>
        <w:t>the</w:t>
      </w:r>
      <w:r w:rsidR="00C3003B">
        <w:rPr>
          <w:color w:val="BFBFBF" w:themeColor="background1" w:themeShade="BF"/>
          <w:sz w:val="18"/>
        </w:rPr>
        <w:t xml:space="preserve"> </w:t>
      </w:r>
      <w:r w:rsidR="005934BA">
        <w:rPr>
          <w:color w:val="BFBFBF" w:themeColor="background1" w:themeShade="BF"/>
          <w:sz w:val="18"/>
        </w:rPr>
        <w:t>GNU</w:t>
      </w:r>
      <w:r w:rsidR="00C3003B">
        <w:rPr>
          <w:color w:val="BFBFBF" w:themeColor="background1" w:themeShade="BF"/>
          <w:sz w:val="18"/>
        </w:rPr>
        <w:t xml:space="preserve"> </w:t>
      </w:r>
      <w:r w:rsidR="005934BA">
        <w:rPr>
          <w:color w:val="BFBFBF" w:themeColor="background1" w:themeShade="BF"/>
          <w:sz w:val="18"/>
        </w:rPr>
        <w:t>Free</w:t>
      </w:r>
      <w:r w:rsidR="00C3003B">
        <w:rPr>
          <w:color w:val="BFBFBF" w:themeColor="background1" w:themeShade="BF"/>
          <w:sz w:val="18"/>
        </w:rPr>
        <w:t xml:space="preserve"> </w:t>
      </w:r>
      <w:r w:rsidR="005934BA">
        <w:rPr>
          <w:color w:val="BFBFBF" w:themeColor="background1" w:themeShade="BF"/>
          <w:sz w:val="18"/>
        </w:rPr>
        <w:t>Documentation</w:t>
      </w:r>
      <w:r w:rsidR="00C3003B">
        <w:rPr>
          <w:color w:val="BFBFBF" w:themeColor="background1" w:themeShade="BF"/>
          <w:sz w:val="18"/>
        </w:rPr>
        <w:t xml:space="preserve"> </w:t>
      </w:r>
      <w:r w:rsidR="005934BA">
        <w:rPr>
          <w:color w:val="BFBFBF" w:themeColor="background1" w:themeShade="BF"/>
          <w:sz w:val="18"/>
        </w:rPr>
        <w:t>License,</w:t>
      </w:r>
    </w:p>
    <w:p w:rsidR="00B76D16" w:rsidRPr="000E5EB6" w:rsidRDefault="00B76D16" w:rsidP="00B76D16">
      <w:pPr>
        <w:rPr>
          <w:color w:val="BFBFBF" w:themeColor="background1" w:themeShade="BF"/>
          <w:sz w:val="18"/>
        </w:rPr>
      </w:pPr>
      <w:r w:rsidRPr="000E5EB6">
        <w:rPr>
          <w:color w:val="BFBFBF" w:themeColor="background1" w:themeShade="BF"/>
          <w:sz w:val="18"/>
        </w:rPr>
        <w:t>Version</w:t>
      </w:r>
      <w:r w:rsidR="00C3003B">
        <w:rPr>
          <w:color w:val="BFBFBF" w:themeColor="background1" w:themeShade="BF"/>
          <w:sz w:val="18"/>
        </w:rPr>
        <w:t xml:space="preserve"> </w:t>
      </w:r>
      <w:r w:rsidRPr="000E5EB6">
        <w:rPr>
          <w:color w:val="BFBFBF" w:themeColor="background1" w:themeShade="BF"/>
          <w:sz w:val="18"/>
        </w:rPr>
        <w:t>1.3</w:t>
      </w:r>
      <w:r w:rsidR="00C3003B">
        <w:rPr>
          <w:color w:val="BFBFBF" w:themeColor="background1" w:themeShade="BF"/>
          <w:sz w:val="18"/>
        </w:rPr>
        <w:t xml:space="preserve"> </w:t>
      </w:r>
      <w:r w:rsidRPr="000E5EB6">
        <w:rPr>
          <w:color w:val="BFBFBF" w:themeColor="background1" w:themeShade="BF"/>
          <w:sz w:val="18"/>
        </w:rPr>
        <w:t>or</w:t>
      </w:r>
      <w:r w:rsidR="00C3003B">
        <w:rPr>
          <w:color w:val="BFBFBF" w:themeColor="background1" w:themeShade="BF"/>
          <w:sz w:val="18"/>
        </w:rPr>
        <w:t xml:space="preserve"> </w:t>
      </w:r>
      <w:r w:rsidRPr="000E5EB6">
        <w:rPr>
          <w:color w:val="BFBFBF" w:themeColor="background1" w:themeShade="BF"/>
          <w:sz w:val="18"/>
        </w:rPr>
        <w:t>any</w:t>
      </w:r>
      <w:r w:rsidR="00C3003B">
        <w:rPr>
          <w:color w:val="BFBFBF" w:themeColor="background1" w:themeShade="BF"/>
          <w:sz w:val="18"/>
        </w:rPr>
        <w:t xml:space="preserve"> </w:t>
      </w:r>
      <w:r w:rsidRPr="000E5EB6">
        <w:rPr>
          <w:color w:val="BFBFBF" w:themeColor="background1" w:themeShade="BF"/>
          <w:sz w:val="18"/>
        </w:rPr>
        <w:t>later</w:t>
      </w:r>
      <w:r w:rsidR="00C3003B">
        <w:rPr>
          <w:color w:val="BFBFBF" w:themeColor="background1" w:themeShade="BF"/>
          <w:sz w:val="18"/>
        </w:rPr>
        <w:t xml:space="preserve"> </w:t>
      </w:r>
      <w:r w:rsidRPr="000E5EB6">
        <w:rPr>
          <w:color w:val="BFBFBF" w:themeColor="background1" w:themeShade="BF"/>
          <w:sz w:val="18"/>
        </w:rPr>
        <w:t>version</w:t>
      </w:r>
      <w:r w:rsidR="00C3003B">
        <w:rPr>
          <w:color w:val="BFBFBF" w:themeColor="background1" w:themeShade="BF"/>
          <w:sz w:val="18"/>
        </w:rPr>
        <w:t xml:space="preserve"> </w:t>
      </w:r>
      <w:r w:rsidRPr="000E5EB6">
        <w:rPr>
          <w:color w:val="BFBFBF" w:themeColor="background1" w:themeShade="BF"/>
          <w:sz w:val="18"/>
        </w:rPr>
        <w:t>published</w:t>
      </w:r>
      <w:r w:rsidR="00C3003B">
        <w:rPr>
          <w:color w:val="BFBFBF" w:themeColor="background1" w:themeShade="BF"/>
          <w:sz w:val="18"/>
        </w:rPr>
        <w:t xml:space="preserve"> </w:t>
      </w:r>
      <w:r w:rsidRPr="000E5EB6">
        <w:rPr>
          <w:color w:val="BFBFBF" w:themeColor="background1" w:themeShade="BF"/>
          <w:sz w:val="18"/>
        </w:rPr>
        <w:t>by</w:t>
      </w:r>
      <w:r w:rsidR="00C3003B">
        <w:rPr>
          <w:color w:val="BFBFBF" w:themeColor="background1" w:themeShade="BF"/>
          <w:sz w:val="18"/>
        </w:rPr>
        <w:t xml:space="preserve"> </w:t>
      </w:r>
      <w:r w:rsidRPr="000E5EB6">
        <w:rPr>
          <w:color w:val="BFBFBF" w:themeColor="background1" w:themeShade="BF"/>
          <w:sz w:val="18"/>
        </w:rPr>
        <w:t>the</w:t>
      </w:r>
      <w:r w:rsidR="00C3003B">
        <w:rPr>
          <w:color w:val="BFBFBF" w:themeColor="background1" w:themeShade="BF"/>
          <w:sz w:val="18"/>
        </w:rPr>
        <w:t xml:space="preserve"> </w:t>
      </w:r>
      <w:r w:rsidRPr="000E5EB6">
        <w:rPr>
          <w:color w:val="BFBFBF" w:themeColor="background1" w:themeShade="BF"/>
          <w:sz w:val="18"/>
        </w:rPr>
        <w:t>Free</w:t>
      </w:r>
      <w:r w:rsidR="00C3003B">
        <w:rPr>
          <w:color w:val="BFBFBF" w:themeColor="background1" w:themeShade="BF"/>
          <w:sz w:val="18"/>
        </w:rPr>
        <w:t xml:space="preserve"> </w:t>
      </w:r>
      <w:r w:rsidRPr="000E5EB6">
        <w:rPr>
          <w:color w:val="BFBFBF" w:themeColor="background1" w:themeShade="BF"/>
          <w:sz w:val="18"/>
        </w:rPr>
        <w:t>Software</w:t>
      </w:r>
      <w:r w:rsidR="00C3003B">
        <w:rPr>
          <w:color w:val="BFBFBF" w:themeColor="background1" w:themeShade="BF"/>
          <w:sz w:val="18"/>
        </w:rPr>
        <w:t xml:space="preserve"> </w:t>
      </w:r>
      <w:r w:rsidRPr="000E5EB6">
        <w:rPr>
          <w:color w:val="BFBFBF" w:themeColor="background1" w:themeShade="BF"/>
          <w:sz w:val="18"/>
        </w:rPr>
        <w:t>Foundation;</w:t>
      </w:r>
      <w:r w:rsidRPr="000E5EB6">
        <w:rPr>
          <w:color w:val="BFBFBF" w:themeColor="background1" w:themeShade="BF"/>
          <w:sz w:val="18"/>
        </w:rPr>
        <w:br w:type="page"/>
      </w:r>
    </w:p>
    <w:tbl>
      <w:tblPr>
        <w:tblStyle w:val="a6"/>
        <w:tblW w:w="0" w:type="auto"/>
        <w:tblLook w:val="04A0" w:firstRow="1" w:lastRow="0" w:firstColumn="1" w:lastColumn="0" w:noHBand="0" w:noVBand="1"/>
      </w:tblPr>
      <w:tblGrid>
        <w:gridCol w:w="2557"/>
        <w:gridCol w:w="2346"/>
        <w:gridCol w:w="2400"/>
        <w:gridCol w:w="2478"/>
      </w:tblGrid>
      <w:tr w:rsidR="008119D7" w:rsidTr="008119D7">
        <w:trPr>
          <w:cnfStyle w:val="100000000000" w:firstRow="1" w:lastRow="0" w:firstColumn="0" w:lastColumn="0" w:oddVBand="0" w:evenVBand="0" w:oddHBand="0" w:evenHBand="0" w:firstRowFirstColumn="0" w:firstRowLastColumn="0" w:lastRowFirstColumn="0" w:lastRowLastColumn="0"/>
        </w:trPr>
        <w:tc>
          <w:tcPr>
            <w:tcW w:w="3701" w:type="dxa"/>
          </w:tcPr>
          <w:p w:rsidR="008119D7" w:rsidRPr="001A10AE" w:rsidRDefault="00B43B1E" w:rsidP="00B76D16">
            <w:pPr>
              <w:rPr>
                <w:sz w:val="28"/>
              </w:rPr>
            </w:pPr>
            <w:r w:rsidRPr="001A10AE">
              <w:rPr>
                <w:rFonts w:hint="eastAsia"/>
                <w:sz w:val="28"/>
              </w:rPr>
              <w:lastRenderedPageBreak/>
              <w:t>Change</w:t>
            </w:r>
            <w:r w:rsidR="00C3003B">
              <w:rPr>
                <w:rFonts w:hint="eastAsia"/>
                <w:sz w:val="28"/>
              </w:rPr>
              <w:t xml:space="preserve"> </w:t>
            </w:r>
            <w:r w:rsidRPr="001A10AE">
              <w:rPr>
                <w:rFonts w:hint="eastAsia"/>
                <w:sz w:val="28"/>
              </w:rPr>
              <w:t>List</w:t>
            </w:r>
          </w:p>
        </w:tc>
        <w:tc>
          <w:tcPr>
            <w:tcW w:w="3701" w:type="dxa"/>
          </w:tcPr>
          <w:p w:rsidR="008119D7" w:rsidRDefault="008119D7" w:rsidP="00B76D16"/>
        </w:tc>
        <w:tc>
          <w:tcPr>
            <w:tcW w:w="3701" w:type="dxa"/>
          </w:tcPr>
          <w:p w:rsidR="008119D7" w:rsidRDefault="008119D7" w:rsidP="00B76D16"/>
        </w:tc>
        <w:tc>
          <w:tcPr>
            <w:tcW w:w="3701" w:type="dxa"/>
          </w:tcPr>
          <w:p w:rsidR="008119D7" w:rsidRDefault="008119D7" w:rsidP="00B76D16"/>
        </w:tc>
      </w:tr>
      <w:tr w:rsidR="008119D7" w:rsidTr="008119D7">
        <w:tc>
          <w:tcPr>
            <w:tcW w:w="3701" w:type="dxa"/>
            <w:tcBorders>
              <w:bottom w:val="single" w:sz="4" w:space="0" w:color="0070C0"/>
            </w:tcBorders>
          </w:tcPr>
          <w:p w:rsidR="008119D7" w:rsidRDefault="008119D7" w:rsidP="00EB1EC4">
            <w:r w:rsidRPr="008119D7">
              <w:rPr>
                <w:rFonts w:hint="eastAsia"/>
                <w:b/>
                <w:sz w:val="16"/>
                <w:szCs w:val="16"/>
              </w:rPr>
              <w:t>Version</w:t>
            </w:r>
          </w:p>
        </w:tc>
        <w:tc>
          <w:tcPr>
            <w:tcW w:w="3701" w:type="dxa"/>
            <w:tcBorders>
              <w:bottom w:val="single" w:sz="4" w:space="0" w:color="0070C0"/>
            </w:tcBorders>
          </w:tcPr>
          <w:p w:rsidR="008119D7" w:rsidRDefault="008119D7" w:rsidP="00EB1EC4">
            <w:r w:rsidRPr="008119D7">
              <w:rPr>
                <w:rFonts w:hint="eastAsia"/>
                <w:b/>
                <w:sz w:val="16"/>
                <w:szCs w:val="16"/>
              </w:rPr>
              <w:t>Date</w:t>
            </w:r>
          </w:p>
        </w:tc>
        <w:tc>
          <w:tcPr>
            <w:tcW w:w="3701" w:type="dxa"/>
            <w:tcBorders>
              <w:bottom w:val="single" w:sz="4" w:space="0" w:color="0070C0"/>
            </w:tcBorders>
          </w:tcPr>
          <w:p w:rsidR="008119D7" w:rsidRDefault="008119D7" w:rsidP="00EB1EC4">
            <w:r w:rsidRPr="008119D7">
              <w:rPr>
                <w:rFonts w:hint="eastAsia"/>
                <w:b/>
                <w:sz w:val="16"/>
                <w:szCs w:val="16"/>
              </w:rPr>
              <w:t>Author</w:t>
            </w:r>
          </w:p>
        </w:tc>
        <w:tc>
          <w:tcPr>
            <w:tcW w:w="3701" w:type="dxa"/>
            <w:tcBorders>
              <w:bottom w:val="single" w:sz="4" w:space="0" w:color="0070C0"/>
            </w:tcBorders>
          </w:tcPr>
          <w:p w:rsidR="008119D7" w:rsidRDefault="008119D7" w:rsidP="00EB1EC4">
            <w:r w:rsidRPr="008119D7">
              <w:rPr>
                <w:rFonts w:hint="eastAsia"/>
                <w:b/>
                <w:sz w:val="16"/>
                <w:szCs w:val="16"/>
              </w:rPr>
              <w:t>Comment</w:t>
            </w:r>
          </w:p>
        </w:tc>
      </w:tr>
      <w:tr w:rsidR="008119D7" w:rsidTr="008119D7">
        <w:tc>
          <w:tcPr>
            <w:tcW w:w="3701" w:type="dxa"/>
            <w:tcBorders>
              <w:top w:val="single" w:sz="4" w:space="0" w:color="0070C0"/>
            </w:tcBorders>
          </w:tcPr>
          <w:p w:rsidR="008119D7" w:rsidRDefault="008119D7" w:rsidP="00B76D16"/>
        </w:tc>
        <w:tc>
          <w:tcPr>
            <w:tcW w:w="3701" w:type="dxa"/>
            <w:tcBorders>
              <w:top w:val="single" w:sz="4" w:space="0" w:color="0070C0"/>
            </w:tcBorders>
          </w:tcPr>
          <w:p w:rsidR="008119D7" w:rsidRDefault="008119D7" w:rsidP="00B76D16"/>
        </w:tc>
        <w:tc>
          <w:tcPr>
            <w:tcW w:w="3701" w:type="dxa"/>
            <w:tcBorders>
              <w:top w:val="single" w:sz="4" w:space="0" w:color="0070C0"/>
            </w:tcBorders>
          </w:tcPr>
          <w:p w:rsidR="008119D7" w:rsidRDefault="008119D7" w:rsidP="00B76D16"/>
        </w:tc>
        <w:tc>
          <w:tcPr>
            <w:tcW w:w="3701" w:type="dxa"/>
            <w:tcBorders>
              <w:top w:val="single" w:sz="4" w:space="0" w:color="0070C0"/>
            </w:tcBorders>
          </w:tcPr>
          <w:p w:rsidR="008119D7" w:rsidRDefault="008119D7" w:rsidP="00B76D16"/>
        </w:tc>
      </w:tr>
      <w:tr w:rsidR="008119D7" w:rsidTr="008119D7">
        <w:tc>
          <w:tcPr>
            <w:tcW w:w="3701" w:type="dxa"/>
          </w:tcPr>
          <w:p w:rsidR="008119D7" w:rsidRDefault="008119D7" w:rsidP="00B76D16">
            <w:r w:rsidRPr="008119D7">
              <w:rPr>
                <w:rFonts w:hint="eastAsia"/>
                <w:sz w:val="16"/>
                <w:szCs w:val="16"/>
              </w:rPr>
              <w:t>0.0.1</w:t>
            </w:r>
          </w:p>
        </w:tc>
        <w:tc>
          <w:tcPr>
            <w:tcW w:w="3701" w:type="dxa"/>
          </w:tcPr>
          <w:p w:rsidR="008119D7" w:rsidRDefault="008119D7" w:rsidP="00B76D16">
            <w:r w:rsidRPr="008119D7">
              <w:rPr>
                <w:sz w:val="16"/>
                <w:szCs w:val="16"/>
              </w:rPr>
              <w:fldChar w:fldCharType="begin"/>
            </w:r>
            <w:r w:rsidRPr="008119D7">
              <w:rPr>
                <w:sz w:val="16"/>
                <w:szCs w:val="16"/>
              </w:rPr>
              <w:instrText xml:space="preserve"> CREATEDATE  \@ "yyyy-MM-dd"  \* MERGEFORMAT </w:instrText>
            </w:r>
            <w:r w:rsidRPr="008119D7">
              <w:rPr>
                <w:sz w:val="16"/>
                <w:szCs w:val="16"/>
              </w:rPr>
              <w:fldChar w:fldCharType="separate"/>
            </w:r>
            <w:r w:rsidR="00937521">
              <w:rPr>
                <w:noProof/>
                <w:sz w:val="16"/>
                <w:szCs w:val="16"/>
              </w:rPr>
              <w:t>2015-09-27</w:t>
            </w:r>
            <w:r w:rsidRPr="008119D7">
              <w:rPr>
                <w:sz w:val="16"/>
                <w:szCs w:val="16"/>
              </w:rPr>
              <w:fldChar w:fldCharType="end"/>
            </w:r>
          </w:p>
        </w:tc>
        <w:tc>
          <w:tcPr>
            <w:tcW w:w="3701" w:type="dxa"/>
          </w:tcPr>
          <w:p w:rsidR="008119D7" w:rsidRDefault="00D45BE3" w:rsidP="00B76D16">
            <w:r w:rsidRPr="0011709B">
              <w:rPr>
                <w:noProof/>
                <w:sz w:val="16"/>
                <w:szCs w:val="16"/>
              </w:rPr>
              <w:fldChar w:fldCharType="begin"/>
            </w:r>
            <w:r w:rsidRPr="0011709B">
              <w:rPr>
                <w:noProof/>
                <w:sz w:val="16"/>
                <w:szCs w:val="16"/>
              </w:rPr>
              <w:instrText xml:space="preserve"> AUTHOR   \* MERGEFORMAT </w:instrText>
            </w:r>
            <w:r w:rsidRPr="0011709B">
              <w:rPr>
                <w:noProof/>
                <w:sz w:val="16"/>
                <w:szCs w:val="16"/>
              </w:rPr>
              <w:fldChar w:fldCharType="separate"/>
            </w:r>
            <w:r w:rsidR="00937521">
              <w:rPr>
                <w:noProof/>
                <w:sz w:val="16"/>
                <w:szCs w:val="16"/>
              </w:rPr>
              <w:t>bob</w:t>
            </w:r>
            <w:r w:rsidRPr="0011709B">
              <w:rPr>
                <w:noProof/>
                <w:sz w:val="16"/>
                <w:szCs w:val="16"/>
              </w:rPr>
              <w:fldChar w:fldCharType="end"/>
            </w:r>
          </w:p>
        </w:tc>
        <w:tc>
          <w:tcPr>
            <w:tcW w:w="3701" w:type="dxa"/>
          </w:tcPr>
          <w:p w:rsidR="008119D7" w:rsidRDefault="008119D7" w:rsidP="00B76D16">
            <w:r w:rsidRPr="008119D7">
              <w:rPr>
                <w:rFonts w:hint="eastAsia"/>
                <w:sz w:val="16"/>
                <w:szCs w:val="16"/>
              </w:rPr>
              <w:t>Create</w:t>
            </w:r>
            <w:r w:rsidR="00C3003B">
              <w:rPr>
                <w:rFonts w:hint="eastAsia"/>
                <w:sz w:val="16"/>
                <w:szCs w:val="16"/>
              </w:rPr>
              <w:t xml:space="preserve"> </w:t>
            </w:r>
            <w:r w:rsidRPr="008119D7">
              <w:rPr>
                <w:rFonts w:hint="eastAsia"/>
                <w:sz w:val="16"/>
                <w:szCs w:val="16"/>
              </w:rPr>
              <w:t>this</w:t>
            </w:r>
            <w:r w:rsidR="00C3003B">
              <w:rPr>
                <w:rFonts w:hint="eastAsia"/>
                <w:sz w:val="16"/>
                <w:szCs w:val="16"/>
              </w:rPr>
              <w:t xml:space="preserve"> </w:t>
            </w:r>
            <w:r w:rsidRPr="008119D7">
              <w:rPr>
                <w:rFonts w:hint="eastAsia"/>
                <w:sz w:val="16"/>
                <w:szCs w:val="16"/>
              </w:rPr>
              <w:t>document.</w:t>
            </w:r>
          </w:p>
        </w:tc>
      </w:tr>
    </w:tbl>
    <w:p w:rsidR="00984BDB" w:rsidRDefault="00984BDB">
      <w:pPr>
        <w:widowControl/>
        <w:jc w:val="left"/>
      </w:pPr>
      <w:r>
        <w:br w:type="page"/>
      </w:r>
    </w:p>
    <w:p w:rsidR="00C833A8" w:rsidRDefault="00984BDB" w:rsidP="00984BDB">
      <w:pPr>
        <w:pStyle w:val="1"/>
      </w:pPr>
      <w:bookmarkStart w:id="1" w:name="_Toc432234445"/>
      <w:r w:rsidRPr="00984BDB">
        <w:lastRenderedPageBreak/>
        <w:t>Contents</w:t>
      </w:r>
      <w:bookmarkEnd w:id="1"/>
    </w:p>
    <w:p w:rsidR="00937521" w:rsidRDefault="00984BDB">
      <w:pPr>
        <w:pStyle w:val="10"/>
        <w:tabs>
          <w:tab w:val="right" w:leader="dot" w:pos="9771"/>
        </w:tabs>
        <w:rPr>
          <w:rFonts w:asciiTheme="minorHAnsi" w:hAnsiTheme="minorHAnsi" w:cstheme="minorBidi"/>
          <w:b w:val="0"/>
          <w:bCs w:val="0"/>
          <w:caps w:val="0"/>
          <w:noProof/>
          <w:sz w:val="21"/>
          <w:szCs w:val="22"/>
        </w:rPr>
      </w:pPr>
      <w:r>
        <w:fldChar w:fldCharType="begin"/>
      </w:r>
      <w:r>
        <w:instrText xml:space="preserve"> TOC \o "1-3" \h \z \u </w:instrText>
      </w:r>
      <w:r>
        <w:fldChar w:fldCharType="separate"/>
      </w:r>
      <w:hyperlink w:anchor="_Toc432234444" w:history="1">
        <w:r w:rsidR="00937521" w:rsidRPr="005513D4">
          <w:rPr>
            <w:rStyle w:val="a7"/>
            <w:noProof/>
          </w:rPr>
          <w:t>Linux</w:t>
        </w:r>
        <w:r w:rsidR="00937521" w:rsidRPr="005513D4">
          <w:rPr>
            <w:rStyle w:val="a7"/>
            <w:rFonts w:hint="eastAsia"/>
            <w:noProof/>
          </w:rPr>
          <w:t>内核</w:t>
        </w:r>
        <w:r w:rsidR="00937521" w:rsidRPr="005513D4">
          <w:rPr>
            <w:rStyle w:val="a7"/>
            <w:noProof/>
          </w:rPr>
          <w:t>0.11</w:t>
        </w:r>
        <w:r w:rsidR="00937521" w:rsidRPr="005513D4">
          <w:rPr>
            <w:rStyle w:val="a7"/>
            <w:rFonts w:hint="eastAsia"/>
            <w:noProof/>
          </w:rPr>
          <w:t>完全注释</w:t>
        </w:r>
        <w:r w:rsidR="00937521">
          <w:rPr>
            <w:noProof/>
            <w:webHidden/>
          </w:rPr>
          <w:tab/>
        </w:r>
        <w:r w:rsidR="00937521">
          <w:rPr>
            <w:noProof/>
            <w:webHidden/>
          </w:rPr>
          <w:fldChar w:fldCharType="begin"/>
        </w:r>
        <w:r w:rsidR="00937521">
          <w:rPr>
            <w:noProof/>
            <w:webHidden/>
          </w:rPr>
          <w:instrText xml:space="preserve"> PAGEREF _Toc432234444 \h </w:instrText>
        </w:r>
        <w:r w:rsidR="00937521">
          <w:rPr>
            <w:noProof/>
            <w:webHidden/>
          </w:rPr>
        </w:r>
        <w:r w:rsidR="00937521">
          <w:rPr>
            <w:noProof/>
            <w:webHidden/>
          </w:rPr>
          <w:fldChar w:fldCharType="separate"/>
        </w:r>
        <w:r w:rsidR="00937521">
          <w:rPr>
            <w:noProof/>
            <w:webHidden/>
          </w:rPr>
          <w:t>1</w:t>
        </w:r>
        <w:r w:rsidR="00937521">
          <w:rPr>
            <w:noProof/>
            <w:webHidden/>
          </w:rPr>
          <w:fldChar w:fldCharType="end"/>
        </w:r>
      </w:hyperlink>
    </w:p>
    <w:p w:rsidR="00937521" w:rsidRDefault="001D512E">
      <w:pPr>
        <w:pStyle w:val="10"/>
        <w:tabs>
          <w:tab w:val="right" w:leader="dot" w:pos="9771"/>
        </w:tabs>
        <w:rPr>
          <w:rFonts w:asciiTheme="minorHAnsi" w:hAnsiTheme="minorHAnsi" w:cstheme="minorBidi"/>
          <w:b w:val="0"/>
          <w:bCs w:val="0"/>
          <w:caps w:val="0"/>
          <w:noProof/>
          <w:sz w:val="21"/>
          <w:szCs w:val="22"/>
        </w:rPr>
      </w:pPr>
      <w:hyperlink w:anchor="_Toc432234445" w:history="1">
        <w:r w:rsidR="00937521" w:rsidRPr="005513D4">
          <w:rPr>
            <w:rStyle w:val="a7"/>
            <w:noProof/>
          </w:rPr>
          <w:t>Contents</w:t>
        </w:r>
        <w:r w:rsidR="00937521">
          <w:rPr>
            <w:noProof/>
            <w:webHidden/>
          </w:rPr>
          <w:tab/>
        </w:r>
        <w:r w:rsidR="00937521">
          <w:rPr>
            <w:noProof/>
            <w:webHidden/>
          </w:rPr>
          <w:fldChar w:fldCharType="begin"/>
        </w:r>
        <w:r w:rsidR="00937521">
          <w:rPr>
            <w:noProof/>
            <w:webHidden/>
          </w:rPr>
          <w:instrText xml:space="preserve"> PAGEREF _Toc432234445 \h </w:instrText>
        </w:r>
        <w:r w:rsidR="00937521">
          <w:rPr>
            <w:noProof/>
            <w:webHidden/>
          </w:rPr>
        </w:r>
        <w:r w:rsidR="00937521">
          <w:rPr>
            <w:noProof/>
            <w:webHidden/>
          </w:rPr>
          <w:fldChar w:fldCharType="separate"/>
        </w:r>
        <w:r w:rsidR="00937521">
          <w:rPr>
            <w:noProof/>
            <w:webHidden/>
          </w:rPr>
          <w:t>3</w:t>
        </w:r>
        <w:r w:rsidR="00937521">
          <w:rPr>
            <w:noProof/>
            <w:webHidden/>
          </w:rPr>
          <w:fldChar w:fldCharType="end"/>
        </w:r>
      </w:hyperlink>
    </w:p>
    <w:p w:rsidR="00937521" w:rsidRDefault="001D512E">
      <w:pPr>
        <w:pStyle w:val="10"/>
        <w:tabs>
          <w:tab w:val="right" w:leader="dot" w:pos="9771"/>
        </w:tabs>
        <w:rPr>
          <w:rFonts w:asciiTheme="minorHAnsi" w:hAnsiTheme="minorHAnsi" w:cstheme="minorBidi"/>
          <w:b w:val="0"/>
          <w:bCs w:val="0"/>
          <w:caps w:val="0"/>
          <w:noProof/>
          <w:sz w:val="21"/>
          <w:szCs w:val="22"/>
        </w:rPr>
      </w:pPr>
      <w:hyperlink w:anchor="_Toc432234446" w:history="1">
        <w:r w:rsidR="00937521" w:rsidRPr="005513D4">
          <w:rPr>
            <w:rStyle w:val="a7"/>
            <w:rFonts w:eastAsia="宋体" w:cs="Times New Roman"/>
            <w:noProof/>
            <w:kern w:val="44"/>
          </w:rPr>
          <w:t>Linux</w:t>
        </w:r>
        <w:r w:rsidR="00C3003B">
          <w:rPr>
            <w:rStyle w:val="a7"/>
            <w:rFonts w:eastAsia="宋体" w:cs="Times New Roman"/>
            <w:noProof/>
            <w:kern w:val="44"/>
          </w:rPr>
          <w:t xml:space="preserve"> </w:t>
        </w:r>
        <w:r w:rsidR="00937521" w:rsidRPr="005513D4">
          <w:rPr>
            <w:rStyle w:val="a7"/>
            <w:rFonts w:eastAsia="宋体" w:cs="Times New Roman"/>
            <w:noProof/>
            <w:kern w:val="44"/>
          </w:rPr>
          <w:t>0.11</w:t>
        </w:r>
        <w:r w:rsidR="00937521" w:rsidRPr="005513D4">
          <w:rPr>
            <w:rStyle w:val="a7"/>
            <w:rFonts w:eastAsia="宋体" w:cs="Times New Roman" w:hint="eastAsia"/>
            <w:noProof/>
            <w:kern w:val="44"/>
          </w:rPr>
          <w:t>实验环境搭建</w:t>
        </w:r>
        <w:r w:rsidR="00937521">
          <w:rPr>
            <w:noProof/>
            <w:webHidden/>
          </w:rPr>
          <w:tab/>
        </w:r>
        <w:r w:rsidR="00937521">
          <w:rPr>
            <w:noProof/>
            <w:webHidden/>
          </w:rPr>
          <w:fldChar w:fldCharType="begin"/>
        </w:r>
        <w:r w:rsidR="00937521">
          <w:rPr>
            <w:noProof/>
            <w:webHidden/>
          </w:rPr>
          <w:instrText xml:space="preserve"> PAGEREF _Toc432234446 \h </w:instrText>
        </w:r>
        <w:r w:rsidR="00937521">
          <w:rPr>
            <w:noProof/>
            <w:webHidden/>
          </w:rPr>
        </w:r>
        <w:r w:rsidR="00937521">
          <w:rPr>
            <w:noProof/>
            <w:webHidden/>
          </w:rPr>
          <w:fldChar w:fldCharType="separate"/>
        </w:r>
        <w:r w:rsidR="00937521">
          <w:rPr>
            <w:noProof/>
            <w:webHidden/>
          </w:rPr>
          <w:t>4</w:t>
        </w:r>
        <w:r w:rsidR="00937521">
          <w:rPr>
            <w:noProof/>
            <w:webHidden/>
          </w:rPr>
          <w:fldChar w:fldCharType="end"/>
        </w:r>
      </w:hyperlink>
    </w:p>
    <w:p w:rsidR="00937521" w:rsidRDefault="001D512E">
      <w:pPr>
        <w:pStyle w:val="20"/>
        <w:tabs>
          <w:tab w:val="right" w:leader="dot" w:pos="9771"/>
        </w:tabs>
        <w:rPr>
          <w:rFonts w:asciiTheme="minorHAnsi" w:hAnsiTheme="minorHAnsi" w:cstheme="minorBidi"/>
          <w:smallCaps w:val="0"/>
          <w:noProof/>
          <w:sz w:val="21"/>
          <w:szCs w:val="22"/>
        </w:rPr>
      </w:pPr>
      <w:hyperlink w:anchor="_Toc432234447" w:history="1">
        <w:r w:rsidR="00937521" w:rsidRPr="005513D4">
          <w:rPr>
            <w:rStyle w:val="a7"/>
            <w:rFonts w:eastAsia="宋体" w:cs="Times New Roman" w:hint="eastAsia"/>
            <w:bCs/>
            <w:noProof/>
          </w:rPr>
          <w:t>软件资源</w:t>
        </w:r>
        <w:r w:rsidR="00937521">
          <w:rPr>
            <w:noProof/>
            <w:webHidden/>
          </w:rPr>
          <w:tab/>
        </w:r>
        <w:r w:rsidR="00937521">
          <w:rPr>
            <w:noProof/>
            <w:webHidden/>
          </w:rPr>
          <w:fldChar w:fldCharType="begin"/>
        </w:r>
        <w:r w:rsidR="00937521">
          <w:rPr>
            <w:noProof/>
            <w:webHidden/>
          </w:rPr>
          <w:instrText xml:space="preserve"> PAGEREF _Toc432234447 \h </w:instrText>
        </w:r>
        <w:r w:rsidR="00937521">
          <w:rPr>
            <w:noProof/>
            <w:webHidden/>
          </w:rPr>
        </w:r>
        <w:r w:rsidR="00937521">
          <w:rPr>
            <w:noProof/>
            <w:webHidden/>
          </w:rPr>
          <w:fldChar w:fldCharType="separate"/>
        </w:r>
        <w:r w:rsidR="00937521">
          <w:rPr>
            <w:noProof/>
            <w:webHidden/>
          </w:rPr>
          <w:t>4</w:t>
        </w:r>
        <w:r w:rsidR="00937521">
          <w:rPr>
            <w:noProof/>
            <w:webHidden/>
          </w:rPr>
          <w:fldChar w:fldCharType="end"/>
        </w:r>
      </w:hyperlink>
    </w:p>
    <w:p w:rsidR="00937521" w:rsidRDefault="001D512E">
      <w:pPr>
        <w:pStyle w:val="20"/>
        <w:tabs>
          <w:tab w:val="right" w:leader="dot" w:pos="9771"/>
        </w:tabs>
        <w:rPr>
          <w:rFonts w:asciiTheme="minorHAnsi" w:hAnsiTheme="minorHAnsi" w:cstheme="minorBidi"/>
          <w:smallCaps w:val="0"/>
          <w:noProof/>
          <w:sz w:val="21"/>
          <w:szCs w:val="22"/>
        </w:rPr>
      </w:pPr>
      <w:hyperlink w:anchor="_Toc432234448" w:history="1">
        <w:r w:rsidR="00937521" w:rsidRPr="005513D4">
          <w:rPr>
            <w:rStyle w:val="a7"/>
            <w:rFonts w:hint="eastAsia"/>
            <w:noProof/>
          </w:rPr>
          <w:t>运行</w:t>
        </w:r>
        <w:r w:rsidR="00937521" w:rsidRPr="005513D4">
          <w:rPr>
            <w:rStyle w:val="a7"/>
            <w:noProof/>
          </w:rPr>
          <w:t>Linux0.11</w:t>
        </w:r>
        <w:r w:rsidR="00937521">
          <w:rPr>
            <w:noProof/>
            <w:webHidden/>
          </w:rPr>
          <w:tab/>
        </w:r>
        <w:r w:rsidR="00937521">
          <w:rPr>
            <w:noProof/>
            <w:webHidden/>
          </w:rPr>
          <w:fldChar w:fldCharType="begin"/>
        </w:r>
        <w:r w:rsidR="00937521">
          <w:rPr>
            <w:noProof/>
            <w:webHidden/>
          </w:rPr>
          <w:instrText xml:space="preserve"> PAGEREF _Toc432234448 \h </w:instrText>
        </w:r>
        <w:r w:rsidR="00937521">
          <w:rPr>
            <w:noProof/>
            <w:webHidden/>
          </w:rPr>
        </w:r>
        <w:r w:rsidR="00937521">
          <w:rPr>
            <w:noProof/>
            <w:webHidden/>
          </w:rPr>
          <w:fldChar w:fldCharType="separate"/>
        </w:r>
        <w:r w:rsidR="00937521">
          <w:rPr>
            <w:noProof/>
            <w:webHidden/>
          </w:rPr>
          <w:t>5</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49" w:history="1">
        <w:r w:rsidR="00937521" w:rsidRPr="005513D4">
          <w:rPr>
            <w:rStyle w:val="a7"/>
            <w:rFonts w:eastAsia="宋体" w:cs="Times New Roman" w:hint="eastAsia"/>
            <w:bCs/>
            <w:noProof/>
          </w:rPr>
          <w:t>制作硬盘镜像文件</w:t>
        </w:r>
        <w:r w:rsidR="00937521">
          <w:rPr>
            <w:noProof/>
            <w:webHidden/>
          </w:rPr>
          <w:tab/>
        </w:r>
        <w:r w:rsidR="00937521">
          <w:rPr>
            <w:noProof/>
            <w:webHidden/>
          </w:rPr>
          <w:fldChar w:fldCharType="begin"/>
        </w:r>
        <w:r w:rsidR="00937521">
          <w:rPr>
            <w:noProof/>
            <w:webHidden/>
          </w:rPr>
          <w:instrText xml:space="preserve"> PAGEREF _Toc432234449 \h </w:instrText>
        </w:r>
        <w:r w:rsidR="00937521">
          <w:rPr>
            <w:noProof/>
            <w:webHidden/>
          </w:rPr>
        </w:r>
        <w:r w:rsidR="00937521">
          <w:rPr>
            <w:noProof/>
            <w:webHidden/>
          </w:rPr>
          <w:fldChar w:fldCharType="separate"/>
        </w:r>
        <w:r w:rsidR="00937521">
          <w:rPr>
            <w:noProof/>
            <w:webHidden/>
          </w:rPr>
          <w:t>5</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0" w:history="1">
        <w:r w:rsidR="00937521" w:rsidRPr="005513D4">
          <w:rPr>
            <w:rStyle w:val="a7"/>
            <w:rFonts w:eastAsia="宋体" w:cs="Times New Roman" w:hint="eastAsia"/>
            <w:bCs/>
            <w:noProof/>
          </w:rPr>
          <w:t>创建</w:t>
        </w:r>
        <w:r w:rsidR="00937521" w:rsidRPr="005513D4">
          <w:rPr>
            <w:rStyle w:val="a7"/>
            <w:rFonts w:eastAsia="宋体" w:cs="Times New Roman"/>
            <w:bCs/>
            <w:noProof/>
          </w:rPr>
          <w:t>MINIX</w:t>
        </w:r>
        <w:r w:rsidR="00937521" w:rsidRPr="005513D4">
          <w:rPr>
            <w:rStyle w:val="a7"/>
            <w:rFonts w:eastAsia="宋体" w:cs="Times New Roman" w:hint="eastAsia"/>
            <w:bCs/>
            <w:noProof/>
          </w:rPr>
          <w:t>文件系统</w:t>
        </w:r>
        <w:r w:rsidR="00937521">
          <w:rPr>
            <w:noProof/>
            <w:webHidden/>
          </w:rPr>
          <w:tab/>
        </w:r>
        <w:r w:rsidR="00937521">
          <w:rPr>
            <w:noProof/>
            <w:webHidden/>
          </w:rPr>
          <w:fldChar w:fldCharType="begin"/>
        </w:r>
        <w:r w:rsidR="00937521">
          <w:rPr>
            <w:noProof/>
            <w:webHidden/>
          </w:rPr>
          <w:instrText xml:space="preserve"> PAGEREF _Toc432234450 \h </w:instrText>
        </w:r>
        <w:r w:rsidR="00937521">
          <w:rPr>
            <w:noProof/>
            <w:webHidden/>
          </w:rPr>
        </w:r>
        <w:r w:rsidR="00937521">
          <w:rPr>
            <w:noProof/>
            <w:webHidden/>
          </w:rPr>
          <w:fldChar w:fldCharType="separate"/>
        </w:r>
        <w:r w:rsidR="00937521">
          <w:rPr>
            <w:noProof/>
            <w:webHidden/>
          </w:rPr>
          <w:t>6</w:t>
        </w:r>
        <w:r w:rsidR="00937521">
          <w:rPr>
            <w:noProof/>
            <w:webHidden/>
          </w:rPr>
          <w:fldChar w:fldCharType="end"/>
        </w:r>
      </w:hyperlink>
    </w:p>
    <w:p w:rsidR="00937521" w:rsidRDefault="001D512E">
      <w:pPr>
        <w:pStyle w:val="20"/>
        <w:tabs>
          <w:tab w:val="right" w:leader="dot" w:pos="9771"/>
        </w:tabs>
        <w:rPr>
          <w:rFonts w:asciiTheme="minorHAnsi" w:hAnsiTheme="minorHAnsi" w:cstheme="minorBidi"/>
          <w:smallCaps w:val="0"/>
          <w:noProof/>
          <w:sz w:val="21"/>
          <w:szCs w:val="22"/>
        </w:rPr>
      </w:pPr>
      <w:hyperlink w:anchor="_Toc432234451" w:history="1">
        <w:r w:rsidR="00937521" w:rsidRPr="005513D4">
          <w:rPr>
            <w:rStyle w:val="a7"/>
            <w:rFonts w:eastAsia="宋体" w:cs="Times New Roman" w:hint="eastAsia"/>
            <w:bCs/>
            <w:noProof/>
          </w:rPr>
          <w:t>在</w:t>
        </w:r>
        <w:r w:rsidR="00937521" w:rsidRPr="005513D4">
          <w:rPr>
            <w:rStyle w:val="a7"/>
            <w:rFonts w:eastAsia="宋体" w:cs="Times New Roman"/>
            <w:bCs/>
            <w:noProof/>
          </w:rPr>
          <w:t>hdc.img</w:t>
        </w:r>
        <w:r w:rsidR="00937521" w:rsidRPr="005513D4">
          <w:rPr>
            <w:rStyle w:val="a7"/>
            <w:rFonts w:eastAsia="宋体" w:cs="Times New Roman" w:hint="eastAsia"/>
            <w:bCs/>
            <w:noProof/>
          </w:rPr>
          <w:t>上建立根文件系统</w:t>
        </w:r>
        <w:r w:rsidR="00937521">
          <w:rPr>
            <w:noProof/>
            <w:webHidden/>
          </w:rPr>
          <w:tab/>
        </w:r>
        <w:r w:rsidR="00937521">
          <w:rPr>
            <w:noProof/>
            <w:webHidden/>
          </w:rPr>
          <w:fldChar w:fldCharType="begin"/>
        </w:r>
        <w:r w:rsidR="00937521">
          <w:rPr>
            <w:noProof/>
            <w:webHidden/>
          </w:rPr>
          <w:instrText xml:space="preserve"> PAGEREF _Toc432234451 \h </w:instrText>
        </w:r>
        <w:r w:rsidR="00937521">
          <w:rPr>
            <w:noProof/>
            <w:webHidden/>
          </w:rPr>
        </w:r>
        <w:r w:rsidR="00937521">
          <w:rPr>
            <w:noProof/>
            <w:webHidden/>
          </w:rPr>
          <w:fldChar w:fldCharType="separate"/>
        </w:r>
        <w:r w:rsidR="00937521">
          <w:rPr>
            <w:noProof/>
            <w:webHidden/>
          </w:rPr>
          <w:t>10</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2" w:history="1">
        <w:r w:rsidR="00937521" w:rsidRPr="005513D4">
          <w:rPr>
            <w:rStyle w:val="a7"/>
            <w:rFonts w:eastAsia="宋体" w:cs="Times New Roman" w:hint="eastAsia"/>
            <w:bCs/>
            <w:noProof/>
          </w:rPr>
          <w:t>运行</w:t>
        </w:r>
        <w:r w:rsidR="00937521" w:rsidRPr="005513D4">
          <w:rPr>
            <w:rStyle w:val="a7"/>
            <w:rFonts w:eastAsia="宋体" w:cs="Times New Roman"/>
            <w:bCs/>
            <w:noProof/>
          </w:rPr>
          <w:t>linux0.11</w:t>
        </w:r>
        <w:r w:rsidR="00C3003B">
          <w:rPr>
            <w:rStyle w:val="a7"/>
            <w:rFonts w:eastAsia="宋体" w:cs="Times New Roman"/>
            <w:bCs/>
            <w:noProof/>
          </w:rPr>
          <w:t xml:space="preserve"> </w:t>
        </w:r>
        <w:r w:rsidR="00937521" w:rsidRPr="005513D4">
          <w:rPr>
            <w:rStyle w:val="a7"/>
            <w:rFonts w:eastAsia="宋体" w:cs="Times New Roman"/>
            <w:bCs/>
            <w:noProof/>
          </w:rPr>
          <w:t>OS</w:t>
        </w:r>
        <w:r w:rsidR="00937521">
          <w:rPr>
            <w:noProof/>
            <w:webHidden/>
          </w:rPr>
          <w:tab/>
        </w:r>
        <w:r w:rsidR="00937521">
          <w:rPr>
            <w:noProof/>
            <w:webHidden/>
          </w:rPr>
          <w:fldChar w:fldCharType="begin"/>
        </w:r>
        <w:r w:rsidR="00937521">
          <w:rPr>
            <w:noProof/>
            <w:webHidden/>
          </w:rPr>
          <w:instrText xml:space="preserve"> PAGEREF _Toc432234452 \h </w:instrText>
        </w:r>
        <w:r w:rsidR="00937521">
          <w:rPr>
            <w:noProof/>
            <w:webHidden/>
          </w:rPr>
        </w:r>
        <w:r w:rsidR="00937521">
          <w:rPr>
            <w:noProof/>
            <w:webHidden/>
          </w:rPr>
          <w:fldChar w:fldCharType="separate"/>
        </w:r>
        <w:r w:rsidR="00937521">
          <w:rPr>
            <w:noProof/>
            <w:webHidden/>
          </w:rPr>
          <w:t>10</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3" w:history="1">
        <w:r w:rsidR="00937521" w:rsidRPr="005513D4">
          <w:rPr>
            <w:rStyle w:val="a7"/>
            <w:rFonts w:eastAsia="宋体" w:cs="Times New Roman" w:hint="eastAsia"/>
            <w:bCs/>
            <w:noProof/>
          </w:rPr>
          <w:t>建立文件系统</w:t>
        </w:r>
        <w:r w:rsidR="00937521">
          <w:rPr>
            <w:noProof/>
            <w:webHidden/>
          </w:rPr>
          <w:tab/>
        </w:r>
        <w:r w:rsidR="00937521">
          <w:rPr>
            <w:noProof/>
            <w:webHidden/>
          </w:rPr>
          <w:fldChar w:fldCharType="begin"/>
        </w:r>
        <w:r w:rsidR="00937521">
          <w:rPr>
            <w:noProof/>
            <w:webHidden/>
          </w:rPr>
          <w:instrText xml:space="preserve"> PAGEREF _Toc432234453 \h </w:instrText>
        </w:r>
        <w:r w:rsidR="00937521">
          <w:rPr>
            <w:noProof/>
            <w:webHidden/>
          </w:rPr>
        </w:r>
        <w:r w:rsidR="00937521">
          <w:rPr>
            <w:noProof/>
            <w:webHidden/>
          </w:rPr>
          <w:fldChar w:fldCharType="separate"/>
        </w:r>
        <w:r w:rsidR="00937521">
          <w:rPr>
            <w:noProof/>
            <w:webHidden/>
          </w:rPr>
          <w:t>11</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4" w:history="1">
        <w:r w:rsidR="00937521" w:rsidRPr="005513D4">
          <w:rPr>
            <w:rStyle w:val="a7"/>
            <w:rFonts w:eastAsia="宋体" w:cs="Times New Roman" w:hint="eastAsia"/>
            <w:bCs/>
            <w:noProof/>
          </w:rPr>
          <w:t>运行硬盘镜像上的</w:t>
        </w:r>
        <w:r w:rsidR="00937521" w:rsidRPr="005513D4">
          <w:rPr>
            <w:rStyle w:val="a7"/>
            <w:rFonts w:eastAsia="宋体" w:cs="Times New Roman"/>
            <w:bCs/>
            <w:noProof/>
          </w:rPr>
          <w:t>Linux0.11</w:t>
        </w:r>
        <w:r w:rsidR="00937521">
          <w:rPr>
            <w:noProof/>
            <w:webHidden/>
          </w:rPr>
          <w:tab/>
        </w:r>
        <w:r w:rsidR="00937521">
          <w:rPr>
            <w:noProof/>
            <w:webHidden/>
          </w:rPr>
          <w:fldChar w:fldCharType="begin"/>
        </w:r>
        <w:r w:rsidR="00937521">
          <w:rPr>
            <w:noProof/>
            <w:webHidden/>
          </w:rPr>
          <w:instrText xml:space="preserve"> PAGEREF _Toc432234454 \h </w:instrText>
        </w:r>
        <w:r w:rsidR="00937521">
          <w:rPr>
            <w:noProof/>
            <w:webHidden/>
          </w:rPr>
        </w:r>
        <w:r w:rsidR="00937521">
          <w:rPr>
            <w:noProof/>
            <w:webHidden/>
          </w:rPr>
          <w:fldChar w:fldCharType="separate"/>
        </w:r>
        <w:r w:rsidR="00937521">
          <w:rPr>
            <w:noProof/>
            <w:webHidden/>
          </w:rPr>
          <w:t>12</w:t>
        </w:r>
        <w:r w:rsidR="00937521">
          <w:rPr>
            <w:noProof/>
            <w:webHidden/>
          </w:rPr>
          <w:fldChar w:fldCharType="end"/>
        </w:r>
      </w:hyperlink>
    </w:p>
    <w:p w:rsidR="00937521" w:rsidRDefault="001D512E">
      <w:pPr>
        <w:pStyle w:val="20"/>
        <w:tabs>
          <w:tab w:val="right" w:leader="dot" w:pos="9771"/>
        </w:tabs>
        <w:rPr>
          <w:rFonts w:asciiTheme="minorHAnsi" w:hAnsiTheme="minorHAnsi" w:cstheme="minorBidi"/>
          <w:smallCaps w:val="0"/>
          <w:noProof/>
          <w:sz w:val="21"/>
          <w:szCs w:val="22"/>
        </w:rPr>
      </w:pPr>
      <w:hyperlink w:anchor="_Toc432234455" w:history="1">
        <w:r w:rsidR="00937521" w:rsidRPr="005513D4">
          <w:rPr>
            <w:rStyle w:val="a7"/>
            <w:rFonts w:eastAsia="宋体" w:cs="Times New Roman" w:hint="eastAsia"/>
            <w:bCs/>
            <w:noProof/>
          </w:rPr>
          <w:t>编译环境</w:t>
        </w:r>
        <w:r w:rsidR="00937521">
          <w:rPr>
            <w:noProof/>
            <w:webHidden/>
          </w:rPr>
          <w:tab/>
        </w:r>
        <w:r w:rsidR="00937521">
          <w:rPr>
            <w:noProof/>
            <w:webHidden/>
          </w:rPr>
          <w:fldChar w:fldCharType="begin"/>
        </w:r>
        <w:r w:rsidR="00937521">
          <w:rPr>
            <w:noProof/>
            <w:webHidden/>
          </w:rPr>
          <w:instrText xml:space="preserve"> PAGEREF _Toc432234455 \h </w:instrText>
        </w:r>
        <w:r w:rsidR="00937521">
          <w:rPr>
            <w:noProof/>
            <w:webHidden/>
          </w:rPr>
        </w:r>
        <w:r w:rsidR="00937521">
          <w:rPr>
            <w:noProof/>
            <w:webHidden/>
          </w:rPr>
          <w:fldChar w:fldCharType="separate"/>
        </w:r>
        <w:r w:rsidR="00937521">
          <w:rPr>
            <w:noProof/>
            <w:webHidden/>
          </w:rPr>
          <w:t>14</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6" w:history="1">
        <w:r w:rsidR="00937521" w:rsidRPr="005513D4">
          <w:rPr>
            <w:rStyle w:val="a7"/>
            <w:rFonts w:eastAsia="宋体" w:cs="Times New Roman" w:hint="eastAsia"/>
            <w:bCs/>
            <w:noProof/>
          </w:rPr>
          <w:t>文件传输</w:t>
        </w:r>
        <w:r w:rsidR="00937521">
          <w:rPr>
            <w:noProof/>
            <w:webHidden/>
          </w:rPr>
          <w:tab/>
        </w:r>
        <w:r w:rsidR="00937521">
          <w:rPr>
            <w:noProof/>
            <w:webHidden/>
          </w:rPr>
          <w:fldChar w:fldCharType="begin"/>
        </w:r>
        <w:r w:rsidR="00937521">
          <w:rPr>
            <w:noProof/>
            <w:webHidden/>
          </w:rPr>
          <w:instrText xml:space="preserve"> PAGEREF _Toc432234456 \h </w:instrText>
        </w:r>
        <w:r w:rsidR="00937521">
          <w:rPr>
            <w:noProof/>
            <w:webHidden/>
          </w:rPr>
        </w:r>
        <w:r w:rsidR="00937521">
          <w:rPr>
            <w:noProof/>
            <w:webHidden/>
          </w:rPr>
          <w:fldChar w:fldCharType="separate"/>
        </w:r>
        <w:r w:rsidR="00937521">
          <w:rPr>
            <w:noProof/>
            <w:webHidden/>
          </w:rPr>
          <w:t>14</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7" w:history="1">
        <w:r w:rsidR="00937521" w:rsidRPr="005513D4">
          <w:rPr>
            <w:rStyle w:val="a7"/>
            <w:rFonts w:eastAsia="宋体" w:cs="Times New Roman"/>
            <w:bCs/>
            <w:noProof/>
          </w:rPr>
          <w:t>Linux0.11</w:t>
        </w:r>
        <w:r w:rsidR="00937521" w:rsidRPr="005513D4">
          <w:rPr>
            <w:rStyle w:val="a7"/>
            <w:rFonts w:eastAsia="宋体" w:cs="Times New Roman" w:hint="eastAsia"/>
            <w:bCs/>
            <w:noProof/>
          </w:rPr>
          <w:t>编译环境</w:t>
        </w:r>
        <w:r w:rsidR="00937521">
          <w:rPr>
            <w:noProof/>
            <w:webHidden/>
          </w:rPr>
          <w:tab/>
        </w:r>
        <w:r w:rsidR="00937521">
          <w:rPr>
            <w:noProof/>
            <w:webHidden/>
          </w:rPr>
          <w:fldChar w:fldCharType="begin"/>
        </w:r>
        <w:r w:rsidR="00937521">
          <w:rPr>
            <w:noProof/>
            <w:webHidden/>
          </w:rPr>
          <w:instrText xml:space="preserve"> PAGEREF _Toc432234457 \h </w:instrText>
        </w:r>
        <w:r w:rsidR="00937521">
          <w:rPr>
            <w:noProof/>
            <w:webHidden/>
          </w:rPr>
        </w:r>
        <w:r w:rsidR="00937521">
          <w:rPr>
            <w:noProof/>
            <w:webHidden/>
          </w:rPr>
          <w:fldChar w:fldCharType="separate"/>
        </w:r>
        <w:r w:rsidR="00937521">
          <w:rPr>
            <w:noProof/>
            <w:webHidden/>
          </w:rPr>
          <w:t>17</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8" w:history="1">
        <w:r w:rsidR="00937521" w:rsidRPr="005513D4">
          <w:rPr>
            <w:rStyle w:val="a7"/>
            <w:rFonts w:eastAsia="宋体" w:cs="Times New Roman" w:hint="eastAsia"/>
            <w:bCs/>
            <w:noProof/>
          </w:rPr>
          <w:t>编译</w:t>
        </w:r>
        <w:r w:rsidR="00937521" w:rsidRPr="005513D4">
          <w:rPr>
            <w:rStyle w:val="a7"/>
            <w:rFonts w:eastAsia="宋体" w:cs="Times New Roman"/>
            <w:bCs/>
            <w:noProof/>
          </w:rPr>
          <w:t>hello</w:t>
        </w:r>
        <w:r w:rsidR="00C3003B">
          <w:rPr>
            <w:rStyle w:val="a7"/>
            <w:rFonts w:eastAsia="宋体" w:cs="Times New Roman"/>
            <w:bCs/>
            <w:noProof/>
          </w:rPr>
          <w:t xml:space="preserve"> </w:t>
        </w:r>
        <w:r w:rsidR="00937521" w:rsidRPr="005513D4">
          <w:rPr>
            <w:rStyle w:val="a7"/>
            <w:rFonts w:eastAsia="宋体" w:cs="Times New Roman"/>
            <w:bCs/>
            <w:noProof/>
          </w:rPr>
          <w:t>world</w:t>
        </w:r>
        <w:r w:rsidR="00937521">
          <w:rPr>
            <w:noProof/>
            <w:webHidden/>
          </w:rPr>
          <w:tab/>
        </w:r>
        <w:r w:rsidR="00937521">
          <w:rPr>
            <w:noProof/>
            <w:webHidden/>
          </w:rPr>
          <w:fldChar w:fldCharType="begin"/>
        </w:r>
        <w:r w:rsidR="00937521">
          <w:rPr>
            <w:noProof/>
            <w:webHidden/>
          </w:rPr>
          <w:instrText xml:space="preserve"> PAGEREF _Toc432234458 \h </w:instrText>
        </w:r>
        <w:r w:rsidR="00937521">
          <w:rPr>
            <w:noProof/>
            <w:webHidden/>
          </w:rPr>
        </w:r>
        <w:r w:rsidR="00937521">
          <w:rPr>
            <w:noProof/>
            <w:webHidden/>
          </w:rPr>
          <w:fldChar w:fldCharType="separate"/>
        </w:r>
        <w:r w:rsidR="00937521">
          <w:rPr>
            <w:noProof/>
            <w:webHidden/>
          </w:rPr>
          <w:t>18</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59" w:history="1">
        <w:r w:rsidR="00937521" w:rsidRPr="005513D4">
          <w:rPr>
            <w:rStyle w:val="a7"/>
            <w:rFonts w:eastAsia="宋体" w:cs="Times New Roman" w:hint="eastAsia"/>
            <w:bCs/>
            <w:noProof/>
          </w:rPr>
          <w:t>编译运行</w:t>
        </w:r>
        <w:r w:rsidR="00937521" w:rsidRPr="005513D4">
          <w:rPr>
            <w:rStyle w:val="a7"/>
            <w:rFonts w:eastAsia="宋体" w:cs="Times New Roman"/>
            <w:bCs/>
            <w:noProof/>
          </w:rPr>
          <w:t>mtools-2.0.5</w:t>
        </w:r>
        <w:r w:rsidR="00937521">
          <w:rPr>
            <w:noProof/>
            <w:webHidden/>
          </w:rPr>
          <w:tab/>
        </w:r>
        <w:r w:rsidR="00937521">
          <w:rPr>
            <w:noProof/>
            <w:webHidden/>
          </w:rPr>
          <w:fldChar w:fldCharType="begin"/>
        </w:r>
        <w:r w:rsidR="00937521">
          <w:rPr>
            <w:noProof/>
            <w:webHidden/>
          </w:rPr>
          <w:instrText xml:space="preserve"> PAGEREF _Toc432234459 \h </w:instrText>
        </w:r>
        <w:r w:rsidR="00937521">
          <w:rPr>
            <w:noProof/>
            <w:webHidden/>
          </w:rPr>
        </w:r>
        <w:r w:rsidR="00937521">
          <w:rPr>
            <w:noProof/>
            <w:webHidden/>
          </w:rPr>
          <w:fldChar w:fldCharType="separate"/>
        </w:r>
        <w:r w:rsidR="00937521">
          <w:rPr>
            <w:noProof/>
            <w:webHidden/>
          </w:rPr>
          <w:t>19</w:t>
        </w:r>
        <w:r w:rsidR="00937521">
          <w:rPr>
            <w:noProof/>
            <w:webHidden/>
          </w:rPr>
          <w:fldChar w:fldCharType="end"/>
        </w:r>
      </w:hyperlink>
    </w:p>
    <w:p w:rsidR="00937521" w:rsidRDefault="001D512E">
      <w:pPr>
        <w:pStyle w:val="20"/>
        <w:tabs>
          <w:tab w:val="right" w:leader="dot" w:pos="9771"/>
        </w:tabs>
        <w:rPr>
          <w:rFonts w:asciiTheme="minorHAnsi" w:hAnsiTheme="minorHAnsi" w:cstheme="minorBidi"/>
          <w:smallCaps w:val="0"/>
          <w:noProof/>
          <w:sz w:val="21"/>
          <w:szCs w:val="22"/>
        </w:rPr>
      </w:pPr>
      <w:hyperlink w:anchor="_Toc432234460" w:history="1">
        <w:r w:rsidR="00937521" w:rsidRPr="005513D4">
          <w:rPr>
            <w:rStyle w:val="a7"/>
            <w:rFonts w:eastAsia="宋体" w:cs="Times New Roman"/>
            <w:bCs/>
            <w:noProof/>
          </w:rPr>
          <w:t>Linux0.11</w:t>
        </w:r>
        <w:r w:rsidR="00937521" w:rsidRPr="005513D4">
          <w:rPr>
            <w:rStyle w:val="a7"/>
            <w:rFonts w:eastAsia="宋体" w:cs="Times New Roman" w:hint="eastAsia"/>
            <w:bCs/>
            <w:noProof/>
          </w:rPr>
          <w:t>源码编辑环境</w:t>
        </w:r>
        <w:r w:rsidR="00937521">
          <w:rPr>
            <w:noProof/>
            <w:webHidden/>
          </w:rPr>
          <w:tab/>
        </w:r>
        <w:r w:rsidR="00937521">
          <w:rPr>
            <w:noProof/>
            <w:webHidden/>
          </w:rPr>
          <w:fldChar w:fldCharType="begin"/>
        </w:r>
        <w:r w:rsidR="00937521">
          <w:rPr>
            <w:noProof/>
            <w:webHidden/>
          </w:rPr>
          <w:instrText xml:space="preserve"> PAGEREF _Toc432234460 \h </w:instrText>
        </w:r>
        <w:r w:rsidR="00937521">
          <w:rPr>
            <w:noProof/>
            <w:webHidden/>
          </w:rPr>
        </w:r>
        <w:r w:rsidR="00937521">
          <w:rPr>
            <w:noProof/>
            <w:webHidden/>
          </w:rPr>
          <w:fldChar w:fldCharType="separate"/>
        </w:r>
        <w:r w:rsidR="00937521">
          <w:rPr>
            <w:noProof/>
            <w:webHidden/>
          </w:rPr>
          <w:t>22</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61" w:history="1">
        <w:r w:rsidR="00937521" w:rsidRPr="005513D4">
          <w:rPr>
            <w:rStyle w:val="a7"/>
            <w:rFonts w:eastAsia="宋体" w:cs="Times New Roman"/>
            <w:bCs/>
            <w:noProof/>
          </w:rPr>
          <w:t>Source</w:t>
        </w:r>
        <w:r w:rsidR="00C3003B">
          <w:rPr>
            <w:rStyle w:val="a7"/>
            <w:rFonts w:eastAsia="宋体" w:cs="Times New Roman"/>
            <w:bCs/>
            <w:noProof/>
          </w:rPr>
          <w:t xml:space="preserve"> </w:t>
        </w:r>
        <w:r w:rsidR="00937521" w:rsidRPr="005513D4">
          <w:rPr>
            <w:rStyle w:val="a7"/>
            <w:rFonts w:eastAsia="宋体" w:cs="Times New Roman"/>
            <w:bCs/>
            <w:noProof/>
          </w:rPr>
          <w:t>Insight</w:t>
        </w:r>
        <w:r w:rsidR="00937521" w:rsidRPr="005513D4">
          <w:rPr>
            <w:rStyle w:val="a7"/>
            <w:rFonts w:eastAsia="宋体" w:cs="Times New Roman" w:hint="eastAsia"/>
            <w:bCs/>
            <w:noProof/>
          </w:rPr>
          <w:t>管理源码</w:t>
        </w:r>
        <w:r w:rsidR="00937521">
          <w:rPr>
            <w:noProof/>
            <w:webHidden/>
          </w:rPr>
          <w:tab/>
        </w:r>
        <w:r w:rsidR="00937521">
          <w:rPr>
            <w:noProof/>
            <w:webHidden/>
          </w:rPr>
          <w:fldChar w:fldCharType="begin"/>
        </w:r>
        <w:r w:rsidR="00937521">
          <w:rPr>
            <w:noProof/>
            <w:webHidden/>
          </w:rPr>
          <w:instrText xml:space="preserve"> PAGEREF _Toc432234461 \h </w:instrText>
        </w:r>
        <w:r w:rsidR="00937521">
          <w:rPr>
            <w:noProof/>
            <w:webHidden/>
          </w:rPr>
        </w:r>
        <w:r w:rsidR="00937521">
          <w:rPr>
            <w:noProof/>
            <w:webHidden/>
          </w:rPr>
          <w:fldChar w:fldCharType="separate"/>
        </w:r>
        <w:r w:rsidR="00937521">
          <w:rPr>
            <w:noProof/>
            <w:webHidden/>
          </w:rPr>
          <w:t>22</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62" w:history="1">
        <w:r w:rsidR="00937521" w:rsidRPr="005513D4">
          <w:rPr>
            <w:rStyle w:val="a7"/>
            <w:rFonts w:eastAsia="宋体" w:cs="Times New Roman" w:hint="eastAsia"/>
            <w:bCs/>
            <w:noProof/>
          </w:rPr>
          <w:t>修改源码文件</w:t>
        </w:r>
        <w:r w:rsidR="00937521">
          <w:rPr>
            <w:noProof/>
            <w:webHidden/>
          </w:rPr>
          <w:tab/>
        </w:r>
        <w:r w:rsidR="00937521">
          <w:rPr>
            <w:noProof/>
            <w:webHidden/>
          </w:rPr>
          <w:fldChar w:fldCharType="begin"/>
        </w:r>
        <w:r w:rsidR="00937521">
          <w:rPr>
            <w:noProof/>
            <w:webHidden/>
          </w:rPr>
          <w:instrText xml:space="preserve"> PAGEREF _Toc432234462 \h </w:instrText>
        </w:r>
        <w:r w:rsidR="00937521">
          <w:rPr>
            <w:noProof/>
            <w:webHidden/>
          </w:rPr>
        </w:r>
        <w:r w:rsidR="00937521">
          <w:rPr>
            <w:noProof/>
            <w:webHidden/>
          </w:rPr>
          <w:fldChar w:fldCharType="separate"/>
        </w:r>
        <w:r w:rsidR="00937521">
          <w:rPr>
            <w:noProof/>
            <w:webHidden/>
          </w:rPr>
          <w:t>24</w:t>
        </w:r>
        <w:r w:rsidR="00937521">
          <w:rPr>
            <w:noProof/>
            <w:webHidden/>
          </w:rPr>
          <w:fldChar w:fldCharType="end"/>
        </w:r>
      </w:hyperlink>
    </w:p>
    <w:p w:rsidR="00937521" w:rsidRDefault="001D512E">
      <w:pPr>
        <w:pStyle w:val="20"/>
        <w:tabs>
          <w:tab w:val="right" w:leader="dot" w:pos="9771"/>
        </w:tabs>
        <w:rPr>
          <w:rFonts w:asciiTheme="minorHAnsi" w:hAnsiTheme="minorHAnsi" w:cstheme="minorBidi"/>
          <w:smallCaps w:val="0"/>
          <w:noProof/>
          <w:sz w:val="21"/>
          <w:szCs w:val="22"/>
        </w:rPr>
      </w:pPr>
      <w:hyperlink w:anchor="_Toc432234463" w:history="1">
        <w:r w:rsidR="00937521" w:rsidRPr="005513D4">
          <w:rPr>
            <w:rStyle w:val="a7"/>
            <w:rFonts w:eastAsia="宋体" w:cs="Times New Roman" w:hint="eastAsia"/>
            <w:bCs/>
            <w:noProof/>
          </w:rPr>
          <w:t>编译运行</w:t>
        </w:r>
        <w:r w:rsidR="00937521" w:rsidRPr="005513D4">
          <w:rPr>
            <w:rStyle w:val="a7"/>
            <w:rFonts w:eastAsia="宋体" w:cs="Times New Roman"/>
            <w:bCs/>
            <w:noProof/>
          </w:rPr>
          <w:t>Linux0.11</w:t>
        </w:r>
        <w:r w:rsidR="00937521">
          <w:rPr>
            <w:noProof/>
            <w:webHidden/>
          </w:rPr>
          <w:tab/>
        </w:r>
        <w:r w:rsidR="00937521">
          <w:rPr>
            <w:noProof/>
            <w:webHidden/>
          </w:rPr>
          <w:fldChar w:fldCharType="begin"/>
        </w:r>
        <w:r w:rsidR="00937521">
          <w:rPr>
            <w:noProof/>
            <w:webHidden/>
          </w:rPr>
          <w:instrText xml:space="preserve"> PAGEREF _Toc432234463 \h </w:instrText>
        </w:r>
        <w:r w:rsidR="00937521">
          <w:rPr>
            <w:noProof/>
            <w:webHidden/>
          </w:rPr>
        </w:r>
        <w:r w:rsidR="00937521">
          <w:rPr>
            <w:noProof/>
            <w:webHidden/>
          </w:rPr>
          <w:fldChar w:fldCharType="separate"/>
        </w:r>
        <w:r w:rsidR="00937521">
          <w:rPr>
            <w:noProof/>
            <w:webHidden/>
          </w:rPr>
          <w:t>25</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64" w:history="1">
        <w:r w:rsidR="00937521" w:rsidRPr="005513D4">
          <w:rPr>
            <w:rStyle w:val="a7"/>
            <w:rFonts w:eastAsia="宋体" w:cs="Times New Roman" w:hint="eastAsia"/>
            <w:bCs/>
            <w:noProof/>
          </w:rPr>
          <w:t>拷贝源码</w:t>
        </w:r>
        <w:r w:rsidR="00937521">
          <w:rPr>
            <w:noProof/>
            <w:webHidden/>
          </w:rPr>
          <w:tab/>
        </w:r>
        <w:r w:rsidR="00937521">
          <w:rPr>
            <w:noProof/>
            <w:webHidden/>
          </w:rPr>
          <w:fldChar w:fldCharType="begin"/>
        </w:r>
        <w:r w:rsidR="00937521">
          <w:rPr>
            <w:noProof/>
            <w:webHidden/>
          </w:rPr>
          <w:instrText xml:space="preserve"> PAGEREF _Toc432234464 \h </w:instrText>
        </w:r>
        <w:r w:rsidR="00937521">
          <w:rPr>
            <w:noProof/>
            <w:webHidden/>
          </w:rPr>
        </w:r>
        <w:r w:rsidR="00937521">
          <w:rPr>
            <w:noProof/>
            <w:webHidden/>
          </w:rPr>
          <w:fldChar w:fldCharType="separate"/>
        </w:r>
        <w:r w:rsidR="00937521">
          <w:rPr>
            <w:noProof/>
            <w:webHidden/>
          </w:rPr>
          <w:t>25</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65" w:history="1">
        <w:r w:rsidR="00937521" w:rsidRPr="005513D4">
          <w:rPr>
            <w:rStyle w:val="a7"/>
            <w:rFonts w:eastAsia="宋体" w:cs="Times New Roman" w:hint="eastAsia"/>
            <w:bCs/>
            <w:noProof/>
          </w:rPr>
          <w:t>编译源码</w:t>
        </w:r>
        <w:r w:rsidR="00937521">
          <w:rPr>
            <w:noProof/>
            <w:webHidden/>
          </w:rPr>
          <w:tab/>
        </w:r>
        <w:r w:rsidR="00937521">
          <w:rPr>
            <w:noProof/>
            <w:webHidden/>
          </w:rPr>
          <w:fldChar w:fldCharType="begin"/>
        </w:r>
        <w:r w:rsidR="00937521">
          <w:rPr>
            <w:noProof/>
            <w:webHidden/>
          </w:rPr>
          <w:instrText xml:space="preserve"> PAGEREF _Toc432234465 \h </w:instrText>
        </w:r>
        <w:r w:rsidR="00937521">
          <w:rPr>
            <w:noProof/>
            <w:webHidden/>
          </w:rPr>
        </w:r>
        <w:r w:rsidR="00937521">
          <w:rPr>
            <w:noProof/>
            <w:webHidden/>
          </w:rPr>
          <w:fldChar w:fldCharType="separate"/>
        </w:r>
        <w:r w:rsidR="00937521">
          <w:rPr>
            <w:noProof/>
            <w:webHidden/>
          </w:rPr>
          <w:t>25</w:t>
        </w:r>
        <w:r w:rsidR="00937521">
          <w:rPr>
            <w:noProof/>
            <w:webHidden/>
          </w:rPr>
          <w:fldChar w:fldCharType="end"/>
        </w:r>
      </w:hyperlink>
    </w:p>
    <w:p w:rsidR="00937521" w:rsidRDefault="001D512E">
      <w:pPr>
        <w:pStyle w:val="30"/>
        <w:tabs>
          <w:tab w:val="right" w:leader="dot" w:pos="9771"/>
        </w:tabs>
        <w:rPr>
          <w:rFonts w:asciiTheme="minorHAnsi" w:hAnsiTheme="minorHAnsi" w:cstheme="minorBidi"/>
          <w:i w:val="0"/>
          <w:iCs w:val="0"/>
          <w:noProof/>
          <w:sz w:val="21"/>
          <w:szCs w:val="22"/>
        </w:rPr>
      </w:pPr>
      <w:hyperlink w:anchor="_Toc432234466" w:history="1">
        <w:r w:rsidR="00937521" w:rsidRPr="005513D4">
          <w:rPr>
            <w:rStyle w:val="a7"/>
            <w:rFonts w:hint="eastAsia"/>
            <w:noProof/>
          </w:rPr>
          <w:t>安装运行</w:t>
        </w:r>
        <w:r w:rsidR="00937521">
          <w:rPr>
            <w:noProof/>
            <w:webHidden/>
          </w:rPr>
          <w:tab/>
        </w:r>
        <w:r w:rsidR="00937521">
          <w:rPr>
            <w:noProof/>
            <w:webHidden/>
          </w:rPr>
          <w:fldChar w:fldCharType="begin"/>
        </w:r>
        <w:r w:rsidR="00937521">
          <w:rPr>
            <w:noProof/>
            <w:webHidden/>
          </w:rPr>
          <w:instrText xml:space="preserve"> PAGEREF _Toc432234466 \h </w:instrText>
        </w:r>
        <w:r w:rsidR="00937521">
          <w:rPr>
            <w:noProof/>
            <w:webHidden/>
          </w:rPr>
        </w:r>
        <w:r w:rsidR="00937521">
          <w:rPr>
            <w:noProof/>
            <w:webHidden/>
          </w:rPr>
          <w:fldChar w:fldCharType="separate"/>
        </w:r>
        <w:r w:rsidR="00937521">
          <w:rPr>
            <w:noProof/>
            <w:webHidden/>
          </w:rPr>
          <w:t>26</w:t>
        </w:r>
        <w:r w:rsidR="00937521">
          <w:rPr>
            <w:noProof/>
            <w:webHidden/>
          </w:rPr>
          <w:fldChar w:fldCharType="end"/>
        </w:r>
      </w:hyperlink>
    </w:p>
    <w:p w:rsidR="00937521" w:rsidRDefault="001D512E">
      <w:pPr>
        <w:pStyle w:val="10"/>
        <w:tabs>
          <w:tab w:val="left" w:pos="1680"/>
          <w:tab w:val="right" w:leader="dot" w:pos="9771"/>
        </w:tabs>
        <w:rPr>
          <w:rFonts w:asciiTheme="minorHAnsi" w:hAnsiTheme="minorHAnsi" w:cstheme="minorBidi"/>
          <w:b w:val="0"/>
          <w:bCs w:val="0"/>
          <w:caps w:val="0"/>
          <w:noProof/>
          <w:sz w:val="21"/>
          <w:szCs w:val="22"/>
        </w:rPr>
      </w:pPr>
      <w:hyperlink w:anchor="_Toc432234467" w:history="1">
        <w:r w:rsidR="00937521" w:rsidRPr="005513D4">
          <w:rPr>
            <w:rStyle w:val="a7"/>
            <w:rFonts w:eastAsia="宋体" w:cs="Times New Roman"/>
            <w:noProof/>
            <w:kern w:val="44"/>
          </w:rPr>
          <w:t>appendix</w:t>
        </w:r>
        <w:r w:rsidR="00C3003B">
          <w:rPr>
            <w:rStyle w:val="a7"/>
            <w:rFonts w:eastAsia="宋体" w:cs="Times New Roman"/>
            <w:noProof/>
            <w:kern w:val="44"/>
          </w:rPr>
          <w:t xml:space="preserve"> </w:t>
        </w:r>
        <w:r w:rsidR="00937521" w:rsidRPr="005513D4">
          <w:rPr>
            <w:rStyle w:val="a7"/>
            <w:rFonts w:eastAsia="宋体" w:cs="Times New Roman"/>
            <w:noProof/>
            <w:kern w:val="44"/>
          </w:rPr>
          <w:t>a.</w:t>
        </w:r>
        <w:r w:rsidR="00937521">
          <w:rPr>
            <w:rFonts w:asciiTheme="minorHAnsi" w:hAnsiTheme="minorHAnsi" w:cstheme="minorBidi"/>
            <w:b w:val="0"/>
            <w:bCs w:val="0"/>
            <w:caps w:val="0"/>
            <w:noProof/>
            <w:sz w:val="21"/>
            <w:szCs w:val="22"/>
          </w:rPr>
          <w:tab/>
        </w:r>
        <w:r w:rsidR="00937521" w:rsidRPr="005513D4">
          <w:rPr>
            <w:rStyle w:val="a7"/>
            <w:rFonts w:eastAsia="宋体" w:cs="Times New Roman"/>
            <w:noProof/>
            <w:kern w:val="44"/>
          </w:rPr>
          <w:t>Ref</w:t>
        </w:r>
        <w:r w:rsidR="00C3003B">
          <w:rPr>
            <w:rStyle w:val="a7"/>
            <w:rFonts w:eastAsia="宋体" w:cs="Times New Roman"/>
            <w:noProof/>
            <w:kern w:val="44"/>
          </w:rPr>
          <w:t xml:space="preserve"> </w:t>
        </w:r>
        <w:r w:rsidR="00937521" w:rsidRPr="005513D4">
          <w:rPr>
            <w:rStyle w:val="a7"/>
            <w:rFonts w:eastAsia="宋体" w:cs="Times New Roman"/>
            <w:noProof/>
            <w:kern w:val="44"/>
          </w:rPr>
          <w:t>Links</w:t>
        </w:r>
        <w:r w:rsidR="00937521">
          <w:rPr>
            <w:noProof/>
            <w:webHidden/>
          </w:rPr>
          <w:tab/>
        </w:r>
        <w:r w:rsidR="00937521">
          <w:rPr>
            <w:noProof/>
            <w:webHidden/>
          </w:rPr>
          <w:fldChar w:fldCharType="begin"/>
        </w:r>
        <w:r w:rsidR="00937521">
          <w:rPr>
            <w:noProof/>
            <w:webHidden/>
          </w:rPr>
          <w:instrText xml:space="preserve"> PAGEREF _Toc432234467 \h </w:instrText>
        </w:r>
        <w:r w:rsidR="00937521">
          <w:rPr>
            <w:noProof/>
            <w:webHidden/>
          </w:rPr>
        </w:r>
        <w:r w:rsidR="00937521">
          <w:rPr>
            <w:noProof/>
            <w:webHidden/>
          </w:rPr>
          <w:fldChar w:fldCharType="separate"/>
        </w:r>
        <w:r w:rsidR="00937521">
          <w:rPr>
            <w:noProof/>
            <w:webHidden/>
          </w:rPr>
          <w:t>28</w:t>
        </w:r>
        <w:r w:rsidR="00937521">
          <w:rPr>
            <w:noProof/>
            <w:webHidden/>
          </w:rPr>
          <w:fldChar w:fldCharType="end"/>
        </w:r>
      </w:hyperlink>
    </w:p>
    <w:p w:rsidR="00035553" w:rsidRDefault="00984BDB" w:rsidP="00984BDB">
      <w:pPr>
        <w:sectPr w:rsidR="00035553" w:rsidSect="005E564A">
          <w:headerReference w:type="even" r:id="rId8"/>
          <w:headerReference w:type="default" r:id="rId9"/>
          <w:pgSz w:w="11906" w:h="16838" w:code="9"/>
          <w:pgMar w:top="1304" w:right="849" w:bottom="720" w:left="1276" w:header="788" w:footer="992" w:gutter="0"/>
          <w:pgBorders w:offsetFrom="page">
            <w:left w:val="dotDotDash" w:sz="4" w:space="24" w:color="E7E6E6" w:themeColor="background2"/>
          </w:pgBorders>
          <w:cols w:space="425"/>
          <w:docGrid w:type="lines" w:linePitch="299" w:charSpace="49418"/>
        </w:sectPr>
      </w:pPr>
      <w:r>
        <w:fldChar w:fldCharType="end"/>
      </w:r>
      <w:r>
        <w:br w:type="page"/>
      </w:r>
    </w:p>
    <w:p w:rsidR="00520734" w:rsidRPr="00520734" w:rsidRDefault="00520734" w:rsidP="00520734">
      <w:pPr>
        <w:keepNext/>
        <w:keepLines/>
        <w:spacing w:before="340" w:after="330" w:line="578" w:lineRule="auto"/>
        <w:outlineLvl w:val="0"/>
        <w:rPr>
          <w:rFonts w:eastAsia="宋体" w:cs="Times New Roman"/>
          <w:bCs/>
          <w:kern w:val="44"/>
          <w:sz w:val="52"/>
          <w:szCs w:val="44"/>
        </w:rPr>
      </w:pPr>
      <w:bookmarkStart w:id="2" w:name="_Toc431390296"/>
      <w:bookmarkStart w:id="3" w:name="_Toc432096598"/>
      <w:bookmarkStart w:id="4" w:name="_Toc432234446"/>
      <w:bookmarkStart w:id="5" w:name="_Toc414015331"/>
      <w:bookmarkStart w:id="6" w:name="_Toc420515579"/>
      <w:r w:rsidRPr="00520734">
        <w:rPr>
          <w:rFonts w:eastAsia="宋体" w:cs="Times New Roman" w:hint="eastAsia"/>
          <w:bCs/>
          <w:kern w:val="44"/>
          <w:sz w:val="52"/>
          <w:szCs w:val="44"/>
        </w:rPr>
        <w:lastRenderedPageBreak/>
        <w:t>Linux</w:t>
      </w:r>
      <w:r w:rsidR="00C3003B">
        <w:rPr>
          <w:rFonts w:eastAsia="宋体" w:cs="Times New Roman"/>
          <w:bCs/>
          <w:kern w:val="44"/>
          <w:sz w:val="52"/>
          <w:szCs w:val="44"/>
        </w:rPr>
        <w:t xml:space="preserve"> </w:t>
      </w:r>
      <w:r w:rsidRPr="00520734">
        <w:rPr>
          <w:rFonts w:eastAsia="宋体" w:cs="Times New Roman"/>
          <w:bCs/>
          <w:kern w:val="44"/>
          <w:sz w:val="52"/>
          <w:szCs w:val="44"/>
        </w:rPr>
        <w:t>0.11</w:t>
      </w:r>
      <w:bookmarkEnd w:id="2"/>
      <w:r w:rsidRPr="00520734">
        <w:rPr>
          <w:rFonts w:eastAsia="宋体" w:cs="Times New Roman"/>
          <w:bCs/>
          <w:kern w:val="44"/>
          <w:sz w:val="52"/>
          <w:szCs w:val="44"/>
        </w:rPr>
        <w:t>实验环境搭建</w:t>
      </w:r>
      <w:bookmarkEnd w:id="3"/>
      <w:bookmarkEnd w:id="4"/>
    </w:p>
    <w:p w:rsidR="00520734" w:rsidRPr="00520734" w:rsidRDefault="00520734" w:rsidP="00520734">
      <w:pPr>
        <w:keepNext/>
        <w:keepLines/>
        <w:spacing w:before="260" w:after="260" w:line="416" w:lineRule="auto"/>
        <w:outlineLvl w:val="1"/>
        <w:rPr>
          <w:rFonts w:eastAsia="宋体" w:cs="Times New Roman"/>
          <w:bCs/>
          <w:sz w:val="44"/>
          <w:szCs w:val="32"/>
        </w:rPr>
      </w:pPr>
      <w:bookmarkStart w:id="7" w:name="_Toc432096599"/>
      <w:bookmarkStart w:id="8" w:name="_Toc432234447"/>
      <w:r w:rsidRPr="00520734">
        <w:rPr>
          <w:rFonts w:eastAsia="宋体" w:cs="Times New Roman"/>
          <w:bCs/>
          <w:sz w:val="44"/>
          <w:szCs w:val="32"/>
        </w:rPr>
        <w:t>软件资源</w:t>
      </w:r>
      <w:bookmarkEnd w:id="7"/>
      <w:bookmarkEnd w:id="8"/>
    </w:p>
    <w:tbl>
      <w:tblPr>
        <w:tblStyle w:val="11"/>
        <w:tblW w:w="96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60"/>
        <w:gridCol w:w="5658"/>
      </w:tblGrid>
      <w:tr w:rsidR="00520734" w:rsidRPr="00520734" w:rsidTr="0060561C">
        <w:tc>
          <w:tcPr>
            <w:tcW w:w="3960" w:type="dxa"/>
          </w:tcPr>
          <w:p w:rsidR="00520734" w:rsidRPr="00520734" w:rsidRDefault="00520734" w:rsidP="00520734">
            <w:r w:rsidRPr="00520734">
              <w:t>7-zip</w:t>
            </w:r>
          </w:p>
        </w:tc>
        <w:tc>
          <w:tcPr>
            <w:tcW w:w="5658" w:type="dxa"/>
          </w:tcPr>
          <w:p w:rsidR="00520734" w:rsidRPr="00520734" w:rsidRDefault="00520734" w:rsidP="00520734">
            <w:r w:rsidRPr="00520734">
              <w:t>打包</w:t>
            </w:r>
            <w:r w:rsidRPr="00520734">
              <w:t>/</w:t>
            </w:r>
            <w:r w:rsidRPr="00520734">
              <w:rPr>
                <w:rFonts w:hint="eastAsia"/>
              </w:rPr>
              <w:t>解压</w:t>
            </w:r>
            <w:r w:rsidRPr="00520734">
              <w:t>软件</w:t>
            </w:r>
          </w:p>
        </w:tc>
      </w:tr>
      <w:tr w:rsidR="00520734" w:rsidRPr="00520734" w:rsidTr="0060561C">
        <w:tc>
          <w:tcPr>
            <w:tcW w:w="3960" w:type="dxa"/>
          </w:tcPr>
          <w:p w:rsidR="00520734" w:rsidRPr="00520734" w:rsidRDefault="00520734" w:rsidP="00520734">
            <w:r w:rsidRPr="00520734">
              <w:t>as86.tar.gz</w:t>
            </w:r>
          </w:p>
        </w:tc>
        <w:tc>
          <w:tcPr>
            <w:tcW w:w="5658" w:type="dxa"/>
          </w:tcPr>
          <w:p w:rsidR="00520734" w:rsidRPr="00520734" w:rsidRDefault="00520734" w:rsidP="00520734">
            <w:r w:rsidRPr="00520734">
              <w:t>as86</w:t>
            </w:r>
            <w:r w:rsidRPr="00520734">
              <w:t>和</w:t>
            </w:r>
            <w:r w:rsidRPr="00520734">
              <w:t>ld86</w:t>
            </w:r>
          </w:p>
        </w:tc>
      </w:tr>
      <w:tr w:rsidR="00520734" w:rsidRPr="00520734" w:rsidTr="0060561C">
        <w:tc>
          <w:tcPr>
            <w:tcW w:w="3960" w:type="dxa"/>
          </w:tcPr>
          <w:p w:rsidR="00520734" w:rsidRPr="00520734" w:rsidRDefault="00520734" w:rsidP="00520734">
            <w:r w:rsidRPr="00520734">
              <w:t>gccbin.tar.Z</w:t>
            </w:r>
          </w:p>
        </w:tc>
        <w:tc>
          <w:tcPr>
            <w:tcW w:w="5658" w:type="dxa"/>
          </w:tcPr>
          <w:p w:rsidR="00520734" w:rsidRPr="00520734" w:rsidRDefault="00520734" w:rsidP="00520734">
            <w:r w:rsidRPr="00520734">
              <w:t>gas</w:t>
            </w:r>
            <w:r w:rsidRPr="00520734">
              <w:t>，</w:t>
            </w:r>
            <w:r w:rsidRPr="00520734">
              <w:t>gld</w:t>
            </w:r>
            <w:r w:rsidRPr="00520734">
              <w:t>，</w:t>
            </w:r>
            <w:r w:rsidRPr="00520734">
              <w:t>gar</w:t>
            </w:r>
            <w:r w:rsidRPr="00520734">
              <w:t>等编译工具</w:t>
            </w:r>
          </w:p>
        </w:tc>
      </w:tr>
      <w:tr w:rsidR="00520734" w:rsidRPr="00520734" w:rsidTr="0060561C">
        <w:tc>
          <w:tcPr>
            <w:tcW w:w="3960" w:type="dxa"/>
          </w:tcPr>
          <w:p w:rsidR="00520734" w:rsidRPr="00520734" w:rsidRDefault="00520734" w:rsidP="00520734">
            <w:r w:rsidRPr="00520734">
              <w:t>linux-0.11.tar.Z</w:t>
            </w:r>
          </w:p>
        </w:tc>
        <w:tc>
          <w:tcPr>
            <w:tcW w:w="5658" w:type="dxa"/>
          </w:tcPr>
          <w:p w:rsidR="00520734" w:rsidRPr="00520734" w:rsidRDefault="00520734" w:rsidP="00520734">
            <w:r w:rsidRPr="00520734">
              <w:t>Linux0.11</w:t>
            </w:r>
            <w:r w:rsidRPr="00520734">
              <w:t>源码程序</w:t>
            </w:r>
          </w:p>
        </w:tc>
      </w:tr>
      <w:tr w:rsidR="00520734" w:rsidRPr="00520734" w:rsidTr="0060561C">
        <w:tc>
          <w:tcPr>
            <w:tcW w:w="3960" w:type="dxa"/>
          </w:tcPr>
          <w:p w:rsidR="00520734" w:rsidRPr="00520734" w:rsidRDefault="00520734" w:rsidP="00520734">
            <w:r w:rsidRPr="00520734">
              <w:t>linux-0.11-devel-040329.zip</w:t>
            </w:r>
          </w:p>
        </w:tc>
        <w:tc>
          <w:tcPr>
            <w:tcW w:w="5658" w:type="dxa"/>
          </w:tcPr>
          <w:p w:rsidR="00520734" w:rsidRPr="00520734" w:rsidRDefault="00520734" w:rsidP="00520734">
            <w:r w:rsidRPr="00520734">
              <w:t>L</w:t>
            </w:r>
            <w:r w:rsidRPr="00520734">
              <w:rPr>
                <w:rFonts w:hint="eastAsia"/>
              </w:rPr>
              <w:t>inux</w:t>
            </w:r>
            <w:r w:rsidRPr="00520734">
              <w:t>0.11</w:t>
            </w:r>
            <w:r w:rsidRPr="00520734">
              <w:rPr>
                <w:rFonts w:hint="eastAsia"/>
              </w:rPr>
              <w:t>资源</w:t>
            </w:r>
            <w:r w:rsidRPr="00520734">
              <w:t>包</w:t>
            </w:r>
          </w:p>
        </w:tc>
      </w:tr>
      <w:tr w:rsidR="00520734" w:rsidRPr="00520734" w:rsidTr="0060561C">
        <w:tc>
          <w:tcPr>
            <w:tcW w:w="3960" w:type="dxa"/>
          </w:tcPr>
          <w:p w:rsidR="00520734" w:rsidRPr="00520734" w:rsidRDefault="00520734" w:rsidP="00520734">
            <w:r w:rsidRPr="00520734">
              <w:t>mtools-2.0.5.tar.Z</w:t>
            </w:r>
          </w:p>
        </w:tc>
        <w:tc>
          <w:tcPr>
            <w:tcW w:w="5658" w:type="dxa"/>
          </w:tcPr>
          <w:p w:rsidR="00520734" w:rsidRPr="00520734" w:rsidRDefault="00520734" w:rsidP="00520734">
            <w:r w:rsidRPr="00520734">
              <w:t>Linux0.11</w:t>
            </w:r>
            <w:r w:rsidRPr="00520734">
              <w:t>上操作</w:t>
            </w:r>
            <w:r w:rsidRPr="00520734">
              <w:t>dos</w:t>
            </w:r>
            <w:r w:rsidRPr="00520734">
              <w:t>文件系统文件</w:t>
            </w:r>
          </w:p>
        </w:tc>
      </w:tr>
      <w:tr w:rsidR="00520734" w:rsidRPr="00520734" w:rsidTr="0060561C">
        <w:tc>
          <w:tcPr>
            <w:tcW w:w="3960" w:type="dxa"/>
          </w:tcPr>
          <w:p w:rsidR="00520734" w:rsidRPr="00520734" w:rsidRDefault="00520734" w:rsidP="00520734">
            <w:r w:rsidRPr="00520734">
              <w:t>sls-1.0.rar</w:t>
            </w:r>
          </w:p>
        </w:tc>
        <w:tc>
          <w:tcPr>
            <w:tcW w:w="5658" w:type="dxa"/>
          </w:tcPr>
          <w:p w:rsidR="00520734" w:rsidRPr="00520734" w:rsidRDefault="00520734" w:rsidP="00520734">
            <w:r w:rsidRPr="00520734">
              <w:rPr>
                <w:rFonts w:hint="eastAsia"/>
              </w:rPr>
              <w:t>可运行的</w:t>
            </w:r>
            <w:r w:rsidRPr="00520734">
              <w:rPr>
                <w:rFonts w:hint="eastAsia"/>
              </w:rPr>
              <w:t>linux</w:t>
            </w:r>
            <w:r w:rsidRPr="00520734">
              <w:rPr>
                <w:rFonts w:hint="eastAsia"/>
              </w:rPr>
              <w:t>系统</w:t>
            </w:r>
          </w:p>
        </w:tc>
      </w:tr>
      <w:tr w:rsidR="00520734" w:rsidRPr="00520734" w:rsidTr="0060561C">
        <w:tc>
          <w:tcPr>
            <w:tcW w:w="3960" w:type="dxa"/>
          </w:tcPr>
          <w:p w:rsidR="00520734" w:rsidRPr="00520734" w:rsidRDefault="00520734" w:rsidP="00520734">
            <w:r w:rsidRPr="00520734">
              <w:rPr>
                <w:rFonts w:hint="eastAsia"/>
              </w:rPr>
              <w:t>SourceInsight.zip</w:t>
            </w:r>
          </w:p>
        </w:tc>
        <w:tc>
          <w:tcPr>
            <w:tcW w:w="5658" w:type="dxa"/>
          </w:tcPr>
          <w:p w:rsidR="00520734" w:rsidRPr="00520734" w:rsidRDefault="00520734" w:rsidP="00520734">
            <w:r w:rsidRPr="00520734">
              <w:t>源码查看工具</w:t>
            </w:r>
          </w:p>
        </w:tc>
      </w:tr>
      <w:tr w:rsidR="00520734" w:rsidRPr="00520734" w:rsidTr="0060561C">
        <w:tc>
          <w:tcPr>
            <w:tcW w:w="3960" w:type="dxa"/>
          </w:tcPr>
          <w:p w:rsidR="00520734" w:rsidRPr="00520734" w:rsidRDefault="00520734" w:rsidP="00520734">
            <w:r w:rsidRPr="00520734">
              <w:rPr>
                <w:rFonts w:hint="eastAsia"/>
              </w:rPr>
              <w:t>sync</w:t>
            </w:r>
          </w:p>
        </w:tc>
        <w:tc>
          <w:tcPr>
            <w:tcW w:w="5658" w:type="dxa"/>
          </w:tcPr>
          <w:p w:rsidR="00520734" w:rsidRPr="00520734" w:rsidRDefault="00520734" w:rsidP="00520734">
            <w:r w:rsidRPr="00520734">
              <w:t>Linux0.11</w:t>
            </w:r>
            <w:r w:rsidRPr="00520734">
              <w:t>上的可执行程序，编译</w:t>
            </w:r>
            <w:r w:rsidRPr="00520734">
              <w:t>Linux0.11</w:t>
            </w:r>
            <w:r w:rsidRPr="00520734">
              <w:t>时会用到</w:t>
            </w:r>
          </w:p>
        </w:tc>
      </w:tr>
      <w:tr w:rsidR="00520734" w:rsidRPr="00520734" w:rsidTr="0060561C">
        <w:tc>
          <w:tcPr>
            <w:tcW w:w="3960" w:type="dxa"/>
          </w:tcPr>
          <w:p w:rsidR="00520734" w:rsidRPr="00520734" w:rsidRDefault="00520734" w:rsidP="00520734">
            <w:r w:rsidRPr="00520734">
              <w:rPr>
                <w:rFonts w:hint="eastAsia"/>
              </w:rPr>
              <w:t>UltraEditV19.0.zip</w:t>
            </w:r>
          </w:p>
        </w:tc>
        <w:tc>
          <w:tcPr>
            <w:tcW w:w="5658" w:type="dxa"/>
          </w:tcPr>
          <w:p w:rsidR="00520734" w:rsidRPr="00520734" w:rsidRDefault="00520734" w:rsidP="00520734">
            <w:r w:rsidRPr="00520734">
              <w:rPr>
                <w:rFonts w:hint="eastAsia"/>
              </w:rPr>
              <w:t>文本</w:t>
            </w:r>
            <w:r w:rsidRPr="00520734">
              <w:t>、</w:t>
            </w:r>
            <w:r w:rsidRPr="00520734">
              <w:rPr>
                <w:rFonts w:hint="eastAsia"/>
              </w:rPr>
              <w:t>二</w:t>
            </w:r>
            <w:r w:rsidRPr="00520734">
              <w:t>进制</w:t>
            </w:r>
            <w:r w:rsidRPr="00520734">
              <w:rPr>
                <w:rFonts w:hint="eastAsia"/>
              </w:rPr>
              <w:t>文件</w:t>
            </w:r>
            <w:r w:rsidRPr="00520734">
              <w:t>编辑器</w:t>
            </w:r>
          </w:p>
        </w:tc>
      </w:tr>
      <w:tr w:rsidR="00520734" w:rsidRPr="00520734" w:rsidTr="0060561C">
        <w:tc>
          <w:tcPr>
            <w:tcW w:w="3960" w:type="dxa"/>
          </w:tcPr>
          <w:p w:rsidR="00520734" w:rsidRPr="00520734" w:rsidRDefault="00520734" w:rsidP="00520734">
            <w:r w:rsidRPr="00520734">
              <w:t>utils.tar.Z</w:t>
            </w:r>
          </w:p>
        </w:tc>
        <w:tc>
          <w:tcPr>
            <w:tcW w:w="5658" w:type="dxa"/>
          </w:tcPr>
          <w:p w:rsidR="00520734" w:rsidRPr="00520734" w:rsidRDefault="00520734" w:rsidP="00520734">
            <w:r w:rsidRPr="00520734">
              <w:t>Linux0.11</w:t>
            </w:r>
            <w:r w:rsidRPr="00520734">
              <w:t>上的</w:t>
            </w:r>
            <w:r w:rsidRPr="00520734">
              <w:t>Make</w:t>
            </w:r>
            <w:r w:rsidRPr="00520734">
              <w:t>程序</w:t>
            </w:r>
          </w:p>
        </w:tc>
      </w:tr>
      <w:tr w:rsidR="00520734" w:rsidRPr="00520734" w:rsidTr="0060561C">
        <w:tc>
          <w:tcPr>
            <w:tcW w:w="3960" w:type="dxa"/>
          </w:tcPr>
          <w:p w:rsidR="00520734" w:rsidRPr="00520734" w:rsidRDefault="00520734" w:rsidP="00520734">
            <w:r w:rsidRPr="00520734">
              <w:rPr>
                <w:rFonts w:hint="eastAsia"/>
              </w:rPr>
              <w:t>WinIamge_gr.zip</w:t>
            </w:r>
          </w:p>
        </w:tc>
        <w:tc>
          <w:tcPr>
            <w:tcW w:w="5658" w:type="dxa"/>
          </w:tcPr>
          <w:p w:rsidR="00520734" w:rsidRPr="00520734" w:rsidRDefault="00520734" w:rsidP="00520734">
            <w:r w:rsidRPr="00520734">
              <w:rPr>
                <w:rFonts w:hint="eastAsia"/>
              </w:rPr>
              <w:t>软盘</w:t>
            </w:r>
            <w:r w:rsidRPr="00520734">
              <w:t>镜像文件编辑器</w:t>
            </w:r>
          </w:p>
        </w:tc>
      </w:tr>
    </w:tbl>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297E9945" wp14:editId="78CAC681">
            <wp:extent cx="5400675" cy="2019300"/>
            <wp:effectExtent l="0" t="0" r="9525"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资源</w:t>
      </w:r>
      <w:r w:rsidRPr="00520734">
        <w:rPr>
          <w:rFonts w:eastAsia="宋体" w:cs="Times New Roman"/>
        </w:rPr>
        <w:t>下载：</w:t>
      </w:r>
      <w:r w:rsidRPr="00520734">
        <w:rPr>
          <w:rFonts w:eastAsia="宋体" w:cs="Times New Roman"/>
        </w:rPr>
        <w:t>http://pan.baidu.com/s/1dDhSEKL</w:t>
      </w:r>
    </w:p>
    <w:p w:rsidR="00950579" w:rsidRDefault="00950579">
      <w:pPr>
        <w:widowControl/>
        <w:jc w:val="left"/>
        <w:rPr>
          <w:rFonts w:eastAsia="宋体" w:cs="Times New Roman"/>
        </w:rPr>
      </w:pPr>
      <w:r>
        <w:rPr>
          <w:rFonts w:eastAsia="宋体" w:cs="Times New Roman"/>
        </w:rPr>
        <w:br w:type="page"/>
      </w:r>
    </w:p>
    <w:p w:rsidR="00520734" w:rsidRPr="00520734" w:rsidRDefault="00520734" w:rsidP="00FD6176">
      <w:pPr>
        <w:pStyle w:val="2"/>
      </w:pPr>
      <w:bookmarkStart w:id="9" w:name="_Toc432096600"/>
      <w:bookmarkStart w:id="10" w:name="_Toc432234448"/>
      <w:r w:rsidRPr="00520734">
        <w:lastRenderedPageBreak/>
        <w:t>运行</w:t>
      </w:r>
      <w:r w:rsidRPr="00520734">
        <w:t>Linux0.11</w:t>
      </w:r>
      <w:bookmarkEnd w:id="9"/>
      <w:bookmarkEnd w:id="10"/>
    </w:p>
    <w:p w:rsidR="00520734" w:rsidRPr="00520734" w:rsidRDefault="00520734" w:rsidP="00520734">
      <w:pPr>
        <w:keepNext/>
        <w:keepLines/>
        <w:spacing w:before="260" w:after="260" w:line="416" w:lineRule="auto"/>
        <w:outlineLvl w:val="2"/>
        <w:rPr>
          <w:rFonts w:eastAsia="宋体" w:cs="Times New Roman"/>
          <w:bCs/>
          <w:sz w:val="32"/>
          <w:szCs w:val="32"/>
        </w:rPr>
      </w:pPr>
      <w:bookmarkStart w:id="11" w:name="_Toc432096601"/>
      <w:bookmarkStart w:id="12" w:name="_Toc432234449"/>
      <w:r w:rsidRPr="00520734">
        <w:rPr>
          <w:rFonts w:eastAsia="宋体" w:cs="Times New Roman" w:hint="eastAsia"/>
          <w:bCs/>
          <w:sz w:val="32"/>
          <w:szCs w:val="32"/>
        </w:rPr>
        <w:t>制作硬盘镜像文件</w:t>
      </w:r>
      <w:bookmarkEnd w:id="11"/>
      <w:bookmarkEnd w:id="12"/>
    </w:p>
    <w:p w:rsidR="00520734" w:rsidRPr="00520734" w:rsidRDefault="00520734" w:rsidP="00520734">
      <w:pPr>
        <w:rPr>
          <w:rFonts w:eastAsia="宋体" w:cs="Times New Roman"/>
        </w:rPr>
      </w:pPr>
      <w:r w:rsidRPr="00520734">
        <w:rPr>
          <w:rFonts w:eastAsia="宋体" w:cs="Times New Roman"/>
        </w:rPr>
        <w:t>解压</w:t>
      </w:r>
      <w:r w:rsidRPr="00520734">
        <w:rPr>
          <w:rFonts w:eastAsia="宋体" w:cs="Times New Roman"/>
        </w:rPr>
        <w:t>linux-0.11-devel-040329.zip</w:t>
      </w:r>
      <w:r w:rsidRPr="00520734">
        <w:rPr>
          <w:rFonts w:eastAsia="宋体" w:cs="Times New Roman"/>
        </w:rPr>
        <w:t>文件，</w:t>
      </w:r>
      <w:r w:rsidRPr="00520734">
        <w:rPr>
          <w:rFonts w:eastAsia="宋体" w:cs="Times New Roman" w:hint="eastAsia"/>
        </w:rPr>
        <w:t>安装</w:t>
      </w:r>
      <w:r w:rsidRPr="00520734">
        <w:rPr>
          <w:rFonts w:eastAsia="宋体" w:cs="Times New Roman"/>
        </w:rPr>
        <w:t>Bochs-2.1.1.exe</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162E316C" wp14:editId="052AC358">
            <wp:extent cx="4048125" cy="2781300"/>
            <wp:effectExtent l="0" t="0" r="9525"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8125" cy="27813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Bochs</w:t>
      </w:r>
      <w:r w:rsidRPr="00520734">
        <w:rPr>
          <w:rFonts w:eastAsia="宋体" w:cs="Times New Roman" w:hint="eastAsia"/>
        </w:rPr>
        <w:t>系统带有一个</w:t>
      </w:r>
      <w:r w:rsidRPr="00520734">
        <w:rPr>
          <w:rFonts w:eastAsia="宋体" w:cs="Times New Roman" w:hint="eastAsia"/>
        </w:rPr>
        <w:t>Image</w:t>
      </w:r>
      <w:r w:rsidRPr="00520734">
        <w:rPr>
          <w:rFonts w:eastAsia="宋体" w:cs="Times New Roman" w:hint="eastAsia"/>
        </w:rPr>
        <w:t>生成工具“</w:t>
      </w:r>
      <w:r w:rsidRPr="00520734">
        <w:rPr>
          <w:rFonts w:eastAsia="宋体" w:cs="Times New Roman" w:hint="eastAsia"/>
        </w:rPr>
        <w:t>Disk</w:t>
      </w:r>
      <w:r w:rsidR="00C3003B">
        <w:rPr>
          <w:rFonts w:eastAsia="宋体" w:cs="Times New Roman" w:hint="eastAsia"/>
        </w:rPr>
        <w:t xml:space="preserve"> </w:t>
      </w:r>
      <w:r w:rsidRPr="00520734">
        <w:rPr>
          <w:rFonts w:eastAsia="宋体" w:cs="Times New Roman" w:hint="eastAsia"/>
        </w:rPr>
        <w:t>Image</w:t>
      </w:r>
      <w:r w:rsidR="00C3003B">
        <w:rPr>
          <w:rFonts w:eastAsia="宋体" w:cs="Times New Roman" w:hint="eastAsia"/>
        </w:rPr>
        <w:t xml:space="preserve"> </w:t>
      </w:r>
      <w:r w:rsidRPr="00520734">
        <w:rPr>
          <w:rFonts w:eastAsia="宋体" w:cs="Times New Roman" w:hint="eastAsia"/>
        </w:rPr>
        <w:t>Creation</w:t>
      </w:r>
      <w:r w:rsidR="00C3003B">
        <w:rPr>
          <w:rFonts w:eastAsia="宋体" w:cs="Times New Roman" w:hint="eastAsia"/>
        </w:rPr>
        <w:t xml:space="preserve"> </w:t>
      </w:r>
      <w:r w:rsidRPr="00520734">
        <w:rPr>
          <w:rFonts w:eastAsia="宋体" w:cs="Times New Roman" w:hint="eastAsia"/>
        </w:rPr>
        <w:t>Tool</w:t>
      </w:r>
      <w:r w:rsidRPr="00520734">
        <w:rPr>
          <w:rFonts w:eastAsia="宋体" w:cs="Times New Roman" w:hint="eastAsia"/>
        </w:rPr>
        <w:t>”（</w:t>
      </w:r>
      <w:r w:rsidRPr="00520734">
        <w:rPr>
          <w:rFonts w:eastAsia="宋体" w:cs="Times New Roman" w:hint="eastAsia"/>
        </w:rPr>
        <w:t>bximage.exe</w:t>
      </w:r>
      <w:r w:rsidRPr="00520734">
        <w:rPr>
          <w:rFonts w:eastAsia="宋体" w:cs="Times New Roman" w:hint="eastAsia"/>
        </w:rPr>
        <w:t>）。创建一个</w:t>
      </w:r>
      <w:r w:rsidRPr="00520734">
        <w:rPr>
          <w:rFonts w:eastAsia="宋体" w:cs="Times New Roman"/>
        </w:rPr>
        <w:t>32</w:t>
      </w:r>
      <w:r w:rsidRPr="00520734">
        <w:rPr>
          <w:rFonts w:eastAsia="宋体" w:cs="Times New Roman" w:hint="eastAsia"/>
        </w:rPr>
        <w:t>M</w:t>
      </w:r>
      <w:r w:rsidRPr="00520734">
        <w:rPr>
          <w:rFonts w:eastAsia="宋体" w:cs="Times New Roman" w:hint="eastAsia"/>
        </w:rPr>
        <w:t>的硬盘镜像</w:t>
      </w:r>
      <w:r w:rsidRPr="00520734">
        <w:rPr>
          <w:rFonts w:eastAsia="宋体" w:cs="Times New Roman"/>
        </w:rPr>
        <w:t>文件</w:t>
      </w:r>
      <w:r w:rsidRPr="00520734">
        <w:rPr>
          <w:rFonts w:eastAsia="宋体" w:cs="Times New Roman" w:hint="eastAsia"/>
        </w:rPr>
        <w:t>。</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494C8E8" wp14:editId="6AEC4020">
            <wp:extent cx="1533525" cy="771525"/>
            <wp:effectExtent l="0" t="0" r="9525" b="9525"/>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3525" cy="771525"/>
                    </a:xfrm>
                    <a:prstGeom prst="rect">
                      <a:avLst/>
                    </a:prstGeom>
                    <a:noFill/>
                    <a:ln>
                      <a:noFill/>
                    </a:ln>
                  </pic:spPr>
                </pic:pic>
              </a:graphicData>
            </a:graphic>
          </wp:inline>
        </w:drawing>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0464EF49" wp14:editId="2F3C671D">
            <wp:extent cx="4619625" cy="3502088"/>
            <wp:effectExtent l="0" t="0" r="0" b="3175"/>
            <wp:docPr id="238" name="图片 238" descr="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9483" cy="3524723"/>
                    </a:xfrm>
                    <a:prstGeom prst="rect">
                      <a:avLst/>
                    </a:prstGeom>
                    <a:noFill/>
                    <a:ln>
                      <a:noFill/>
                    </a:ln>
                  </pic:spPr>
                </pic:pic>
              </a:graphicData>
            </a:graphic>
          </wp:inline>
        </w:drawing>
      </w:r>
    </w:p>
    <w:p w:rsidR="00520734" w:rsidRPr="00520734" w:rsidRDefault="00520734" w:rsidP="00520734">
      <w:pPr>
        <w:keepNext/>
        <w:keepLines/>
        <w:spacing w:before="260" w:after="260" w:line="416" w:lineRule="auto"/>
        <w:outlineLvl w:val="2"/>
        <w:rPr>
          <w:rFonts w:eastAsia="宋体" w:cs="Times New Roman"/>
          <w:bCs/>
          <w:sz w:val="32"/>
          <w:szCs w:val="32"/>
        </w:rPr>
      </w:pPr>
      <w:bookmarkStart w:id="13" w:name="_Toc432096602"/>
      <w:bookmarkStart w:id="14" w:name="_Toc432234450"/>
      <w:r w:rsidRPr="00520734">
        <w:rPr>
          <w:rFonts w:eastAsia="宋体" w:cs="Times New Roman" w:hint="eastAsia"/>
          <w:bCs/>
          <w:sz w:val="32"/>
          <w:szCs w:val="32"/>
        </w:rPr>
        <w:lastRenderedPageBreak/>
        <w:t>创建</w:t>
      </w:r>
      <w:r w:rsidRPr="00520734">
        <w:rPr>
          <w:rFonts w:eastAsia="宋体" w:cs="Times New Roman" w:hint="eastAsia"/>
          <w:bCs/>
          <w:sz w:val="32"/>
          <w:szCs w:val="32"/>
        </w:rPr>
        <w:t>MINIX</w:t>
      </w:r>
      <w:r w:rsidRPr="00520734">
        <w:rPr>
          <w:rFonts w:eastAsia="宋体" w:cs="Times New Roman" w:hint="eastAsia"/>
          <w:bCs/>
          <w:sz w:val="32"/>
          <w:szCs w:val="32"/>
        </w:rPr>
        <w:t>文件系统</w:t>
      </w:r>
      <w:bookmarkEnd w:id="13"/>
      <w:bookmarkEnd w:id="14"/>
    </w:p>
    <w:p w:rsidR="00520734" w:rsidRPr="00520734" w:rsidRDefault="00520734" w:rsidP="00520734">
      <w:pPr>
        <w:rPr>
          <w:rFonts w:eastAsia="宋体" w:cs="Times New Roman"/>
        </w:rPr>
      </w:pPr>
      <w:r w:rsidRPr="00520734">
        <w:rPr>
          <w:rFonts w:eastAsia="宋体" w:cs="Times New Roman" w:hint="eastAsia"/>
        </w:rPr>
        <w:t>解压</w:t>
      </w:r>
      <w:r w:rsidRPr="00520734">
        <w:rPr>
          <w:rFonts w:eastAsia="宋体" w:cs="Times New Roman"/>
        </w:rPr>
        <w:t>文件</w:t>
      </w:r>
      <w:r w:rsidRPr="00520734">
        <w:rPr>
          <w:rFonts w:eastAsia="宋体" w:cs="Times New Roman"/>
        </w:rPr>
        <w:t>sls-0.99pl.tar.bz2</w:t>
      </w:r>
      <w:r w:rsidRPr="00520734">
        <w:rPr>
          <w:rFonts w:eastAsia="宋体" w:cs="Times New Roman" w:hint="eastAsia"/>
        </w:rPr>
        <w:t>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B4C81BA" wp14:editId="01198D46">
            <wp:extent cx="2066925" cy="828675"/>
            <wp:effectExtent l="0" t="0" r="9525" b="952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6925" cy="828675"/>
                    </a:xfrm>
                    <a:prstGeom prst="rect">
                      <a:avLst/>
                    </a:prstGeom>
                    <a:noFill/>
                    <a:ln>
                      <a:noFill/>
                    </a:ln>
                  </pic:spPr>
                </pic:pic>
              </a:graphicData>
            </a:graphic>
          </wp:inline>
        </w:drawing>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C4D5B98" wp14:editId="4EBFB3A8">
            <wp:extent cx="2695575" cy="1066800"/>
            <wp:effectExtent l="0" t="0" r="952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95575" cy="10668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将</w:t>
      </w:r>
      <w:r w:rsidRPr="00520734">
        <w:rPr>
          <w:rFonts w:eastAsia="宋体" w:cs="Times New Roman"/>
        </w:rPr>
        <w:t>文件</w:t>
      </w:r>
      <w:r w:rsidRPr="00520734">
        <w:rPr>
          <w:rFonts w:eastAsia="宋体" w:cs="Times New Roman"/>
        </w:rPr>
        <w:t>bochsrc</w:t>
      </w:r>
      <w:r w:rsidRPr="00520734">
        <w:rPr>
          <w:rFonts w:eastAsia="宋体" w:cs="Times New Roman"/>
        </w:rPr>
        <w:t>改名为</w:t>
      </w:r>
      <w:r w:rsidRPr="00520734">
        <w:rPr>
          <w:rFonts w:eastAsia="宋体" w:cs="Times New Roman" w:hint="eastAsia"/>
        </w:rPr>
        <w:t>sls</w:t>
      </w:r>
      <w:r w:rsidRPr="00520734">
        <w:rPr>
          <w:rFonts w:eastAsia="宋体" w:cs="Times New Roman"/>
        </w:rPr>
        <w:t>.bxrc</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2B5C0661" wp14:editId="046D829F">
            <wp:extent cx="2638425" cy="1066800"/>
            <wp:effectExtent l="0" t="0" r="9525"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8425" cy="10668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编辑</w:t>
      </w:r>
      <w:r w:rsidRPr="00520734">
        <w:rPr>
          <w:rFonts w:eastAsia="宋体" w:cs="Times New Roman" w:hint="eastAsia"/>
        </w:rPr>
        <w:t>sls.bxrc</w:t>
      </w:r>
      <w:r w:rsidRPr="00520734">
        <w:rPr>
          <w:rFonts w:eastAsia="宋体" w:cs="Times New Roman" w:hint="eastAsia"/>
        </w:rPr>
        <w:t>文件</w:t>
      </w:r>
      <w:r w:rsidRPr="00520734">
        <w:rPr>
          <w:rFonts w:eastAsia="宋体" w:cs="Times New Roman" w:hint="eastAsia"/>
        </w:rPr>
        <w:t>ata0-master</w:t>
      </w:r>
      <w:r w:rsidRPr="00520734">
        <w:rPr>
          <w:rFonts w:eastAsia="宋体" w:cs="Times New Roman" w:hint="eastAsia"/>
        </w:rPr>
        <w:t>一行下加入如下</w:t>
      </w:r>
      <w:r w:rsidRPr="00520734">
        <w:rPr>
          <w:rFonts w:eastAsia="宋体" w:cs="Times New Roman"/>
        </w:rPr>
        <w:t>内容</w:t>
      </w:r>
    </w:p>
    <w:tbl>
      <w:tblPr>
        <w:tblStyle w:val="11"/>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blLayout w:type="fixed"/>
        <w:tblLook w:val="04A0" w:firstRow="1" w:lastRow="0" w:firstColumn="1" w:lastColumn="0" w:noHBand="0" w:noVBand="1"/>
      </w:tblPr>
      <w:tblGrid>
        <w:gridCol w:w="9771"/>
      </w:tblGrid>
      <w:tr w:rsidR="00520734" w:rsidRPr="00520734" w:rsidTr="0060561C">
        <w:tc>
          <w:tcPr>
            <w:tcW w:w="9771" w:type="dxa"/>
            <w:shd w:val="clear" w:color="auto" w:fill="F2F2F2"/>
          </w:tcPr>
          <w:p w:rsidR="00520734" w:rsidRPr="00520734" w:rsidRDefault="00520734" w:rsidP="00520734">
            <w:r w:rsidRPr="00520734">
              <w:rPr>
                <w:rFonts w:hint="eastAsia"/>
              </w:rPr>
              <w:t>ata0-slave:</w:t>
            </w:r>
            <w:r w:rsidR="00C3003B">
              <w:rPr>
                <w:rFonts w:hint="eastAsia"/>
              </w:rPr>
              <w:t xml:space="preserve"> </w:t>
            </w:r>
            <w:r w:rsidRPr="00520734">
              <w:rPr>
                <w:rFonts w:hint="eastAsia"/>
              </w:rPr>
              <w:t>type=disk,</w:t>
            </w:r>
            <w:r w:rsidR="00C3003B">
              <w:rPr>
                <w:rFonts w:hint="eastAsia"/>
              </w:rPr>
              <w:t xml:space="preserve"> </w:t>
            </w:r>
            <w:r w:rsidRPr="00520734">
              <w:rPr>
                <w:rFonts w:hint="eastAsia"/>
              </w:rPr>
              <w:t>path="hdc.img",</w:t>
            </w:r>
            <w:r w:rsidR="00C3003B">
              <w:rPr>
                <w:rFonts w:hint="eastAsia"/>
              </w:rPr>
              <w:t xml:space="preserve"> </w:t>
            </w:r>
            <w:r w:rsidRPr="00520734">
              <w:rPr>
                <w:rFonts w:hint="eastAsia"/>
              </w:rPr>
              <w:t>cylinders=65,</w:t>
            </w:r>
            <w:r w:rsidR="00C3003B">
              <w:rPr>
                <w:rFonts w:hint="eastAsia"/>
              </w:rPr>
              <w:t xml:space="preserve"> </w:t>
            </w:r>
            <w:r w:rsidRPr="00520734">
              <w:rPr>
                <w:rFonts w:hint="eastAsia"/>
              </w:rPr>
              <w:t>heads=16,</w:t>
            </w:r>
            <w:r w:rsidR="00C3003B">
              <w:rPr>
                <w:rFonts w:hint="eastAsia"/>
              </w:rPr>
              <w:t xml:space="preserve"> </w:t>
            </w:r>
            <w:r w:rsidRPr="00520734">
              <w:rPr>
                <w:rFonts w:hint="eastAsia"/>
              </w:rPr>
              <w:t>spt=63</w:t>
            </w:r>
          </w:p>
        </w:tc>
      </w:tr>
    </w:tbl>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838B6E5" wp14:editId="32CD64AE">
            <wp:extent cx="5314950" cy="1171575"/>
            <wp:effectExtent l="0" t="0" r="0"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4950" cy="11715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修改</w:t>
      </w:r>
      <w:r w:rsidRPr="00520734">
        <w:rPr>
          <w:rFonts w:eastAsia="宋体" w:cs="Times New Roman" w:hint="eastAsia"/>
        </w:rPr>
        <w:t>romimage</w:t>
      </w:r>
      <w:r w:rsidRPr="00520734">
        <w:rPr>
          <w:rFonts w:eastAsia="宋体" w:cs="Times New Roman"/>
        </w:rPr>
        <w:t>文件</w:t>
      </w:r>
      <w:r w:rsidRPr="00520734">
        <w:rPr>
          <w:rFonts w:eastAsia="宋体" w:cs="Times New Roman" w:hint="eastAsia"/>
        </w:rPr>
        <w:t>和</w:t>
      </w:r>
      <w:r w:rsidRPr="00520734">
        <w:rPr>
          <w:rFonts w:eastAsia="宋体" w:cs="Times New Roman"/>
        </w:rPr>
        <w:t>vgaromimage</w:t>
      </w:r>
      <w:r w:rsidRPr="00520734">
        <w:rPr>
          <w:rFonts w:eastAsia="宋体" w:cs="Times New Roman"/>
        </w:rPr>
        <w:t>文件路径</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0C9C39DC" wp14:editId="60646DCF">
            <wp:extent cx="5495925" cy="587692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58769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双击</w:t>
      </w:r>
      <w:r w:rsidRPr="00520734">
        <w:rPr>
          <w:rFonts w:eastAsia="宋体" w:cs="Times New Roman" w:hint="eastAsia"/>
        </w:rPr>
        <w:t>sls.bxrc</w:t>
      </w:r>
      <w:r w:rsidRPr="00520734">
        <w:rPr>
          <w:rFonts w:eastAsia="宋体" w:cs="Times New Roman" w:hint="eastAsia"/>
        </w:rPr>
        <w:t>的图标，运行</w:t>
      </w:r>
      <w:r w:rsidRPr="00520734">
        <w:rPr>
          <w:rFonts w:eastAsia="宋体" w:cs="Times New Roman" w:hint="eastAsia"/>
        </w:rPr>
        <w:t>SLS</w:t>
      </w:r>
      <w:r w:rsidR="00C3003B">
        <w:rPr>
          <w:rFonts w:eastAsia="宋体" w:cs="Times New Roman" w:hint="eastAsia"/>
        </w:rPr>
        <w:t xml:space="preserve"> </w:t>
      </w:r>
      <w:r w:rsidRPr="00520734">
        <w:rPr>
          <w:rFonts w:eastAsia="宋体" w:cs="Times New Roman" w:hint="eastAsia"/>
        </w:rPr>
        <w:t>Linux</w:t>
      </w:r>
      <w:r w:rsidRPr="00520734">
        <w:rPr>
          <w:rFonts w:eastAsia="宋体" w:cs="Times New Roman" w:hint="eastAsia"/>
        </w:rPr>
        <w:t>模拟系统。在出现</w:t>
      </w:r>
      <w:r w:rsidRPr="00520734">
        <w:rPr>
          <w:rFonts w:eastAsia="宋体" w:cs="Times New Roman" w:hint="eastAsia"/>
        </w:rPr>
        <w:t>login</w:t>
      </w:r>
      <w:r w:rsidRPr="00520734">
        <w:rPr>
          <w:rFonts w:eastAsia="宋体" w:cs="Times New Roman" w:hint="eastAsia"/>
        </w:rPr>
        <w:t>提示符时键入</w:t>
      </w:r>
      <w:r w:rsidRPr="00520734">
        <w:rPr>
          <w:rFonts w:eastAsia="宋体" w:cs="Times New Roman"/>
        </w:rPr>
        <w:t>’root’</w:t>
      </w:r>
      <w:r w:rsidRPr="00520734">
        <w:rPr>
          <w:rFonts w:eastAsia="宋体" w:cs="Times New Roman" w:hint="eastAsia"/>
        </w:rPr>
        <w:t>并按回车键。</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07D58395" wp14:editId="25259564">
            <wp:extent cx="6210300" cy="344805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300" cy="34480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利用</w:t>
      </w:r>
      <w:r w:rsidR="00C3003B">
        <w:rPr>
          <w:rFonts w:eastAsia="宋体" w:cs="Times New Roman" w:hint="eastAsia"/>
        </w:rPr>
        <w:t xml:space="preserve"> </w:t>
      </w:r>
      <w:r w:rsidRPr="00520734">
        <w:rPr>
          <w:rFonts w:eastAsia="宋体" w:cs="Times New Roman" w:hint="eastAsia"/>
        </w:rPr>
        <w:t>fdisk</w:t>
      </w:r>
      <w:r w:rsidR="00C3003B">
        <w:rPr>
          <w:rFonts w:eastAsia="宋体" w:cs="Times New Roman" w:hint="eastAsia"/>
        </w:rPr>
        <w:t xml:space="preserve"> </w:t>
      </w:r>
      <w:r w:rsidRPr="00520734">
        <w:rPr>
          <w:rFonts w:eastAsia="宋体" w:cs="Times New Roman" w:hint="eastAsia"/>
        </w:rPr>
        <w:t>命令在</w:t>
      </w:r>
      <w:r w:rsidR="00C3003B">
        <w:rPr>
          <w:rFonts w:eastAsia="宋体" w:cs="Times New Roman" w:hint="eastAsia"/>
        </w:rPr>
        <w:t xml:space="preserve"> </w:t>
      </w:r>
      <w:r w:rsidRPr="00520734">
        <w:rPr>
          <w:rFonts w:eastAsia="宋体" w:cs="Times New Roman" w:hint="eastAsia"/>
        </w:rPr>
        <w:t>hdc.img</w:t>
      </w:r>
      <w:r w:rsidR="00C3003B">
        <w:rPr>
          <w:rFonts w:eastAsia="宋体" w:cs="Times New Roman" w:hint="eastAsia"/>
        </w:rPr>
        <w:t xml:space="preserve"> </w:t>
      </w:r>
      <w:r w:rsidRPr="00520734">
        <w:rPr>
          <w:rFonts w:eastAsia="宋体" w:cs="Times New Roman" w:hint="eastAsia"/>
        </w:rPr>
        <w:t>文件中建立</w:t>
      </w:r>
      <w:r w:rsidR="00C3003B">
        <w:rPr>
          <w:rFonts w:eastAsia="宋体" w:cs="Times New Roman" w:hint="eastAsia"/>
        </w:rPr>
        <w:t xml:space="preserve"> </w:t>
      </w:r>
      <w:r w:rsidRPr="00520734">
        <w:rPr>
          <w:rFonts w:eastAsia="宋体" w:cs="Times New Roman" w:hint="eastAsia"/>
        </w:rPr>
        <w:t>1</w:t>
      </w:r>
      <w:r w:rsidR="00C3003B">
        <w:rPr>
          <w:rFonts w:eastAsia="宋体" w:cs="Times New Roman" w:hint="eastAsia"/>
        </w:rPr>
        <w:t xml:space="preserve"> </w:t>
      </w:r>
      <w:r w:rsidRPr="00520734">
        <w:rPr>
          <w:rFonts w:eastAsia="宋体" w:cs="Times New Roman" w:hint="eastAsia"/>
        </w:rPr>
        <w:t>个分区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2DE0E1E4" wp14:editId="2746A306">
            <wp:extent cx="6210300" cy="281940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28194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fdisk</w:t>
      </w:r>
      <w:r w:rsidRPr="00520734">
        <w:rPr>
          <w:rFonts w:eastAsia="宋体" w:cs="Times New Roman" w:hint="eastAsia"/>
        </w:rPr>
        <w:t>对应</w:t>
      </w:r>
      <w:r w:rsidRPr="00520734">
        <w:rPr>
          <w:rFonts w:eastAsia="宋体" w:cs="Times New Roman"/>
        </w:rPr>
        <w:t>的</w:t>
      </w:r>
      <w:r w:rsidRPr="00520734">
        <w:rPr>
          <w:rFonts w:eastAsia="宋体" w:cs="Times New Roman"/>
        </w:rPr>
        <w:t>help</w:t>
      </w:r>
      <w:r w:rsidRPr="00520734">
        <w:rPr>
          <w:rFonts w:eastAsia="宋体" w:cs="Times New Roman" w:hint="eastAsia"/>
        </w:rPr>
        <w:t>描述如下</w:t>
      </w:r>
      <w:r w:rsidRPr="00520734">
        <w:rPr>
          <w:rFonts w:eastAsia="宋体" w:cs="Times New Roman"/>
        </w:rPr>
        <w:t>：</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BE8E3B0" wp14:editId="1073ADDC">
            <wp:extent cx="3581400" cy="125730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12573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请记住该分区中数据块数大小（这里是</w:t>
      </w:r>
      <w:r w:rsidRPr="00520734">
        <w:rPr>
          <w:rFonts w:eastAsia="宋体" w:cs="Times New Roman" w:hint="eastAsia"/>
          <w:color w:val="0070C0"/>
        </w:rPr>
        <w:t>16127</w:t>
      </w:r>
      <w:r w:rsidRPr="00520734">
        <w:rPr>
          <w:rFonts w:eastAsia="宋体" w:cs="Times New Roman" w:hint="eastAsia"/>
        </w:rPr>
        <w:t>），在创建文件系统时会使用到这个值。当分区建立好后，按照通常的做法需要</w:t>
      </w:r>
      <w:r w:rsidRPr="00520734">
        <w:rPr>
          <w:rFonts w:eastAsia="宋体" w:cs="Times New Roman" w:hint="eastAsia"/>
          <w:color w:val="0070C0"/>
        </w:rPr>
        <w:t>重新启动</w:t>
      </w:r>
      <w:r w:rsidRPr="00520734">
        <w:rPr>
          <w:rFonts w:eastAsia="宋体" w:cs="Times New Roman" w:hint="eastAsia"/>
        </w:rPr>
        <w:t>一次系统，以让</w:t>
      </w:r>
      <w:r w:rsidRPr="00520734">
        <w:rPr>
          <w:rFonts w:eastAsia="宋体" w:cs="Times New Roman" w:hint="eastAsia"/>
        </w:rPr>
        <w:t>SLS</w:t>
      </w:r>
      <w:r w:rsidR="00C3003B">
        <w:rPr>
          <w:rFonts w:eastAsia="宋体" w:cs="Times New Roman" w:hint="eastAsia"/>
        </w:rPr>
        <w:t xml:space="preserve"> </w:t>
      </w:r>
      <w:r w:rsidRPr="00520734">
        <w:rPr>
          <w:rFonts w:eastAsia="宋体" w:cs="Times New Roman" w:hint="eastAsia"/>
        </w:rPr>
        <w:t>Linux</w:t>
      </w:r>
      <w:r w:rsidRPr="00520734">
        <w:rPr>
          <w:rFonts w:eastAsia="宋体" w:cs="Times New Roman" w:hint="eastAsia"/>
        </w:rPr>
        <w:t>系统内核能正确识别这个新加的分区。</w:t>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再次进入</w:t>
      </w:r>
      <w:r w:rsidRPr="00520734">
        <w:rPr>
          <w:rFonts w:eastAsia="宋体" w:cs="Times New Roman" w:hint="eastAsia"/>
        </w:rPr>
        <w:t>SLS</w:t>
      </w:r>
      <w:r w:rsidR="00C3003B">
        <w:rPr>
          <w:rFonts w:eastAsia="宋体" w:cs="Times New Roman" w:hint="eastAsia"/>
        </w:rPr>
        <w:t xml:space="preserve"> </w:t>
      </w:r>
      <w:r w:rsidRPr="00520734">
        <w:rPr>
          <w:rFonts w:eastAsia="宋体" w:cs="Times New Roman" w:hint="eastAsia"/>
        </w:rPr>
        <w:t>Linux</w:t>
      </w:r>
      <w:r w:rsidRPr="00520734">
        <w:rPr>
          <w:rFonts w:eastAsia="宋体" w:cs="Times New Roman" w:hint="eastAsia"/>
        </w:rPr>
        <w:t>模拟系统后，我们使用</w:t>
      </w:r>
      <w:r w:rsidRPr="00520734">
        <w:rPr>
          <w:rFonts w:eastAsia="宋体" w:cs="Times New Roman" w:hint="eastAsia"/>
          <w:color w:val="0070C0"/>
        </w:rPr>
        <w:t>mkfs</w:t>
      </w:r>
      <w:r w:rsidRPr="00520734">
        <w:rPr>
          <w:rFonts w:eastAsia="宋体" w:cs="Times New Roman" w:hint="eastAsia"/>
        </w:rPr>
        <w:t>命令在刚建立的第</w:t>
      </w:r>
      <w:r w:rsidRPr="00520734">
        <w:rPr>
          <w:rFonts w:eastAsia="宋体" w:cs="Times New Roman" w:hint="eastAsia"/>
        </w:rPr>
        <w:t>1</w:t>
      </w:r>
      <w:r w:rsidRPr="00520734">
        <w:rPr>
          <w:rFonts w:eastAsia="宋体" w:cs="Times New Roman" w:hint="eastAsia"/>
        </w:rPr>
        <w:t>个分区上创建</w:t>
      </w:r>
      <w:r w:rsidRPr="00520734">
        <w:rPr>
          <w:rFonts w:eastAsia="宋体" w:cs="Times New Roman" w:hint="eastAsia"/>
        </w:rPr>
        <w:t>MINIX</w:t>
      </w:r>
      <w:r w:rsidRPr="00520734">
        <w:rPr>
          <w:rFonts w:eastAsia="宋体" w:cs="Times New Roman" w:hint="eastAsia"/>
        </w:rPr>
        <w:t>文件系统。命令与信息如下所示。这里创建了具有</w:t>
      </w:r>
      <w:r w:rsidRPr="00520734">
        <w:rPr>
          <w:rFonts w:eastAsia="宋体" w:cs="Times New Roman" w:hint="eastAsia"/>
          <w:color w:val="0070C0"/>
        </w:rPr>
        <w:t>16127</w:t>
      </w:r>
      <w:r w:rsidRPr="00520734">
        <w:rPr>
          <w:rFonts w:eastAsia="宋体" w:cs="Times New Roman" w:hint="eastAsia"/>
        </w:rPr>
        <w:t>个数据块的分区（一个数据块为</w:t>
      </w:r>
      <w:r w:rsidRPr="00520734">
        <w:rPr>
          <w:rFonts w:eastAsia="宋体" w:cs="Times New Roman" w:hint="eastAsia"/>
        </w:rPr>
        <w:t>1KB</w:t>
      </w:r>
      <w:r w:rsidRPr="00520734">
        <w:rPr>
          <w:rFonts w:eastAsia="宋体" w:cs="Times New Roman" w:hint="eastAsia"/>
        </w:rPr>
        <w:t>字节）。</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0E17902" wp14:editId="24EC2263">
            <wp:extent cx="2428875" cy="809625"/>
            <wp:effectExtent l="0" t="0" r="9525" b="952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8875" cy="8096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至此，我们完成了在</w:t>
      </w:r>
      <w:r w:rsidRPr="00520734">
        <w:rPr>
          <w:rFonts w:eastAsia="宋体" w:cs="Times New Roman" w:hint="eastAsia"/>
        </w:rPr>
        <w:t>hdc.img</w:t>
      </w:r>
      <w:r w:rsidR="00C3003B">
        <w:rPr>
          <w:rFonts w:eastAsia="宋体" w:cs="Times New Roman" w:hint="eastAsia"/>
        </w:rPr>
        <w:t xml:space="preserve"> </w:t>
      </w:r>
      <w:r w:rsidRPr="00520734">
        <w:rPr>
          <w:rFonts w:eastAsia="宋体" w:cs="Times New Roman" w:hint="eastAsia"/>
        </w:rPr>
        <w:t>文件的第</w:t>
      </w:r>
      <w:r w:rsidRPr="00520734">
        <w:rPr>
          <w:rFonts w:eastAsia="宋体" w:cs="Times New Roman" w:hint="eastAsia"/>
        </w:rPr>
        <w:t>1</w:t>
      </w:r>
      <w:r w:rsidR="00C3003B">
        <w:rPr>
          <w:rFonts w:eastAsia="宋体" w:cs="Times New Roman" w:hint="eastAsia"/>
        </w:rPr>
        <w:t xml:space="preserve"> </w:t>
      </w:r>
      <w:r w:rsidRPr="00520734">
        <w:rPr>
          <w:rFonts w:eastAsia="宋体" w:cs="Times New Roman" w:hint="eastAsia"/>
        </w:rPr>
        <w:t>个分区中创建文件系统的工作。</w:t>
      </w:r>
    </w:p>
    <w:p w:rsidR="00AD3B7C" w:rsidRDefault="00AD3B7C">
      <w:pPr>
        <w:widowControl/>
        <w:jc w:val="left"/>
        <w:rPr>
          <w:rFonts w:eastAsia="宋体" w:cs="Times New Roman"/>
        </w:rPr>
      </w:pPr>
      <w:r>
        <w:rPr>
          <w:rFonts w:eastAsia="宋体" w:cs="Times New Roman"/>
        </w:rPr>
        <w:br w:type="page"/>
      </w:r>
    </w:p>
    <w:p w:rsidR="00520734" w:rsidRPr="00520734" w:rsidRDefault="00520734" w:rsidP="00520734">
      <w:pPr>
        <w:keepNext/>
        <w:keepLines/>
        <w:spacing w:before="260" w:after="260" w:line="416" w:lineRule="auto"/>
        <w:outlineLvl w:val="1"/>
        <w:rPr>
          <w:rFonts w:eastAsia="宋体" w:cs="Times New Roman"/>
          <w:bCs/>
          <w:sz w:val="44"/>
          <w:szCs w:val="32"/>
        </w:rPr>
      </w:pPr>
      <w:bookmarkStart w:id="15" w:name="_Toc432096603"/>
      <w:bookmarkStart w:id="16" w:name="_Toc432234451"/>
      <w:r w:rsidRPr="00520734">
        <w:rPr>
          <w:rFonts w:eastAsia="宋体" w:cs="Times New Roman" w:hint="eastAsia"/>
          <w:bCs/>
          <w:sz w:val="44"/>
          <w:szCs w:val="32"/>
        </w:rPr>
        <w:lastRenderedPageBreak/>
        <w:t>在</w:t>
      </w:r>
      <w:r w:rsidRPr="00520734">
        <w:rPr>
          <w:rFonts w:eastAsia="宋体" w:cs="Times New Roman" w:hint="eastAsia"/>
          <w:bCs/>
          <w:sz w:val="44"/>
          <w:szCs w:val="32"/>
        </w:rPr>
        <w:t>hdc.img</w:t>
      </w:r>
      <w:r w:rsidRPr="00520734">
        <w:rPr>
          <w:rFonts w:eastAsia="宋体" w:cs="Times New Roman" w:hint="eastAsia"/>
          <w:bCs/>
          <w:sz w:val="44"/>
          <w:szCs w:val="32"/>
        </w:rPr>
        <w:t>上建立根文件系统</w:t>
      </w:r>
      <w:bookmarkEnd w:id="15"/>
      <w:bookmarkEnd w:id="16"/>
    </w:p>
    <w:p w:rsidR="00520734" w:rsidRPr="00520734" w:rsidRDefault="00520734" w:rsidP="00520734">
      <w:pPr>
        <w:keepNext/>
        <w:keepLines/>
        <w:spacing w:before="260" w:after="260" w:line="416" w:lineRule="auto"/>
        <w:outlineLvl w:val="2"/>
        <w:rPr>
          <w:rFonts w:eastAsia="宋体" w:cs="Times New Roman"/>
          <w:bCs/>
          <w:sz w:val="32"/>
          <w:szCs w:val="32"/>
        </w:rPr>
      </w:pPr>
      <w:bookmarkStart w:id="17" w:name="_Toc432096604"/>
      <w:bookmarkStart w:id="18" w:name="_Toc432234452"/>
      <w:r w:rsidRPr="00520734">
        <w:rPr>
          <w:rFonts w:eastAsia="宋体" w:cs="Times New Roman" w:hint="eastAsia"/>
          <w:bCs/>
          <w:sz w:val="32"/>
          <w:szCs w:val="32"/>
        </w:rPr>
        <w:t>运行</w:t>
      </w:r>
      <w:r w:rsidRPr="00520734">
        <w:rPr>
          <w:rFonts w:eastAsia="宋体" w:cs="Times New Roman"/>
          <w:bCs/>
          <w:sz w:val="32"/>
          <w:szCs w:val="32"/>
        </w:rPr>
        <w:t>linux0.11</w:t>
      </w:r>
      <w:r w:rsidR="00C3003B">
        <w:rPr>
          <w:rFonts w:eastAsia="宋体" w:cs="Times New Roman"/>
          <w:bCs/>
          <w:sz w:val="32"/>
          <w:szCs w:val="32"/>
        </w:rPr>
        <w:t xml:space="preserve"> </w:t>
      </w:r>
      <w:r w:rsidRPr="00520734">
        <w:rPr>
          <w:rFonts w:eastAsia="宋体" w:cs="Times New Roman"/>
          <w:bCs/>
          <w:sz w:val="32"/>
          <w:szCs w:val="32"/>
        </w:rPr>
        <w:t>OS</w:t>
      </w:r>
      <w:bookmarkEnd w:id="17"/>
      <w:bookmarkEnd w:id="18"/>
    </w:p>
    <w:p w:rsidR="00520734" w:rsidRPr="00520734" w:rsidRDefault="00520734" w:rsidP="00520734">
      <w:pPr>
        <w:rPr>
          <w:rFonts w:eastAsia="宋体" w:cs="Times New Roman"/>
        </w:rPr>
      </w:pPr>
      <w:r w:rsidRPr="00520734">
        <w:rPr>
          <w:rFonts w:eastAsia="宋体" w:cs="Times New Roman"/>
        </w:rPr>
        <w:t>从</w:t>
      </w:r>
      <w:r w:rsidRPr="00520734">
        <w:rPr>
          <w:rFonts w:eastAsia="宋体" w:cs="Times New Roman"/>
        </w:rPr>
        <w:t>”</w:t>
      </w:r>
      <w:r w:rsidR="00C3003B">
        <w:rPr>
          <w:rFonts w:eastAsia="宋体" w:cs="Times New Roman"/>
        </w:rPr>
        <w:t xml:space="preserve"> </w:t>
      </w:r>
      <w:r w:rsidRPr="00520734">
        <w:rPr>
          <w:rFonts w:eastAsia="宋体" w:cs="Times New Roman"/>
        </w:rPr>
        <w:t>linux-0.11-devel-040329.zip”</w:t>
      </w:r>
      <w:r w:rsidRPr="00520734">
        <w:rPr>
          <w:rFonts w:eastAsia="宋体" w:cs="Times New Roman" w:hint="eastAsia"/>
        </w:rPr>
        <w:t>文件</w:t>
      </w:r>
      <w:r w:rsidRPr="00520734">
        <w:rPr>
          <w:rFonts w:eastAsia="宋体" w:cs="Times New Roman"/>
        </w:rPr>
        <w:t>中解压</w:t>
      </w:r>
      <w:r w:rsidRPr="00520734">
        <w:rPr>
          <w:rFonts w:eastAsia="宋体" w:cs="Times New Roman" w:hint="eastAsia"/>
        </w:rPr>
        <w:t>如下</w:t>
      </w:r>
      <w:r w:rsidRPr="00520734">
        <w:rPr>
          <w:rFonts w:eastAsia="宋体" w:cs="Times New Roman"/>
        </w:rPr>
        <w:t>文件</w:t>
      </w:r>
      <w:r w:rsidRPr="00520734">
        <w:rPr>
          <w:rFonts w:eastAsia="宋体" w:cs="Times New Roman" w:hint="eastAsia"/>
        </w:rPr>
        <w:t>：</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11EFEF95" wp14:editId="3CC6E2C6">
            <wp:extent cx="3743325" cy="542925"/>
            <wp:effectExtent l="0" t="0" r="9525" b="9525"/>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5429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将创建的</w:t>
      </w:r>
      <w:r w:rsidRPr="00520734">
        <w:rPr>
          <w:rFonts w:eastAsia="宋体" w:cs="Times New Roman"/>
        </w:rPr>
        <w:t>Minix</w:t>
      </w:r>
      <w:r w:rsidRPr="00520734">
        <w:rPr>
          <w:rFonts w:eastAsia="宋体" w:cs="Times New Roman"/>
        </w:rPr>
        <w:t>文件系统硬盘镜像文件（</w:t>
      </w:r>
      <w:r w:rsidRPr="00520734">
        <w:rPr>
          <w:rFonts w:eastAsia="宋体" w:cs="Times New Roman"/>
        </w:rPr>
        <w:t>hdc.img</w:t>
      </w:r>
      <w:r w:rsidRPr="00520734">
        <w:rPr>
          <w:rFonts w:eastAsia="宋体" w:cs="Times New Roman"/>
        </w:rPr>
        <w:t>）拷贝到相同目录下，将</w:t>
      </w:r>
      <w:r w:rsidRPr="00520734">
        <w:rPr>
          <w:rFonts w:eastAsia="宋体" w:cs="Times New Roman"/>
        </w:rPr>
        <w:t>bootimage-0.11-fd</w:t>
      </w:r>
      <w:r w:rsidRPr="00520734">
        <w:rPr>
          <w:rFonts w:eastAsia="宋体" w:cs="Times New Roman"/>
        </w:rPr>
        <w:t>改名为</w:t>
      </w:r>
      <w:r w:rsidRPr="00520734">
        <w:rPr>
          <w:rFonts w:eastAsia="宋体" w:cs="Times New Roman"/>
        </w:rPr>
        <w:t>bootimage-0.11</w:t>
      </w:r>
      <w:r w:rsidRPr="00520734">
        <w:rPr>
          <w:rFonts w:eastAsia="宋体" w:cs="Times New Roman"/>
        </w:rPr>
        <w:t>。所以文件如下图所示：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4F68FE3" wp14:editId="71FAB5A7">
            <wp:extent cx="3790950" cy="91440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0950" cy="9144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在</w:t>
      </w:r>
      <w:r w:rsidRPr="00520734">
        <w:rPr>
          <w:rFonts w:eastAsia="宋体" w:cs="Times New Roman"/>
        </w:rPr>
        <w:t>bochsrc-fd.bxrc</w:t>
      </w:r>
      <w:r w:rsidRPr="00520734">
        <w:rPr>
          <w:rFonts w:eastAsia="宋体" w:cs="Times New Roman" w:hint="eastAsia"/>
        </w:rPr>
        <w:t>文件</w:t>
      </w:r>
      <w:r w:rsidRPr="00520734">
        <w:rPr>
          <w:rFonts w:eastAsia="宋体" w:cs="Times New Roman"/>
        </w:rPr>
        <w:t>中</w:t>
      </w:r>
      <w:r w:rsidRPr="00520734">
        <w:rPr>
          <w:rFonts w:eastAsia="宋体" w:cs="Times New Roman" w:hint="eastAsia"/>
        </w:rPr>
        <w:t>添加</w:t>
      </w:r>
      <w:r w:rsidRPr="00520734">
        <w:rPr>
          <w:rFonts w:eastAsia="宋体" w:cs="Times New Roman"/>
        </w:rPr>
        <w:t>如下内容</w:t>
      </w:r>
    </w:p>
    <w:tbl>
      <w:tblPr>
        <w:tblStyle w:val="11"/>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blLayout w:type="fixed"/>
        <w:tblLook w:val="04A0" w:firstRow="1" w:lastRow="0" w:firstColumn="1" w:lastColumn="0" w:noHBand="0" w:noVBand="1"/>
      </w:tblPr>
      <w:tblGrid>
        <w:gridCol w:w="9771"/>
      </w:tblGrid>
      <w:tr w:rsidR="00520734" w:rsidRPr="00520734" w:rsidTr="0060561C">
        <w:tc>
          <w:tcPr>
            <w:tcW w:w="9771" w:type="dxa"/>
            <w:shd w:val="clear" w:color="auto" w:fill="F2F2F2"/>
          </w:tcPr>
          <w:p w:rsidR="00520734" w:rsidRPr="00520734" w:rsidRDefault="00520734" w:rsidP="00520734">
            <w:r w:rsidRPr="00520734">
              <w:t>ata0-master:</w:t>
            </w:r>
            <w:r w:rsidR="00C3003B">
              <w:t xml:space="preserve"> </w:t>
            </w:r>
            <w:r w:rsidRPr="00520734">
              <w:t>type=disk,</w:t>
            </w:r>
            <w:r w:rsidR="00C3003B">
              <w:t xml:space="preserve"> </w:t>
            </w:r>
            <w:r w:rsidRPr="00520734">
              <w:t>path="hdc.img",</w:t>
            </w:r>
            <w:r w:rsidR="00C3003B">
              <w:t xml:space="preserve"> </w:t>
            </w:r>
            <w:r w:rsidRPr="00520734">
              <w:t>mode=flat,</w:t>
            </w:r>
            <w:r w:rsidR="00C3003B">
              <w:t xml:space="preserve"> </w:t>
            </w:r>
            <w:r w:rsidRPr="00520734">
              <w:t>cylinders=65,</w:t>
            </w:r>
            <w:r w:rsidR="00C3003B">
              <w:t xml:space="preserve"> </w:t>
            </w:r>
            <w:r w:rsidRPr="00520734">
              <w:t>heads=16,</w:t>
            </w:r>
            <w:r w:rsidR="00C3003B">
              <w:t xml:space="preserve"> </w:t>
            </w:r>
            <w:r w:rsidRPr="00520734">
              <w:t>spt=63</w:t>
            </w:r>
          </w:p>
        </w:tc>
      </w:tr>
    </w:tbl>
    <w:p w:rsidR="00520734" w:rsidRPr="00520734" w:rsidRDefault="00520734" w:rsidP="00520734">
      <w:pPr>
        <w:rPr>
          <w:rFonts w:eastAsia="宋体" w:cs="Times New Roman"/>
        </w:rPr>
      </w:pPr>
      <w:r w:rsidRPr="00520734">
        <w:rPr>
          <w:rFonts w:eastAsia="宋体" w:cs="Times New Roman"/>
          <w:noProof/>
        </w:rPr>
        <w:drawing>
          <wp:inline distT="0" distB="0" distL="0" distR="0" wp14:anchorId="3A17BEBB" wp14:editId="3BFCD789">
            <wp:extent cx="6086475" cy="752475"/>
            <wp:effectExtent l="0" t="0" r="9525" b="952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6475" cy="7524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修改</w:t>
      </w:r>
      <w:r w:rsidRPr="00520734">
        <w:rPr>
          <w:rFonts w:eastAsia="宋体" w:cs="Times New Roman"/>
        </w:rPr>
        <w:t>bochsrc-fd.bxrc</w:t>
      </w:r>
      <w:r w:rsidRPr="00520734">
        <w:rPr>
          <w:rFonts w:eastAsia="宋体" w:cs="Times New Roman" w:hint="eastAsia"/>
        </w:rPr>
        <w:t>文件中</w:t>
      </w:r>
      <w:r w:rsidRPr="00520734">
        <w:rPr>
          <w:rFonts w:eastAsia="宋体" w:cs="Times New Roman"/>
        </w:rPr>
        <w:t>如下</w:t>
      </w:r>
      <w:r w:rsidRPr="00520734">
        <w:rPr>
          <w:rFonts w:eastAsia="宋体" w:cs="Times New Roman" w:hint="eastAsia"/>
        </w:rPr>
        <w:t>内容</w:t>
      </w:r>
      <w:r w:rsidRPr="00520734">
        <w:rPr>
          <w:rFonts w:eastAsia="宋体" w:cs="Times New Roman"/>
        </w:rPr>
        <w:t>（可选）：</w:t>
      </w:r>
    </w:p>
    <w:tbl>
      <w:tblPr>
        <w:tblStyle w:val="11"/>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blLayout w:type="fixed"/>
        <w:tblLook w:val="04A0" w:firstRow="1" w:lastRow="0" w:firstColumn="1" w:lastColumn="0" w:noHBand="0" w:noVBand="1"/>
      </w:tblPr>
      <w:tblGrid>
        <w:gridCol w:w="9771"/>
      </w:tblGrid>
      <w:tr w:rsidR="00520734" w:rsidRPr="00520734" w:rsidTr="0060561C">
        <w:tc>
          <w:tcPr>
            <w:tcW w:w="9771" w:type="dxa"/>
            <w:shd w:val="clear" w:color="auto" w:fill="F2F2F2"/>
          </w:tcPr>
          <w:p w:rsidR="00520734" w:rsidRPr="00520734" w:rsidRDefault="00520734" w:rsidP="00520734">
            <w:r w:rsidRPr="00520734">
              <w:t>romimage:</w:t>
            </w:r>
            <w:r w:rsidR="00C3003B">
              <w:t xml:space="preserve"> </w:t>
            </w:r>
            <w:r w:rsidRPr="00520734">
              <w:t>file="C:\Program</w:t>
            </w:r>
            <w:r w:rsidR="00C3003B">
              <w:t xml:space="preserve"> </w:t>
            </w:r>
            <w:r w:rsidRPr="00520734">
              <w:t>Files\Bochs-2.1.1\BIOS-bochs-latest",</w:t>
            </w:r>
            <w:r w:rsidR="00C3003B">
              <w:t xml:space="preserve"> </w:t>
            </w:r>
            <w:r w:rsidRPr="00520734">
              <w:t>address=0xf0000</w:t>
            </w:r>
          </w:p>
          <w:p w:rsidR="00520734" w:rsidRPr="00520734" w:rsidRDefault="00520734" w:rsidP="00520734">
            <w:r w:rsidRPr="00520734">
              <w:t>vgaromimage:</w:t>
            </w:r>
            <w:r w:rsidR="00C3003B">
              <w:t xml:space="preserve"> </w:t>
            </w:r>
            <w:r w:rsidRPr="00520734">
              <w:t>"C:\Program</w:t>
            </w:r>
            <w:r w:rsidR="00C3003B">
              <w:t xml:space="preserve"> </w:t>
            </w:r>
            <w:r w:rsidRPr="00520734">
              <w:t>Files\Bochs-2.1.1\VGABIOS-elpin-2.40"</w:t>
            </w:r>
          </w:p>
        </w:tc>
      </w:tr>
    </w:tbl>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双击</w:t>
      </w:r>
      <w:r w:rsidRPr="00520734">
        <w:rPr>
          <w:rFonts w:eastAsia="宋体" w:cs="Times New Roman"/>
        </w:rPr>
        <w:t>bochsrc-fd.bxrc</w:t>
      </w:r>
      <w:r w:rsidRPr="00520734">
        <w:rPr>
          <w:rFonts w:eastAsia="宋体" w:cs="Times New Roman"/>
        </w:rPr>
        <w:t>文件运行虚拟机：</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6DE5872C" wp14:editId="197F8C1D">
            <wp:extent cx="6115050" cy="40005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0005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keepNext/>
        <w:keepLines/>
        <w:spacing w:before="260" w:after="260" w:line="416" w:lineRule="auto"/>
        <w:outlineLvl w:val="2"/>
        <w:rPr>
          <w:rFonts w:eastAsia="宋体" w:cs="Times New Roman"/>
          <w:bCs/>
          <w:sz w:val="32"/>
          <w:szCs w:val="32"/>
        </w:rPr>
      </w:pPr>
      <w:bookmarkStart w:id="19" w:name="_Toc432096605"/>
      <w:bookmarkStart w:id="20" w:name="_Toc432234453"/>
      <w:r w:rsidRPr="00520734">
        <w:rPr>
          <w:rFonts w:eastAsia="宋体" w:cs="Times New Roman" w:hint="eastAsia"/>
          <w:bCs/>
          <w:sz w:val="32"/>
          <w:szCs w:val="32"/>
        </w:rPr>
        <w:t>建立</w:t>
      </w:r>
      <w:r w:rsidRPr="00520734">
        <w:rPr>
          <w:rFonts w:eastAsia="宋体" w:cs="Times New Roman"/>
          <w:bCs/>
          <w:sz w:val="32"/>
          <w:szCs w:val="32"/>
        </w:rPr>
        <w:t>文件系统</w:t>
      </w:r>
      <w:bookmarkEnd w:id="19"/>
      <w:bookmarkEnd w:id="20"/>
    </w:p>
    <w:p w:rsidR="00520734" w:rsidRPr="00520734" w:rsidRDefault="00520734" w:rsidP="00520734">
      <w:pPr>
        <w:rPr>
          <w:rFonts w:eastAsia="宋体" w:cs="Times New Roman"/>
        </w:rPr>
      </w:pPr>
      <w:r w:rsidRPr="00520734">
        <w:rPr>
          <w:rFonts w:eastAsia="宋体" w:cs="Times New Roman"/>
        </w:rPr>
        <w:t>创建挂载目录</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D2EE204" wp14:editId="1AA1971C">
            <wp:extent cx="5410200" cy="1685925"/>
            <wp:effectExtent l="0" t="0" r="0" b="9525"/>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0200" cy="16859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挂载硬盘镜像</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42ED6FA" wp14:editId="53FA0B70">
            <wp:extent cx="6115050" cy="144780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4478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lastRenderedPageBreak/>
        <w:t>复制文件系统</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A95A0A1" wp14:editId="19400B45">
            <wp:extent cx="3505200" cy="819150"/>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5200" cy="819150"/>
                    </a:xfrm>
                    <a:prstGeom prst="rect">
                      <a:avLst/>
                    </a:prstGeom>
                    <a:noFill/>
                    <a:ln>
                      <a:noFill/>
                    </a:ln>
                  </pic:spPr>
                </pic:pic>
              </a:graphicData>
            </a:graphic>
          </wp:inline>
        </w:drawing>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8FD142F" wp14:editId="2FFC18CE">
            <wp:extent cx="4476750" cy="2457450"/>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24574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卸载</w:t>
      </w:r>
      <w:r w:rsidRPr="00520734">
        <w:rPr>
          <w:rFonts w:eastAsia="宋体" w:cs="Times New Roman"/>
        </w:rPr>
        <w:t>硬盘</w:t>
      </w:r>
      <w:r w:rsidRPr="00520734">
        <w:rPr>
          <w:rFonts w:eastAsia="宋体" w:cs="Times New Roman" w:hint="eastAsia"/>
        </w:rPr>
        <w:t>后</w:t>
      </w:r>
      <w:r w:rsidRPr="00520734">
        <w:rPr>
          <w:rFonts w:eastAsia="宋体" w:cs="Times New Roman"/>
        </w:rPr>
        <w:t>退出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550667B" wp14:editId="2878801C">
            <wp:extent cx="2476500" cy="93345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0" cy="9334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keepNext/>
        <w:keepLines/>
        <w:spacing w:before="260" w:after="260" w:line="416" w:lineRule="auto"/>
        <w:outlineLvl w:val="2"/>
        <w:rPr>
          <w:rFonts w:eastAsia="宋体" w:cs="Times New Roman"/>
          <w:bCs/>
          <w:sz w:val="32"/>
          <w:szCs w:val="32"/>
        </w:rPr>
      </w:pPr>
      <w:bookmarkStart w:id="21" w:name="_Toc432096606"/>
      <w:bookmarkStart w:id="22" w:name="_Toc432234454"/>
      <w:r w:rsidRPr="00520734">
        <w:rPr>
          <w:rFonts w:eastAsia="宋体" w:cs="Times New Roman"/>
          <w:bCs/>
          <w:sz w:val="32"/>
          <w:szCs w:val="32"/>
        </w:rPr>
        <w:t>运行</w:t>
      </w:r>
      <w:r w:rsidRPr="00520734">
        <w:rPr>
          <w:rFonts w:eastAsia="宋体" w:cs="Times New Roman" w:hint="eastAsia"/>
          <w:bCs/>
          <w:sz w:val="32"/>
          <w:szCs w:val="32"/>
        </w:rPr>
        <w:t>硬盘</w:t>
      </w:r>
      <w:r w:rsidRPr="00520734">
        <w:rPr>
          <w:rFonts w:eastAsia="宋体" w:cs="Times New Roman"/>
          <w:bCs/>
          <w:sz w:val="32"/>
          <w:szCs w:val="32"/>
        </w:rPr>
        <w:t>镜像上的</w:t>
      </w:r>
      <w:r w:rsidRPr="00520734">
        <w:rPr>
          <w:rFonts w:eastAsia="宋体" w:cs="Times New Roman"/>
          <w:bCs/>
          <w:sz w:val="32"/>
          <w:szCs w:val="32"/>
        </w:rPr>
        <w:t>Linux0.11</w:t>
      </w:r>
      <w:bookmarkEnd w:id="21"/>
      <w:bookmarkEnd w:id="22"/>
    </w:p>
    <w:p w:rsidR="00520734" w:rsidRPr="00520734" w:rsidRDefault="00520734" w:rsidP="00520734">
      <w:pPr>
        <w:rPr>
          <w:rFonts w:eastAsia="宋体" w:cs="Times New Roman"/>
        </w:rPr>
      </w:pPr>
      <w:r w:rsidRPr="00520734">
        <w:rPr>
          <w:rFonts w:eastAsia="宋体" w:cs="Times New Roman" w:hint="eastAsia"/>
        </w:rPr>
        <w:t>用</w:t>
      </w:r>
      <w:r w:rsidRPr="00520734">
        <w:rPr>
          <w:rFonts w:eastAsia="宋体" w:cs="Times New Roman" w:hint="eastAsia"/>
        </w:rPr>
        <w:t>UltraEdit</w:t>
      </w:r>
      <w:r w:rsidRPr="00520734">
        <w:rPr>
          <w:rFonts w:eastAsia="宋体" w:cs="Times New Roman" w:hint="eastAsia"/>
        </w:rPr>
        <w:t>编辑</w:t>
      </w:r>
      <w:r w:rsidRPr="00520734">
        <w:rPr>
          <w:rFonts w:eastAsia="宋体" w:cs="Times New Roman" w:hint="eastAsia"/>
        </w:rPr>
        <w:t>bootimage-0.1</w:t>
      </w:r>
      <w:r w:rsidRPr="00520734">
        <w:rPr>
          <w:rFonts w:eastAsia="宋体" w:cs="Times New Roman"/>
        </w:rPr>
        <w:t>1</w:t>
      </w:r>
      <w:r w:rsidRPr="00520734">
        <w:rPr>
          <w:rFonts w:eastAsia="宋体" w:cs="Times New Roman" w:hint="eastAsia"/>
        </w:rPr>
        <w:t>二进制文件。修改第</w:t>
      </w:r>
      <w:r w:rsidRPr="00520734">
        <w:rPr>
          <w:rFonts w:eastAsia="宋体" w:cs="Times New Roman" w:hint="eastAsia"/>
        </w:rPr>
        <w:t>509</w:t>
      </w:r>
      <w:r w:rsidRPr="00520734">
        <w:rPr>
          <w:rFonts w:eastAsia="宋体" w:cs="Times New Roman" w:hint="eastAsia"/>
        </w:rPr>
        <w:t>、</w:t>
      </w:r>
      <w:r w:rsidRPr="00520734">
        <w:rPr>
          <w:rFonts w:eastAsia="宋体" w:cs="Times New Roman" w:hint="eastAsia"/>
        </w:rPr>
        <w:t>510</w:t>
      </w:r>
      <w:r w:rsidR="00C3003B">
        <w:rPr>
          <w:rFonts w:eastAsia="宋体" w:cs="Times New Roman" w:hint="eastAsia"/>
        </w:rPr>
        <w:t xml:space="preserve"> </w:t>
      </w:r>
      <w:r w:rsidRPr="00520734">
        <w:rPr>
          <w:rFonts w:eastAsia="宋体" w:cs="Times New Roman" w:hint="eastAsia"/>
        </w:rPr>
        <w:t>字节（原值应该是</w:t>
      </w:r>
      <w:r w:rsidRPr="00520734">
        <w:rPr>
          <w:rFonts w:eastAsia="宋体" w:cs="Times New Roman" w:hint="eastAsia"/>
        </w:rPr>
        <w:t>00</w:t>
      </w:r>
      <w:r w:rsidRPr="00520734">
        <w:rPr>
          <w:rFonts w:eastAsia="宋体" w:cs="Times New Roman" w:hint="eastAsia"/>
        </w:rPr>
        <w:t>、</w:t>
      </w:r>
      <w:r w:rsidRPr="00520734">
        <w:rPr>
          <w:rFonts w:eastAsia="宋体" w:cs="Times New Roman" w:hint="eastAsia"/>
        </w:rPr>
        <w:t>00</w:t>
      </w:r>
      <w:r w:rsidRPr="00520734">
        <w:rPr>
          <w:rFonts w:eastAsia="宋体" w:cs="Times New Roman" w:hint="eastAsia"/>
        </w:rPr>
        <w:t>）为</w:t>
      </w:r>
      <w:r w:rsidRPr="00520734">
        <w:rPr>
          <w:rFonts w:eastAsia="宋体" w:cs="Times New Roman" w:hint="eastAsia"/>
        </w:rPr>
        <w:t>01</w:t>
      </w:r>
      <w:r w:rsidRPr="00520734">
        <w:rPr>
          <w:rFonts w:eastAsia="宋体" w:cs="Times New Roman" w:hint="eastAsia"/>
        </w:rPr>
        <w:t>、</w:t>
      </w:r>
      <w:r w:rsidRPr="00520734">
        <w:rPr>
          <w:rFonts w:eastAsia="宋体" w:cs="Times New Roman" w:hint="eastAsia"/>
        </w:rPr>
        <w:t>03</w:t>
      </w:r>
      <w:r w:rsidRPr="00520734">
        <w:rPr>
          <w:rFonts w:eastAsia="宋体" w:cs="Times New Roman" w:hint="eastAsia"/>
        </w:rPr>
        <w:t>，表示根文件系统设备在硬盘</w:t>
      </w:r>
      <w:r w:rsidRPr="00520734">
        <w:rPr>
          <w:rFonts w:eastAsia="宋体" w:cs="Times New Roman" w:hint="eastAsia"/>
        </w:rPr>
        <w:t>Image</w:t>
      </w:r>
      <w:r w:rsidRPr="00520734">
        <w:rPr>
          <w:rFonts w:eastAsia="宋体" w:cs="Times New Roman" w:hint="eastAsia"/>
        </w:rPr>
        <w:t>的第</w:t>
      </w:r>
      <w:r w:rsidRPr="00520734">
        <w:rPr>
          <w:rFonts w:eastAsia="宋体" w:cs="Times New Roman" w:hint="eastAsia"/>
        </w:rPr>
        <w:t>1</w:t>
      </w:r>
      <w:r w:rsidRPr="00520734">
        <w:rPr>
          <w:rFonts w:eastAsia="宋体" w:cs="Times New Roman" w:hint="eastAsia"/>
        </w:rPr>
        <w:t>个分区上。然后存盘退出。如果把文件系统安装在了别的分区上，那么需要修改前</w:t>
      </w:r>
      <w:r w:rsidRPr="00520734">
        <w:rPr>
          <w:rFonts w:eastAsia="宋体" w:cs="Times New Roman" w:hint="eastAsia"/>
        </w:rPr>
        <w:t>1</w:t>
      </w:r>
      <w:r w:rsidRPr="00520734">
        <w:rPr>
          <w:rFonts w:eastAsia="宋体" w:cs="Times New Roman" w:hint="eastAsia"/>
        </w:rPr>
        <w:t>个字节以对应到你的分区上。</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1D77CBA" wp14:editId="32D8BB25">
            <wp:extent cx="6038850" cy="2295525"/>
            <wp:effectExtent l="0" t="0" r="0" b="9525"/>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8850" cy="22955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lastRenderedPageBreak/>
        <w:t>双击</w:t>
      </w:r>
      <w:r w:rsidRPr="00520734">
        <w:rPr>
          <w:rFonts w:eastAsia="宋体" w:cs="Times New Roman" w:hint="eastAsia"/>
        </w:rPr>
        <w:t>bochsrc-fd.bxrc</w:t>
      </w:r>
      <w:r w:rsidRPr="00520734">
        <w:rPr>
          <w:rFonts w:eastAsia="宋体" w:cs="Times New Roman"/>
        </w:rPr>
        <w:t>运行虚拟机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F905089" wp14:editId="1E6E664C">
            <wp:extent cx="6210300" cy="4038600"/>
            <wp:effectExtent l="0" t="0" r="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300" cy="40386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br w:type="page"/>
      </w:r>
    </w:p>
    <w:p w:rsidR="00520734" w:rsidRPr="00520734" w:rsidRDefault="00520734" w:rsidP="00520734">
      <w:pPr>
        <w:keepNext/>
        <w:keepLines/>
        <w:spacing w:before="260" w:after="260" w:line="416" w:lineRule="auto"/>
        <w:outlineLvl w:val="1"/>
        <w:rPr>
          <w:rFonts w:eastAsia="宋体" w:cs="Times New Roman"/>
          <w:bCs/>
          <w:sz w:val="44"/>
          <w:szCs w:val="32"/>
        </w:rPr>
      </w:pPr>
      <w:bookmarkStart w:id="23" w:name="_Toc432096607"/>
      <w:bookmarkStart w:id="24" w:name="_Toc432234455"/>
      <w:r w:rsidRPr="00520734">
        <w:rPr>
          <w:rFonts w:eastAsia="宋体" w:cs="Times New Roman"/>
          <w:bCs/>
          <w:sz w:val="44"/>
          <w:szCs w:val="32"/>
        </w:rPr>
        <w:lastRenderedPageBreak/>
        <w:t>编译环境</w:t>
      </w:r>
      <w:bookmarkEnd w:id="23"/>
      <w:bookmarkEnd w:id="24"/>
    </w:p>
    <w:p w:rsidR="00520734" w:rsidRPr="00520734" w:rsidRDefault="00520734" w:rsidP="00520734">
      <w:pPr>
        <w:keepNext/>
        <w:keepLines/>
        <w:spacing w:before="260" w:after="260" w:line="416" w:lineRule="auto"/>
        <w:outlineLvl w:val="2"/>
        <w:rPr>
          <w:rFonts w:eastAsia="宋体" w:cs="Times New Roman"/>
          <w:bCs/>
          <w:sz w:val="32"/>
          <w:szCs w:val="32"/>
        </w:rPr>
      </w:pPr>
      <w:bookmarkStart w:id="25" w:name="_Toc432096608"/>
      <w:bookmarkStart w:id="26" w:name="_Toc432234456"/>
      <w:r w:rsidRPr="00520734">
        <w:rPr>
          <w:rFonts w:eastAsia="宋体" w:cs="Times New Roman"/>
          <w:bCs/>
          <w:sz w:val="32"/>
          <w:szCs w:val="32"/>
        </w:rPr>
        <w:t>文件传输</w:t>
      </w:r>
      <w:bookmarkEnd w:id="25"/>
      <w:bookmarkEnd w:id="26"/>
    </w:p>
    <w:p w:rsidR="00520734" w:rsidRPr="00520734" w:rsidRDefault="00520734" w:rsidP="00520734">
      <w:pPr>
        <w:rPr>
          <w:rFonts w:eastAsia="宋体" w:cs="Times New Roman"/>
        </w:rPr>
      </w:pPr>
      <w:r w:rsidRPr="00520734">
        <w:rPr>
          <w:rFonts w:eastAsia="宋体" w:cs="Times New Roman"/>
        </w:rPr>
        <w:t>从</w:t>
      </w:r>
      <w:r w:rsidRPr="00520734">
        <w:rPr>
          <w:rFonts w:eastAsia="宋体" w:cs="Times New Roman" w:hint="eastAsia"/>
        </w:rPr>
        <w:t>linux-0.11-devel-040329.zip</w:t>
      </w:r>
      <w:r w:rsidRPr="00520734">
        <w:rPr>
          <w:rFonts w:eastAsia="宋体" w:cs="Times New Roman"/>
        </w:rPr>
        <w:t>中解压出</w:t>
      </w:r>
      <w:r w:rsidRPr="00520734">
        <w:rPr>
          <w:rFonts w:eastAsia="宋体" w:cs="Times New Roman"/>
        </w:rPr>
        <w:t>diskb.img</w:t>
      </w:r>
      <w:r w:rsidRPr="00520734">
        <w:rPr>
          <w:rFonts w:eastAsia="宋体" w:cs="Times New Roman"/>
        </w:rPr>
        <w:t>文件，用</w:t>
      </w:r>
      <w:r w:rsidRPr="00520734">
        <w:rPr>
          <w:rFonts w:eastAsia="宋体" w:cs="Times New Roman"/>
        </w:rPr>
        <w:t>WinIamge</w:t>
      </w:r>
      <w:r w:rsidRPr="00520734">
        <w:rPr>
          <w:rFonts w:eastAsia="宋体" w:cs="Times New Roman"/>
        </w:rPr>
        <w:t>打开该软盘镜像文件：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0C5732E0" wp14:editId="084776DF">
            <wp:extent cx="5610225" cy="1762125"/>
            <wp:effectExtent l="0" t="0" r="9525" b="9525"/>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17621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选择菜单</w:t>
      </w:r>
      <w:r w:rsidRPr="00520734">
        <w:rPr>
          <w:rFonts w:eastAsia="宋体" w:cs="Times New Roman"/>
        </w:rPr>
        <w:t>Options-&gt;Settings</w:t>
      </w:r>
      <w:r w:rsidRPr="00520734">
        <w:rPr>
          <w:rFonts w:eastAsia="宋体" w:cs="Times New Roman"/>
        </w:rPr>
        <w:t>，将</w:t>
      </w:r>
      <w:r w:rsidRPr="00520734">
        <w:rPr>
          <w:rFonts w:eastAsia="宋体" w:cs="Times New Roman"/>
        </w:rPr>
        <w:t>Image</w:t>
      </w:r>
      <w:r w:rsidRPr="00520734">
        <w:rPr>
          <w:rFonts w:eastAsia="宋体" w:cs="Times New Roman"/>
        </w:rPr>
        <w:t>选项卡中的</w:t>
      </w:r>
      <w:r w:rsidRPr="00520734">
        <w:rPr>
          <w:rFonts w:eastAsia="宋体" w:cs="Times New Roman"/>
        </w:rPr>
        <w:t>Compression</w:t>
      </w:r>
      <w:r w:rsidRPr="00520734">
        <w:rPr>
          <w:rFonts w:eastAsia="宋体" w:cs="Times New Roman"/>
        </w:rPr>
        <w:t>设置成</w:t>
      </w:r>
      <w:r w:rsidRPr="00520734">
        <w:rPr>
          <w:rFonts w:eastAsia="宋体" w:cs="Times New Roman"/>
        </w:rPr>
        <w:t>None</w:t>
      </w:r>
      <w:r w:rsidRPr="00520734">
        <w:rPr>
          <w:rFonts w:eastAsia="宋体" w:cs="Times New Roman"/>
        </w:rPr>
        <w:t>，如下所示：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8A80508" wp14:editId="20D5CA57">
            <wp:extent cx="3467100" cy="3286125"/>
            <wp:effectExtent l="0" t="0" r="0" b="952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100" cy="32861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删除</w:t>
      </w:r>
      <w:r w:rsidRPr="00520734">
        <w:rPr>
          <w:rFonts w:eastAsia="宋体" w:cs="Times New Roman"/>
        </w:rPr>
        <w:t>diskb.img</w:t>
      </w:r>
      <w:r w:rsidRPr="00520734">
        <w:rPr>
          <w:rFonts w:eastAsia="宋体" w:cs="Times New Roman"/>
        </w:rPr>
        <w:t>中</w:t>
      </w:r>
      <w:r w:rsidRPr="00520734">
        <w:rPr>
          <w:rFonts w:eastAsia="宋体" w:cs="Times New Roman"/>
        </w:rPr>
        <w:t>image</w:t>
      </w:r>
      <w:r w:rsidRPr="00520734">
        <w:rPr>
          <w:rFonts w:eastAsia="宋体" w:cs="Times New Roman"/>
        </w:rPr>
        <w:t>、</w:t>
      </w:r>
      <w:r w:rsidRPr="00520734">
        <w:rPr>
          <w:rFonts w:eastAsia="宋体" w:cs="Times New Roman"/>
        </w:rPr>
        <w:t>readme</w:t>
      </w:r>
      <w:r w:rsidRPr="00520734">
        <w:rPr>
          <w:rFonts w:eastAsia="宋体" w:cs="Times New Roman"/>
        </w:rPr>
        <w:t>和</w:t>
      </w:r>
      <w:r w:rsidRPr="00520734">
        <w:rPr>
          <w:rFonts w:eastAsia="宋体" w:cs="Times New Roman"/>
        </w:rPr>
        <w:t>system.map</w:t>
      </w:r>
      <w:r w:rsidRPr="00520734">
        <w:rPr>
          <w:rFonts w:eastAsia="宋体" w:cs="Times New Roman"/>
        </w:rPr>
        <w:t>文件，将</w:t>
      </w:r>
      <w:r w:rsidRPr="00520734">
        <w:rPr>
          <w:rFonts w:eastAsia="宋体" w:cs="Times New Roman"/>
        </w:rPr>
        <w:t>as86.tar.gz</w:t>
      </w:r>
      <w:r w:rsidRPr="00520734">
        <w:rPr>
          <w:rFonts w:eastAsia="宋体" w:cs="Times New Roman"/>
        </w:rPr>
        <w:t>和</w:t>
      </w:r>
      <w:r w:rsidRPr="00520734">
        <w:rPr>
          <w:rFonts w:eastAsia="宋体" w:cs="Times New Roman"/>
        </w:rPr>
        <w:t>sync</w:t>
      </w:r>
      <w:r w:rsidRPr="00520734">
        <w:rPr>
          <w:rFonts w:eastAsia="宋体" w:cs="Times New Roman"/>
        </w:rPr>
        <w:t>文件导入该镜像，保存后退出。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4C03B8E" wp14:editId="1DB98929">
            <wp:extent cx="4133850" cy="781050"/>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3850" cy="7810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将</w:t>
      </w:r>
      <w:r w:rsidRPr="00520734">
        <w:rPr>
          <w:rFonts w:eastAsia="宋体" w:cs="Times New Roman"/>
        </w:rPr>
        <w:t>hdc.img</w:t>
      </w:r>
      <w:r w:rsidRPr="00520734">
        <w:rPr>
          <w:rFonts w:eastAsia="宋体" w:cs="Times New Roman"/>
        </w:rPr>
        <w:t>和</w:t>
      </w:r>
      <w:r w:rsidRPr="00520734">
        <w:rPr>
          <w:rFonts w:eastAsia="宋体" w:cs="Times New Roman"/>
        </w:rPr>
        <w:t>diskb.img</w:t>
      </w:r>
      <w:r w:rsidRPr="00520734">
        <w:rPr>
          <w:rFonts w:eastAsia="宋体" w:cs="Times New Roman"/>
        </w:rPr>
        <w:t>拷贝到</w:t>
      </w:r>
      <w:r w:rsidRPr="00520734">
        <w:rPr>
          <w:rFonts w:eastAsia="宋体" w:cs="Times New Roman"/>
        </w:rPr>
        <w:t>sls</w:t>
      </w:r>
      <w:r w:rsidR="00C3003B">
        <w:rPr>
          <w:rFonts w:eastAsia="宋体" w:cs="Times New Roman"/>
        </w:rPr>
        <w:t xml:space="preserve"> </w:t>
      </w:r>
      <w:r w:rsidRPr="00520734">
        <w:rPr>
          <w:rFonts w:eastAsia="宋体" w:cs="Times New Roman"/>
        </w:rPr>
        <w:t>linux</w:t>
      </w:r>
      <w:r w:rsidRPr="00520734">
        <w:rPr>
          <w:rFonts w:eastAsia="宋体" w:cs="Times New Roman"/>
        </w:rPr>
        <w:t>系统目录下，修改</w:t>
      </w:r>
      <w:r w:rsidRPr="00520734">
        <w:rPr>
          <w:rFonts w:eastAsia="宋体" w:cs="Times New Roman"/>
        </w:rPr>
        <w:t>sls.bxrc</w:t>
      </w:r>
      <w:r w:rsidRPr="00520734">
        <w:rPr>
          <w:rFonts w:eastAsia="宋体" w:cs="Times New Roman"/>
        </w:rPr>
        <w:t>配置文件，修改内容如下：</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71CFA3D0" wp14:editId="45CC4C10">
            <wp:extent cx="5353050" cy="4086225"/>
            <wp:effectExtent l="0" t="0" r="0" b="952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40862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运行</w:t>
      </w:r>
      <w:r w:rsidRPr="00520734">
        <w:rPr>
          <w:rFonts w:eastAsia="宋体" w:cs="Times New Roman"/>
        </w:rPr>
        <w:t>sls</w:t>
      </w:r>
      <w:r w:rsidR="00C3003B">
        <w:rPr>
          <w:rFonts w:eastAsia="宋体" w:cs="Times New Roman"/>
        </w:rPr>
        <w:t xml:space="preserve"> </w:t>
      </w:r>
      <w:r w:rsidRPr="00520734">
        <w:rPr>
          <w:rFonts w:eastAsia="宋体" w:cs="Times New Roman"/>
        </w:rPr>
        <w:t>linux</w:t>
      </w:r>
      <w:r w:rsidRPr="00520734">
        <w:rPr>
          <w:rFonts w:eastAsia="宋体" w:cs="Times New Roman"/>
        </w:rPr>
        <w:t>系统，用</w:t>
      </w:r>
      <w:r w:rsidRPr="00520734">
        <w:rPr>
          <w:rFonts w:eastAsia="宋体" w:cs="Times New Roman"/>
        </w:rPr>
        <w:t>root</w:t>
      </w:r>
      <w:r w:rsidRPr="00520734">
        <w:rPr>
          <w:rFonts w:eastAsia="宋体" w:cs="Times New Roman"/>
        </w:rPr>
        <w:t>登录系统。进入系统后，将</w:t>
      </w:r>
      <w:r w:rsidRPr="00520734">
        <w:rPr>
          <w:rFonts w:eastAsia="宋体" w:cs="Times New Roman"/>
        </w:rPr>
        <w:t>hdc.img</w:t>
      </w:r>
      <w:r w:rsidRPr="00520734">
        <w:rPr>
          <w:rFonts w:eastAsia="宋体" w:cs="Times New Roman"/>
        </w:rPr>
        <w:t>硬盘镜像文件</w:t>
      </w:r>
      <w:r w:rsidRPr="00520734">
        <w:rPr>
          <w:rFonts w:eastAsia="宋体" w:cs="Times New Roman"/>
        </w:rPr>
        <w:t>mount</w:t>
      </w:r>
      <w:r w:rsidRPr="00520734">
        <w:rPr>
          <w:rFonts w:eastAsia="宋体" w:cs="Times New Roman"/>
        </w:rPr>
        <w:t>到</w:t>
      </w:r>
      <w:r w:rsidRPr="00520734">
        <w:rPr>
          <w:rFonts w:eastAsia="宋体" w:cs="Times New Roman"/>
        </w:rPr>
        <w:t>/mnt</w:t>
      </w:r>
      <w:r w:rsidRPr="00520734">
        <w:rPr>
          <w:rFonts w:eastAsia="宋体" w:cs="Times New Roman"/>
        </w:rPr>
        <w:t>目录下。通过</w:t>
      </w:r>
      <w:r w:rsidRPr="00520734">
        <w:rPr>
          <w:rFonts w:eastAsia="宋体" w:cs="Times New Roman"/>
        </w:rPr>
        <w:t>mcd</w:t>
      </w:r>
      <w:r w:rsidRPr="00520734">
        <w:rPr>
          <w:rFonts w:eastAsia="宋体" w:cs="Times New Roman"/>
        </w:rPr>
        <w:t>命令进入</w:t>
      </w:r>
      <w:r w:rsidRPr="00520734">
        <w:rPr>
          <w:rFonts w:eastAsia="宋体" w:cs="Times New Roman"/>
        </w:rPr>
        <w:t>b:</w:t>
      </w:r>
      <w:r w:rsidRPr="00520734">
        <w:rPr>
          <w:rFonts w:eastAsia="宋体" w:cs="Times New Roman"/>
        </w:rPr>
        <w:t>目录。如下：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98ED20F" wp14:editId="071D77E6">
            <wp:extent cx="5276850" cy="1590675"/>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15906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进入</w:t>
      </w:r>
      <w:r w:rsidRPr="00520734">
        <w:rPr>
          <w:rFonts w:eastAsia="宋体" w:cs="Times New Roman"/>
        </w:rPr>
        <w:t>/mnt</w:t>
      </w:r>
      <w:r w:rsidRPr="00520734">
        <w:rPr>
          <w:rFonts w:eastAsia="宋体" w:cs="Times New Roman"/>
        </w:rPr>
        <w:t>目录，创建</w:t>
      </w:r>
      <w:r w:rsidRPr="00520734">
        <w:rPr>
          <w:rFonts w:eastAsia="宋体" w:cs="Times New Roman"/>
        </w:rPr>
        <w:t>workspace</w:t>
      </w:r>
      <w:r w:rsidRPr="00520734">
        <w:rPr>
          <w:rFonts w:eastAsia="宋体" w:cs="Times New Roman"/>
        </w:rPr>
        <w:t>目录：</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108D5BFE" wp14:editId="1A0EE3E9">
            <wp:extent cx="5648325" cy="809625"/>
            <wp:effectExtent l="0" t="0" r="9525" b="952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325" cy="8096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用</w:t>
      </w:r>
      <w:r w:rsidRPr="00520734">
        <w:rPr>
          <w:rFonts w:eastAsia="宋体" w:cs="Times New Roman"/>
        </w:rPr>
        <w:t>mcopy</w:t>
      </w:r>
      <w:r w:rsidRPr="00520734">
        <w:rPr>
          <w:rFonts w:eastAsia="宋体" w:cs="Times New Roman"/>
        </w:rPr>
        <w:t>命令将软盘镜像中的文件拷贝到</w:t>
      </w:r>
      <w:r w:rsidRPr="00520734">
        <w:rPr>
          <w:rFonts w:eastAsia="宋体" w:cs="Times New Roman"/>
        </w:rPr>
        <w:t>workspace</w:t>
      </w:r>
      <w:r w:rsidRPr="00520734">
        <w:rPr>
          <w:rFonts w:eastAsia="宋体" w:cs="Times New Roman"/>
        </w:rPr>
        <w:t>：</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84A23CE" wp14:editId="5F4C7E96">
            <wp:extent cx="5857875" cy="895350"/>
            <wp:effectExtent l="0" t="0" r="9525"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7875" cy="8953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lastRenderedPageBreak/>
        <w:t>弹出软盘以使</w:t>
      </w:r>
      <w:r w:rsidRPr="00520734">
        <w:rPr>
          <w:rFonts w:eastAsia="宋体" w:cs="Times New Roman"/>
        </w:rPr>
        <w:t>WinImage</w:t>
      </w:r>
      <w:r w:rsidRPr="00520734">
        <w:rPr>
          <w:rFonts w:eastAsia="宋体" w:cs="Times New Roman"/>
        </w:rPr>
        <w:t>可以修改软盘镜像中的文件：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14A117C9" wp14:editId="031A44F4">
            <wp:extent cx="4448175" cy="2362200"/>
            <wp:effectExtent l="0" t="0" r="952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8175" cy="23622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使用</w:t>
      </w:r>
      <w:r w:rsidRPr="00520734">
        <w:rPr>
          <w:rFonts w:eastAsia="宋体" w:cs="Times New Roman"/>
        </w:rPr>
        <w:t>WinImage</w:t>
      </w:r>
      <w:r w:rsidRPr="00520734">
        <w:rPr>
          <w:rFonts w:eastAsia="宋体" w:cs="Times New Roman"/>
        </w:rPr>
        <w:t>放入如下文件后，保存退出。</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21D3EA55" wp14:editId="59D1805E">
            <wp:extent cx="3562350" cy="752475"/>
            <wp:effectExtent l="0" t="0" r="0" b="952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2350" cy="7524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重新插入修改后的</w:t>
      </w:r>
      <w:r w:rsidRPr="00520734">
        <w:rPr>
          <w:rFonts w:eastAsia="宋体" w:cs="Times New Roman"/>
        </w:rPr>
        <w:t>diskb.img</w:t>
      </w:r>
      <w:r w:rsidRPr="00520734">
        <w:rPr>
          <w:rFonts w:eastAsia="宋体" w:cs="Times New Roman"/>
        </w:rPr>
        <w:t>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5367D8C" wp14:editId="267B572D">
            <wp:extent cx="4381500" cy="2486025"/>
            <wp:effectExtent l="0" t="0" r="0" b="9525"/>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24860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将</w:t>
      </w:r>
      <w:r w:rsidRPr="00520734">
        <w:rPr>
          <w:rFonts w:eastAsia="宋体" w:cs="Times New Roman"/>
        </w:rPr>
        <w:t>diskb.img</w:t>
      </w:r>
      <w:r w:rsidRPr="00520734">
        <w:rPr>
          <w:rFonts w:eastAsia="宋体" w:cs="Times New Roman"/>
        </w:rPr>
        <w:t>上的文件拷贝到</w:t>
      </w:r>
      <w:r w:rsidRPr="00520734">
        <w:rPr>
          <w:rFonts w:eastAsia="宋体" w:cs="Times New Roman"/>
        </w:rPr>
        <w:t>/mnt/workspace/</w:t>
      </w:r>
      <w:r w:rsidRPr="00520734">
        <w:rPr>
          <w:rFonts w:eastAsia="宋体" w:cs="Times New Roman"/>
        </w:rPr>
        <w:t>目录下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64CC21BA" wp14:editId="0636C83F">
            <wp:extent cx="5934075" cy="1466850"/>
            <wp:effectExtent l="0" t="0" r="9525"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14668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keepNext/>
        <w:keepLines/>
        <w:spacing w:before="260" w:after="260" w:line="416" w:lineRule="auto"/>
        <w:outlineLvl w:val="2"/>
        <w:rPr>
          <w:rFonts w:eastAsia="宋体" w:cs="Times New Roman"/>
          <w:bCs/>
          <w:sz w:val="32"/>
          <w:szCs w:val="32"/>
        </w:rPr>
      </w:pPr>
      <w:bookmarkStart w:id="27" w:name="_Toc432096609"/>
      <w:bookmarkStart w:id="28" w:name="_Toc432234457"/>
      <w:r w:rsidRPr="00520734">
        <w:rPr>
          <w:rFonts w:eastAsia="宋体" w:cs="Times New Roman"/>
          <w:bCs/>
          <w:sz w:val="32"/>
          <w:szCs w:val="32"/>
        </w:rPr>
        <w:lastRenderedPageBreak/>
        <w:t>Linux0.11</w:t>
      </w:r>
      <w:r w:rsidRPr="00520734">
        <w:rPr>
          <w:rFonts w:eastAsia="宋体" w:cs="Times New Roman"/>
          <w:bCs/>
          <w:sz w:val="32"/>
          <w:szCs w:val="32"/>
        </w:rPr>
        <w:t>编译环境</w:t>
      </w:r>
      <w:bookmarkEnd w:id="27"/>
      <w:bookmarkEnd w:id="28"/>
    </w:p>
    <w:p w:rsidR="00520734" w:rsidRPr="00520734" w:rsidRDefault="00520734" w:rsidP="00520734">
      <w:pPr>
        <w:rPr>
          <w:rFonts w:eastAsia="宋体" w:cs="Times New Roman"/>
        </w:rPr>
      </w:pPr>
      <w:r w:rsidRPr="00520734">
        <w:rPr>
          <w:rFonts w:eastAsia="宋体" w:cs="Times New Roman"/>
        </w:rPr>
        <w:t>将</w:t>
      </w:r>
      <w:r w:rsidRPr="00520734">
        <w:rPr>
          <w:rFonts w:eastAsia="宋体" w:cs="Times New Roman"/>
        </w:rPr>
        <w:t>slslinux</w:t>
      </w:r>
      <w:r w:rsidRPr="00520734">
        <w:rPr>
          <w:rFonts w:eastAsia="宋体" w:cs="Times New Roman"/>
        </w:rPr>
        <w:t>目录下的</w:t>
      </w:r>
      <w:r w:rsidRPr="00520734">
        <w:rPr>
          <w:rFonts w:eastAsia="宋体" w:cs="Times New Roman"/>
        </w:rPr>
        <w:t>hdc.img</w:t>
      </w:r>
      <w:r w:rsidRPr="00520734">
        <w:rPr>
          <w:rFonts w:eastAsia="宋体" w:cs="Times New Roman"/>
        </w:rPr>
        <w:t>文件写回</w:t>
      </w:r>
      <w:r w:rsidRPr="00520734">
        <w:rPr>
          <w:rFonts w:eastAsia="宋体" w:cs="Times New Roman"/>
        </w:rPr>
        <w:t>Linux0.11</w:t>
      </w:r>
      <w:r w:rsidRPr="00520734">
        <w:rPr>
          <w:rFonts w:eastAsia="宋体" w:cs="Times New Roman"/>
        </w:rPr>
        <w:t>目录，运行</w:t>
      </w:r>
      <w:r w:rsidRPr="00520734">
        <w:rPr>
          <w:rFonts w:eastAsia="宋体" w:cs="Times New Roman"/>
        </w:rPr>
        <w:t>Linux0.11</w:t>
      </w:r>
      <w:r w:rsidRPr="00520734">
        <w:rPr>
          <w:rFonts w:eastAsia="宋体" w:cs="Times New Roman"/>
        </w:rPr>
        <w:t>系统，进入</w:t>
      </w:r>
      <w:r w:rsidRPr="00520734">
        <w:rPr>
          <w:rFonts w:eastAsia="宋体" w:cs="Times New Roman"/>
        </w:rPr>
        <w:t>workspace</w:t>
      </w:r>
      <w:r w:rsidRPr="00520734">
        <w:rPr>
          <w:rFonts w:eastAsia="宋体" w:cs="Times New Roman"/>
        </w:rPr>
        <w:t>目录：</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EACCD09" wp14:editId="4642BC4B">
            <wp:extent cx="6019800" cy="144780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9800" cy="14478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b/>
          <w:bCs/>
        </w:rPr>
        <w:t>as86~1.gz</w:t>
      </w:r>
    </w:p>
    <w:p w:rsidR="00520734" w:rsidRPr="00520734" w:rsidRDefault="00520734" w:rsidP="00520734">
      <w:pPr>
        <w:rPr>
          <w:rFonts w:eastAsia="宋体" w:cs="Times New Roman"/>
        </w:rPr>
      </w:pPr>
      <w:r w:rsidRPr="00520734">
        <w:rPr>
          <w:rFonts w:eastAsia="宋体" w:cs="Times New Roman"/>
        </w:rPr>
        <w:t>解压后将文件拷贝到</w:t>
      </w:r>
      <w:r w:rsidRPr="00520734">
        <w:rPr>
          <w:rFonts w:eastAsia="宋体" w:cs="Times New Roman"/>
        </w:rPr>
        <w:t>/usr/bin</w:t>
      </w:r>
      <w:r w:rsidRPr="00520734">
        <w:rPr>
          <w:rFonts w:eastAsia="宋体" w:cs="Times New Roman"/>
        </w:rPr>
        <w:t>目录下：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093E63FD" wp14:editId="398E931D">
            <wp:extent cx="6210300" cy="1400175"/>
            <wp:effectExtent l="0" t="0" r="0" b="952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10300" cy="14001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b/>
          <w:bCs/>
        </w:rPr>
        <w:t>gccbin~1.z</w:t>
      </w:r>
    </w:p>
    <w:p w:rsidR="00520734" w:rsidRPr="00520734" w:rsidRDefault="00520734" w:rsidP="00520734">
      <w:pPr>
        <w:rPr>
          <w:rFonts w:eastAsia="宋体" w:cs="Times New Roman"/>
        </w:rPr>
      </w:pPr>
      <w:r w:rsidRPr="00520734">
        <w:rPr>
          <w:rFonts w:eastAsia="宋体" w:cs="Times New Roman"/>
        </w:rPr>
        <w:t>解压文件后拷贝到</w:t>
      </w:r>
      <w:r w:rsidRPr="00520734">
        <w:rPr>
          <w:rFonts w:eastAsia="宋体" w:cs="Times New Roman"/>
        </w:rPr>
        <w:t>/usr/bin</w:t>
      </w:r>
      <w:r w:rsidRPr="00520734">
        <w:rPr>
          <w:rFonts w:eastAsia="宋体" w:cs="Times New Roman"/>
        </w:rPr>
        <w:t>目录，为部分文件改名：</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2DAE8DD6" wp14:editId="1C841D77">
            <wp:extent cx="4562475" cy="3457575"/>
            <wp:effectExtent l="0" t="0" r="9525" b="952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62475" cy="3457575"/>
                    </a:xfrm>
                    <a:prstGeom prst="rect">
                      <a:avLst/>
                    </a:prstGeom>
                    <a:noFill/>
                    <a:ln>
                      <a:noFill/>
                    </a:ln>
                  </pic:spPr>
                </pic:pic>
              </a:graphicData>
            </a:graphic>
          </wp:inline>
        </w:drawing>
      </w:r>
    </w:p>
    <w:p w:rsidR="00520734" w:rsidRPr="00520734" w:rsidRDefault="00520734" w:rsidP="00520734">
      <w:pPr>
        <w:rPr>
          <w:rFonts w:eastAsia="宋体" w:cs="Times New Roman"/>
          <w:b/>
          <w:bCs/>
        </w:rPr>
      </w:pPr>
    </w:p>
    <w:p w:rsidR="00520734" w:rsidRPr="00520734" w:rsidRDefault="00520734" w:rsidP="00520734">
      <w:pPr>
        <w:rPr>
          <w:rFonts w:eastAsia="宋体" w:cs="Times New Roman"/>
          <w:b/>
          <w:bCs/>
        </w:rPr>
      </w:pPr>
      <w:r w:rsidRPr="00520734">
        <w:rPr>
          <w:rFonts w:eastAsia="宋体" w:cs="Times New Roman"/>
          <w:b/>
          <w:bCs/>
        </w:rPr>
        <w:t>gcclib-1.taz</w:t>
      </w:r>
    </w:p>
    <w:p w:rsidR="00520734" w:rsidRPr="00520734" w:rsidRDefault="00520734" w:rsidP="00520734">
      <w:pPr>
        <w:rPr>
          <w:rFonts w:eastAsia="宋体" w:cs="Times New Roman"/>
        </w:rPr>
      </w:pPr>
      <w:r w:rsidRPr="00520734">
        <w:rPr>
          <w:rFonts w:eastAsia="宋体" w:cs="Times New Roman"/>
        </w:rPr>
        <w:t>解压后做如下操作：</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136B2617" wp14:editId="10A0FB41">
            <wp:extent cx="5619750" cy="1847850"/>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9750" cy="18478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b/>
          <w:bCs/>
        </w:rPr>
        <w:t>sync</w:t>
      </w:r>
    </w:p>
    <w:p w:rsidR="00520734" w:rsidRPr="00520734" w:rsidRDefault="00520734" w:rsidP="00520734">
      <w:pPr>
        <w:rPr>
          <w:rFonts w:eastAsia="宋体" w:cs="Times New Roman"/>
        </w:rPr>
      </w:pPr>
      <w:r w:rsidRPr="00520734">
        <w:rPr>
          <w:rFonts w:eastAsia="宋体" w:cs="Times New Roman"/>
        </w:rPr>
        <w:t>将</w:t>
      </w:r>
      <w:r w:rsidRPr="00520734">
        <w:rPr>
          <w:rFonts w:eastAsia="宋体" w:cs="Times New Roman"/>
        </w:rPr>
        <w:t>sync</w:t>
      </w:r>
      <w:r w:rsidRPr="00520734">
        <w:rPr>
          <w:rFonts w:eastAsia="宋体" w:cs="Times New Roman"/>
        </w:rPr>
        <w:t>文件拷贝到</w:t>
      </w:r>
      <w:r w:rsidRPr="00520734">
        <w:rPr>
          <w:rFonts w:eastAsia="宋体" w:cs="Times New Roman"/>
        </w:rPr>
        <w:t>/usr/bin</w:t>
      </w:r>
      <w:r w:rsidRPr="00520734">
        <w:rPr>
          <w:rFonts w:eastAsia="宋体" w:cs="Times New Roman"/>
        </w:rPr>
        <w:t>文件夹下，添加可执行权限。</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0AD39740" wp14:editId="725E3349">
            <wp:extent cx="3314700" cy="714375"/>
            <wp:effectExtent l="0" t="0" r="0" b="952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14700" cy="7143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b/>
          <w:bCs/>
        </w:rPr>
        <w:t>utils~1.z</w:t>
      </w:r>
    </w:p>
    <w:p w:rsidR="00520734" w:rsidRPr="00520734" w:rsidRDefault="00520734" w:rsidP="00520734">
      <w:pPr>
        <w:rPr>
          <w:rFonts w:eastAsia="宋体" w:cs="Times New Roman"/>
        </w:rPr>
      </w:pPr>
      <w:r w:rsidRPr="00520734">
        <w:rPr>
          <w:rFonts w:eastAsia="宋体" w:cs="Times New Roman"/>
        </w:rPr>
        <w:t>解压文件后做如下操作：</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22E26AD6" wp14:editId="63295C32">
            <wp:extent cx="5905500" cy="1666875"/>
            <wp:effectExtent l="0" t="0" r="0" b="9525"/>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05500" cy="16668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keepNext/>
        <w:keepLines/>
        <w:spacing w:before="260" w:after="260" w:line="416" w:lineRule="auto"/>
        <w:outlineLvl w:val="2"/>
        <w:rPr>
          <w:rFonts w:eastAsia="宋体" w:cs="Times New Roman"/>
          <w:bCs/>
          <w:sz w:val="32"/>
          <w:szCs w:val="32"/>
        </w:rPr>
      </w:pPr>
      <w:bookmarkStart w:id="29" w:name="_Toc432096610"/>
      <w:bookmarkStart w:id="30" w:name="_Toc432234458"/>
      <w:r w:rsidRPr="00520734">
        <w:rPr>
          <w:rFonts w:eastAsia="宋体" w:cs="Times New Roman"/>
          <w:bCs/>
          <w:sz w:val="32"/>
          <w:szCs w:val="32"/>
        </w:rPr>
        <w:t>编译</w:t>
      </w:r>
      <w:r w:rsidRPr="00520734">
        <w:rPr>
          <w:rFonts w:eastAsia="宋体" w:cs="Times New Roman"/>
          <w:bCs/>
          <w:sz w:val="32"/>
          <w:szCs w:val="32"/>
        </w:rPr>
        <w:t>hello</w:t>
      </w:r>
      <w:r w:rsidR="00C3003B">
        <w:rPr>
          <w:rFonts w:eastAsia="宋体" w:cs="Times New Roman"/>
          <w:bCs/>
          <w:sz w:val="32"/>
          <w:szCs w:val="32"/>
        </w:rPr>
        <w:t xml:space="preserve"> </w:t>
      </w:r>
      <w:r w:rsidRPr="00520734">
        <w:rPr>
          <w:rFonts w:eastAsia="宋体" w:cs="Times New Roman"/>
          <w:bCs/>
          <w:sz w:val="32"/>
          <w:szCs w:val="32"/>
        </w:rPr>
        <w:t>world</w:t>
      </w:r>
      <w:bookmarkEnd w:id="29"/>
      <w:bookmarkEnd w:id="30"/>
    </w:p>
    <w:p w:rsidR="00520734" w:rsidRPr="00520734" w:rsidRDefault="00520734" w:rsidP="00520734">
      <w:pPr>
        <w:rPr>
          <w:rFonts w:eastAsia="宋体" w:cs="Times New Roman"/>
        </w:rPr>
      </w:pPr>
      <w:r w:rsidRPr="00520734">
        <w:rPr>
          <w:rFonts w:eastAsia="宋体" w:cs="Times New Roman"/>
        </w:rPr>
        <w:t>Gcclib</w:t>
      </w:r>
      <w:r w:rsidRPr="00520734">
        <w:rPr>
          <w:rFonts w:eastAsia="宋体" w:cs="Times New Roman"/>
        </w:rPr>
        <w:t>文件中提供了</w:t>
      </w:r>
      <w:r w:rsidRPr="00520734">
        <w:rPr>
          <w:rFonts w:eastAsia="宋体" w:cs="Times New Roman"/>
        </w:rPr>
        <w:t>hello.c</w:t>
      </w:r>
      <w:r w:rsidRPr="00520734">
        <w:rPr>
          <w:rFonts w:eastAsia="宋体" w:cs="Times New Roman"/>
        </w:rPr>
        <w:t>示例程序，编译后运行结果如下：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4C2DCCE" wp14:editId="029DA13B">
            <wp:extent cx="5476875" cy="1733550"/>
            <wp:effectExtent l="0" t="0" r="9525"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17335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br w:type="page"/>
      </w:r>
    </w:p>
    <w:p w:rsidR="00520734" w:rsidRPr="00520734" w:rsidRDefault="00520734" w:rsidP="00520734">
      <w:pPr>
        <w:keepNext/>
        <w:keepLines/>
        <w:spacing w:before="260" w:after="260" w:line="416" w:lineRule="auto"/>
        <w:outlineLvl w:val="2"/>
        <w:rPr>
          <w:rFonts w:eastAsia="宋体" w:cs="Times New Roman"/>
          <w:bCs/>
          <w:sz w:val="32"/>
          <w:szCs w:val="32"/>
        </w:rPr>
      </w:pPr>
      <w:bookmarkStart w:id="31" w:name="_Toc432096611"/>
      <w:bookmarkStart w:id="32" w:name="_Toc432234459"/>
      <w:r w:rsidRPr="00520734">
        <w:rPr>
          <w:rFonts w:eastAsia="宋体" w:cs="Times New Roman"/>
          <w:bCs/>
          <w:sz w:val="32"/>
          <w:szCs w:val="32"/>
        </w:rPr>
        <w:lastRenderedPageBreak/>
        <w:t>编译运行</w:t>
      </w:r>
      <w:r w:rsidRPr="00520734">
        <w:rPr>
          <w:rFonts w:eastAsia="宋体" w:cs="Times New Roman" w:hint="eastAsia"/>
          <w:bCs/>
          <w:sz w:val="32"/>
          <w:szCs w:val="32"/>
        </w:rPr>
        <w:t>mtools-2.0.5</w:t>
      </w:r>
      <w:bookmarkEnd w:id="31"/>
      <w:bookmarkEnd w:id="32"/>
    </w:p>
    <w:p w:rsidR="00520734" w:rsidRPr="00520734" w:rsidRDefault="00520734" w:rsidP="00520734">
      <w:pPr>
        <w:rPr>
          <w:rFonts w:eastAsia="宋体" w:cs="Times New Roman"/>
        </w:rPr>
      </w:pPr>
      <w:r w:rsidRPr="00520734">
        <w:rPr>
          <w:rFonts w:eastAsia="宋体" w:cs="Times New Roman" w:hint="eastAsia"/>
        </w:rPr>
        <w:t>mtools</w:t>
      </w:r>
      <w:r w:rsidRPr="00520734">
        <w:rPr>
          <w:rFonts w:eastAsia="宋体" w:cs="Times New Roman" w:hint="eastAsia"/>
        </w:rPr>
        <w:t>用于读写</w:t>
      </w:r>
      <w:r w:rsidR="00C3003B">
        <w:rPr>
          <w:rFonts w:eastAsia="宋体" w:cs="Times New Roman" w:hint="eastAsia"/>
        </w:rPr>
        <w:t xml:space="preserve"> </w:t>
      </w:r>
      <w:r w:rsidRPr="00520734">
        <w:rPr>
          <w:rFonts w:eastAsia="宋体" w:cs="Times New Roman" w:hint="eastAsia"/>
        </w:rPr>
        <w:t>DOS</w:t>
      </w:r>
      <w:r w:rsidR="00C3003B">
        <w:rPr>
          <w:rFonts w:eastAsia="宋体" w:cs="Times New Roman" w:hint="eastAsia"/>
        </w:rPr>
        <w:t xml:space="preserve"> </w:t>
      </w:r>
      <w:r w:rsidRPr="00520734">
        <w:rPr>
          <w:rFonts w:eastAsia="宋体" w:cs="Times New Roman" w:hint="eastAsia"/>
        </w:rPr>
        <w:t>软盘，</w:t>
      </w:r>
      <w:r w:rsidRPr="00520734">
        <w:rPr>
          <w:rFonts w:eastAsia="宋体" w:cs="Times New Roman" w:hint="eastAsia"/>
        </w:rPr>
        <w:t>mtools-2.0.5.tar.Z</w:t>
      </w:r>
      <w:r w:rsidRPr="00520734">
        <w:rPr>
          <w:rFonts w:eastAsia="宋体" w:cs="Times New Roman"/>
        </w:rPr>
        <w:t>是源码文件，需要在</w:t>
      </w:r>
      <w:r w:rsidRPr="00520734">
        <w:rPr>
          <w:rFonts w:eastAsia="宋体" w:cs="Times New Roman"/>
        </w:rPr>
        <w:t>Linux0.11</w:t>
      </w:r>
      <w:r w:rsidRPr="00520734">
        <w:rPr>
          <w:rFonts w:eastAsia="宋体" w:cs="Times New Roman"/>
        </w:rPr>
        <w:t>上编译后运行。</w:t>
      </w:r>
    </w:p>
    <w:p w:rsidR="00520734" w:rsidRPr="00520734" w:rsidRDefault="00520734" w:rsidP="00520734">
      <w:pPr>
        <w:rPr>
          <w:rFonts w:eastAsia="宋体" w:cs="Times New Roman"/>
        </w:rPr>
      </w:pPr>
      <w:r w:rsidRPr="00520734">
        <w:rPr>
          <w:rFonts w:eastAsia="宋体" w:cs="Times New Roman"/>
        </w:rPr>
        <w:t>解压</w:t>
      </w:r>
      <w:r w:rsidRPr="00520734">
        <w:rPr>
          <w:rFonts w:eastAsia="宋体" w:cs="Times New Roman"/>
        </w:rPr>
        <w:t>mtools-2.0.5.tar.Z</w:t>
      </w:r>
      <w:r w:rsidRPr="00520734">
        <w:rPr>
          <w:rFonts w:eastAsia="宋体" w:cs="Times New Roman"/>
        </w:rPr>
        <w:t>文件后，</w:t>
      </w:r>
      <w:r w:rsidRPr="00520734">
        <w:rPr>
          <w:rFonts w:eastAsia="宋体" w:cs="Times New Roman" w:hint="eastAsia"/>
        </w:rPr>
        <w:t>需要修改</w:t>
      </w:r>
      <w:r w:rsidRPr="00520734">
        <w:rPr>
          <w:rFonts w:eastAsia="宋体" w:cs="Times New Roman" w:hint="eastAsia"/>
        </w:rPr>
        <w:t>Makefile</w:t>
      </w:r>
      <w:r w:rsidRPr="00520734">
        <w:rPr>
          <w:rFonts w:eastAsia="宋体" w:cs="Times New Roman"/>
        </w:rPr>
        <w:t>，</w:t>
      </w:r>
      <w:r w:rsidRPr="00520734">
        <w:rPr>
          <w:rFonts w:eastAsia="宋体" w:cs="Times New Roman" w:hint="eastAsia"/>
        </w:rPr>
        <w:t>device.c</w:t>
      </w:r>
      <w:r w:rsidRPr="00520734">
        <w:rPr>
          <w:rFonts w:eastAsia="宋体" w:cs="Times New Roman"/>
        </w:rPr>
        <w:t>和</w:t>
      </w:r>
      <w:r w:rsidRPr="00520734">
        <w:rPr>
          <w:rFonts w:eastAsia="宋体" w:cs="Times New Roman" w:hint="eastAsia"/>
        </w:rPr>
        <w:t>mread.c</w:t>
      </w:r>
      <w:r w:rsidRPr="00520734">
        <w:rPr>
          <w:rFonts w:eastAsia="宋体" w:cs="Times New Roman" w:hint="eastAsia"/>
        </w:rPr>
        <w:t>这三个文件</w:t>
      </w:r>
      <w:r w:rsidRPr="00520734">
        <w:rPr>
          <w:rFonts w:eastAsia="宋体" w:cs="Times New Roman"/>
        </w:rPr>
        <w:t>。</w:t>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hint="eastAsia"/>
          <w:b/>
          <w:bCs/>
        </w:rPr>
        <w:t>Makefile</w:t>
      </w:r>
    </w:p>
    <w:p w:rsidR="00520734" w:rsidRPr="00520734" w:rsidRDefault="00520734" w:rsidP="00520734">
      <w:pPr>
        <w:rPr>
          <w:rFonts w:eastAsia="宋体" w:cs="Times New Roman"/>
        </w:rPr>
      </w:pPr>
      <w:r w:rsidRPr="00520734">
        <w:rPr>
          <w:rFonts w:eastAsia="宋体" w:cs="Times New Roman" w:hint="eastAsia"/>
        </w:rPr>
        <w:t>将</w:t>
      </w:r>
      <w:r w:rsidR="00C3003B">
        <w:rPr>
          <w:rFonts w:eastAsia="宋体" w:cs="Times New Roman" w:hint="eastAsia"/>
        </w:rPr>
        <w:t xml:space="preserve"> </w:t>
      </w:r>
      <w:r w:rsidRPr="00520734">
        <w:rPr>
          <w:rFonts w:eastAsia="宋体" w:cs="Times New Roman" w:hint="eastAsia"/>
        </w:rPr>
        <w:t>Makefile</w:t>
      </w:r>
      <w:r w:rsidR="00C3003B">
        <w:rPr>
          <w:rFonts w:eastAsia="宋体" w:cs="Times New Roman" w:hint="eastAsia"/>
        </w:rPr>
        <w:t xml:space="preserve"> </w:t>
      </w:r>
      <w:r w:rsidRPr="00520734">
        <w:rPr>
          <w:rFonts w:eastAsia="宋体" w:cs="Times New Roman" w:hint="eastAsia"/>
        </w:rPr>
        <w:t>6-10</w:t>
      </w:r>
      <w:r w:rsidR="00C3003B">
        <w:rPr>
          <w:rFonts w:eastAsia="宋体" w:cs="Times New Roman" w:hint="eastAsia"/>
        </w:rPr>
        <w:t xml:space="preserve"> </w:t>
      </w:r>
      <w:r w:rsidRPr="00520734">
        <w:rPr>
          <w:rFonts w:eastAsia="宋体" w:cs="Times New Roman" w:hint="eastAsia"/>
        </w:rPr>
        <w:t>行改为</w:t>
      </w:r>
      <w:r w:rsidRPr="00520734">
        <w:rPr>
          <w:rFonts w:eastAsia="宋体" w:cs="Times New Roman"/>
        </w:rPr>
        <w:t>：</w:t>
      </w:r>
    </w:p>
    <w:tbl>
      <w:tblPr>
        <w:tblStyle w:val="11"/>
        <w:tblW w:w="9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3F3F3"/>
        <w:tblLayout w:type="fixed"/>
        <w:tblLook w:val="04A0" w:firstRow="1" w:lastRow="0" w:firstColumn="1" w:lastColumn="0" w:noHBand="0" w:noVBand="1"/>
      </w:tblPr>
      <w:tblGrid>
        <w:gridCol w:w="9997"/>
      </w:tblGrid>
      <w:tr w:rsidR="00520734" w:rsidRPr="00520734" w:rsidTr="0060561C">
        <w:tc>
          <w:tcPr>
            <w:tcW w:w="9997" w:type="dxa"/>
            <w:shd w:val="clear" w:color="auto" w:fill="F3F3F3"/>
          </w:tcPr>
          <w:p w:rsidR="00520734" w:rsidRPr="0036314E" w:rsidRDefault="0036314E" w:rsidP="00520734">
            <w:pPr>
              <w:rPr>
                <w:rFonts w:ascii="Consolas" w:hAnsi="Consolas" w:cs="Consolas"/>
              </w:rPr>
            </w:pPr>
            <w:r>
              <w:rPr>
                <w:rFonts w:ascii="Consolas" w:hAnsi="Consolas" w:cs="Consolas"/>
              </w:rPr>
              <w:t>CC</w:t>
            </w:r>
            <w:r w:rsidR="00C3003B">
              <w:rPr>
                <w:rFonts w:ascii="Consolas" w:hAnsi="Consolas" w:cs="Consolas"/>
              </w:rPr>
              <w:t xml:space="preserve">           </w:t>
            </w:r>
            <w:r>
              <w:rPr>
                <w:rFonts w:ascii="Consolas" w:hAnsi="Consolas" w:cs="Consolas"/>
              </w:rPr>
              <w:t>=</w:t>
            </w:r>
            <w:r w:rsidR="00C3003B">
              <w:rPr>
                <w:rFonts w:ascii="Consolas" w:hAnsi="Consolas" w:cs="Consolas"/>
              </w:rPr>
              <w:t xml:space="preserve"> </w:t>
            </w:r>
            <w:r>
              <w:rPr>
                <w:rFonts w:ascii="Consolas" w:hAnsi="Consolas" w:cs="Consolas"/>
              </w:rPr>
              <w:t>gcc</w:t>
            </w:r>
          </w:p>
          <w:p w:rsidR="00520734" w:rsidRPr="0036314E" w:rsidRDefault="0036314E" w:rsidP="00520734">
            <w:pPr>
              <w:rPr>
                <w:rFonts w:ascii="Consolas" w:hAnsi="Consolas" w:cs="Consolas"/>
              </w:rPr>
            </w:pPr>
            <w:r>
              <w:rPr>
                <w:rFonts w:ascii="Consolas" w:hAnsi="Consolas" w:cs="Consolas"/>
              </w:rPr>
              <w:t>cc</w:t>
            </w:r>
            <w:r w:rsidR="00C3003B">
              <w:rPr>
                <w:rFonts w:ascii="Consolas" w:hAnsi="Consolas" w:cs="Consolas"/>
              </w:rPr>
              <w:t xml:space="preserve">           </w:t>
            </w:r>
            <w:r>
              <w:rPr>
                <w:rFonts w:ascii="Consolas" w:hAnsi="Consolas" w:cs="Consolas"/>
              </w:rPr>
              <w:t>=</w:t>
            </w:r>
            <w:r w:rsidR="00C3003B">
              <w:rPr>
                <w:rFonts w:ascii="Consolas" w:hAnsi="Consolas" w:cs="Consolas"/>
              </w:rPr>
              <w:t xml:space="preserve"> </w:t>
            </w:r>
            <w:r>
              <w:rPr>
                <w:rFonts w:ascii="Consolas" w:hAnsi="Consolas" w:cs="Consolas"/>
              </w:rPr>
              <w:t>gcc</w:t>
            </w:r>
          </w:p>
          <w:p w:rsidR="00520734" w:rsidRPr="0036314E" w:rsidRDefault="0036314E" w:rsidP="00520734">
            <w:pPr>
              <w:rPr>
                <w:rFonts w:ascii="Consolas" w:hAnsi="Consolas" w:cs="Consolas"/>
              </w:rPr>
            </w:pPr>
            <w:r>
              <w:rPr>
                <w:rFonts w:ascii="Consolas" w:hAnsi="Consolas" w:cs="Consolas"/>
              </w:rPr>
              <w:t>CFLAGS</w:t>
            </w:r>
            <w:r w:rsidR="00C3003B">
              <w:rPr>
                <w:rFonts w:ascii="Consolas" w:hAnsi="Consolas" w:cs="Consolas"/>
              </w:rPr>
              <w:t xml:space="preserve"> </w:t>
            </w:r>
            <w:r>
              <w:rPr>
                <w:rFonts w:ascii="Consolas" w:hAnsi="Consolas" w:cs="Consolas"/>
              </w:rPr>
              <w:t>=</w:t>
            </w:r>
            <w:r w:rsidR="00C3003B">
              <w:rPr>
                <w:rFonts w:ascii="Consolas" w:hAnsi="Consolas" w:cs="Consolas"/>
              </w:rPr>
              <w:t xml:space="preserve"> </w:t>
            </w:r>
            <w:r>
              <w:rPr>
                <w:rFonts w:ascii="Consolas" w:hAnsi="Consolas" w:cs="Consolas"/>
              </w:rPr>
              <w:t>-O</w:t>
            </w:r>
            <w:r w:rsidR="00C3003B">
              <w:rPr>
                <w:rFonts w:ascii="Consolas" w:hAnsi="Consolas" w:cs="Consolas"/>
              </w:rPr>
              <w:t xml:space="preserve"> </w:t>
            </w:r>
            <w:r>
              <w:rPr>
                <w:rFonts w:ascii="Consolas" w:hAnsi="Consolas" w:cs="Consolas"/>
              </w:rPr>
              <w:t>-Wall</w:t>
            </w:r>
          </w:p>
          <w:p w:rsidR="00520734" w:rsidRPr="0036314E" w:rsidRDefault="0036314E" w:rsidP="00520734">
            <w:pPr>
              <w:rPr>
                <w:rFonts w:ascii="Consolas" w:hAnsi="Consolas" w:cs="Consolas"/>
              </w:rPr>
            </w:pPr>
            <w:r>
              <w:rPr>
                <w:rFonts w:ascii="Consolas" w:hAnsi="Consolas" w:cs="Consolas"/>
              </w:rPr>
              <w:t>LDFLAGS</w:t>
            </w:r>
            <w:r w:rsidR="00C3003B">
              <w:rPr>
                <w:rFonts w:ascii="Consolas" w:hAnsi="Consolas" w:cs="Consolas"/>
              </w:rPr>
              <w:t xml:space="preserve">           </w:t>
            </w:r>
            <w:r>
              <w:rPr>
                <w:rFonts w:ascii="Consolas" w:hAnsi="Consolas" w:cs="Consolas"/>
              </w:rPr>
              <w:t>=</w:t>
            </w:r>
            <w:r w:rsidR="00C3003B">
              <w:rPr>
                <w:rFonts w:ascii="Consolas" w:hAnsi="Consolas" w:cs="Consolas"/>
              </w:rPr>
              <w:t xml:space="preserve"> </w:t>
            </w:r>
            <w:r>
              <w:rPr>
                <w:rFonts w:ascii="Consolas" w:hAnsi="Consolas" w:cs="Consolas"/>
              </w:rPr>
              <w:t>-s</w:t>
            </w:r>
          </w:p>
          <w:p w:rsidR="00520734" w:rsidRPr="0036314E" w:rsidRDefault="0036314E" w:rsidP="00520734">
            <w:pPr>
              <w:rPr>
                <w:rFonts w:ascii="Consolas" w:hAnsi="Consolas" w:cs="Consolas"/>
              </w:rPr>
            </w:pPr>
            <w:r>
              <w:rPr>
                <w:rFonts w:ascii="Consolas" w:hAnsi="Consolas" w:cs="Consolas"/>
              </w:rPr>
              <w:t>LD</w:t>
            </w:r>
            <w:r w:rsidR="00C3003B">
              <w:rPr>
                <w:rFonts w:ascii="Consolas" w:hAnsi="Consolas" w:cs="Consolas"/>
              </w:rPr>
              <w:t xml:space="preserve">     </w:t>
            </w:r>
            <w:r>
              <w:rPr>
                <w:rFonts w:ascii="Consolas" w:hAnsi="Consolas" w:cs="Consolas"/>
              </w:rPr>
              <w:t>=</w:t>
            </w:r>
            <w:r w:rsidR="00C3003B">
              <w:rPr>
                <w:rFonts w:ascii="Consolas" w:hAnsi="Consolas" w:cs="Consolas"/>
              </w:rPr>
              <w:t xml:space="preserve"> </w:t>
            </w:r>
            <w:r>
              <w:rPr>
                <w:rFonts w:ascii="Consolas" w:hAnsi="Consolas" w:cs="Consolas"/>
              </w:rPr>
              <w:t>gcc</w:t>
            </w:r>
          </w:p>
        </w:tc>
      </w:tr>
    </w:tbl>
    <w:p w:rsidR="00520734" w:rsidRPr="00520734" w:rsidRDefault="00520734" w:rsidP="00520734">
      <w:pPr>
        <w:rPr>
          <w:rFonts w:eastAsia="宋体" w:cs="Times New Roman"/>
        </w:rPr>
      </w:pPr>
      <w:r w:rsidRPr="00520734">
        <w:rPr>
          <w:rFonts w:eastAsia="宋体" w:cs="Times New Roman" w:hint="eastAsia"/>
        </w:rPr>
        <w:t>去掉原来的“</w:t>
      </w:r>
      <w:r w:rsidRPr="00520734">
        <w:rPr>
          <w:rFonts w:eastAsia="宋体" w:cs="Times New Roman" w:hint="eastAsia"/>
        </w:rPr>
        <w:t>LINT=lint</w:t>
      </w:r>
      <w:r w:rsidRPr="00520734">
        <w:rPr>
          <w:rFonts w:eastAsia="宋体" w:cs="Times New Roman" w:hint="eastAsia"/>
        </w:rPr>
        <w:t>”这一行。</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43F1877" wp14:editId="339A8ABD">
            <wp:extent cx="2409825" cy="923925"/>
            <wp:effectExtent l="0" t="0" r="9525" b="952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9825" cy="9239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hint="eastAsia"/>
          <w:b/>
          <w:bCs/>
        </w:rPr>
        <w:t>device.c</w:t>
      </w:r>
    </w:p>
    <w:p w:rsidR="00520734" w:rsidRPr="00520734" w:rsidRDefault="00520734" w:rsidP="00520734">
      <w:pPr>
        <w:rPr>
          <w:rFonts w:eastAsia="宋体" w:cs="Times New Roman"/>
        </w:rPr>
      </w:pPr>
      <w:r w:rsidRPr="00520734">
        <w:rPr>
          <w:rFonts w:eastAsia="宋体" w:cs="Times New Roman" w:hint="eastAsia"/>
        </w:rPr>
        <w:t>在文件头下面添加</w:t>
      </w:r>
    </w:p>
    <w:tbl>
      <w:tblPr>
        <w:tblStyle w:val="11"/>
        <w:tblW w:w="9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3F3F3"/>
        <w:tblLayout w:type="fixed"/>
        <w:tblLook w:val="04A0" w:firstRow="1" w:lastRow="0" w:firstColumn="1" w:lastColumn="0" w:noHBand="0" w:noVBand="1"/>
      </w:tblPr>
      <w:tblGrid>
        <w:gridCol w:w="9997"/>
      </w:tblGrid>
      <w:tr w:rsidR="00520734" w:rsidRPr="00520734" w:rsidTr="0060561C">
        <w:tc>
          <w:tcPr>
            <w:tcW w:w="9997" w:type="dxa"/>
            <w:shd w:val="clear" w:color="auto" w:fill="F3F3F3"/>
          </w:tcPr>
          <w:p w:rsidR="00520734" w:rsidRPr="0036314E" w:rsidRDefault="00520734" w:rsidP="00520734">
            <w:pPr>
              <w:rPr>
                <w:rFonts w:ascii="Consolas" w:hAnsi="Consolas" w:cs="Consolas"/>
              </w:rPr>
            </w:pPr>
            <w:r w:rsidRPr="0036314E">
              <w:rPr>
                <w:rFonts w:ascii="Consolas" w:hAnsi="Consolas" w:cs="Consolas"/>
              </w:rPr>
              <w:t>#define</w:t>
            </w:r>
            <w:r w:rsidR="00C3003B">
              <w:rPr>
                <w:rFonts w:ascii="Consolas" w:hAnsi="Consolas" w:cs="Consolas"/>
              </w:rPr>
              <w:t xml:space="preserve"> </w:t>
            </w:r>
            <w:r w:rsidRPr="0036314E">
              <w:rPr>
                <w:rFonts w:ascii="Consolas" w:hAnsi="Consolas" w:cs="Consolas"/>
              </w:rPr>
              <w:t>MYDEVICE</w:t>
            </w:r>
          </w:p>
          <w:p w:rsidR="00520734" w:rsidRPr="0036314E" w:rsidRDefault="00520734" w:rsidP="00520734">
            <w:pPr>
              <w:rPr>
                <w:rFonts w:ascii="Consolas" w:hAnsi="Consolas" w:cs="Consolas"/>
              </w:rPr>
            </w:pPr>
            <w:r w:rsidRPr="0036314E">
              <w:rPr>
                <w:rFonts w:ascii="Consolas" w:hAnsi="Consolas" w:cs="Consolas"/>
              </w:rPr>
              <w:t>#ifdef</w:t>
            </w:r>
            <w:r w:rsidR="00C3003B">
              <w:rPr>
                <w:rFonts w:ascii="Consolas" w:hAnsi="Consolas" w:cs="Consolas"/>
              </w:rPr>
              <w:t xml:space="preserve"> </w:t>
            </w:r>
            <w:r w:rsidRPr="0036314E">
              <w:rPr>
                <w:rFonts w:ascii="Consolas" w:hAnsi="Consolas" w:cs="Consolas"/>
              </w:rPr>
              <w:t>MYDEVICE</w:t>
            </w:r>
          </w:p>
          <w:p w:rsidR="00520734" w:rsidRPr="0036314E" w:rsidRDefault="00520734" w:rsidP="00520734">
            <w:pPr>
              <w:rPr>
                <w:rFonts w:ascii="Consolas" w:hAnsi="Consolas" w:cs="Consolas"/>
              </w:rPr>
            </w:pPr>
            <w:r w:rsidRPr="0036314E">
              <w:rPr>
                <w:rFonts w:ascii="Consolas" w:hAnsi="Consolas" w:cs="Consolas"/>
              </w:rPr>
              <w:t>struct</w:t>
            </w:r>
            <w:r w:rsidR="00C3003B">
              <w:rPr>
                <w:rFonts w:ascii="Consolas" w:hAnsi="Consolas" w:cs="Consolas"/>
              </w:rPr>
              <w:t xml:space="preserve"> </w:t>
            </w:r>
            <w:r w:rsidRPr="0036314E">
              <w:rPr>
                <w:rFonts w:ascii="Consolas" w:hAnsi="Consolas" w:cs="Consolas"/>
              </w:rPr>
              <w:t>device</w:t>
            </w:r>
            <w:r w:rsidR="00C3003B">
              <w:rPr>
                <w:rFonts w:ascii="Consolas" w:hAnsi="Consolas" w:cs="Consolas"/>
              </w:rPr>
              <w:t xml:space="preserve"> </w:t>
            </w:r>
            <w:r w:rsidRPr="0036314E">
              <w:rPr>
                <w:rFonts w:ascii="Consolas" w:hAnsi="Consolas" w:cs="Consolas"/>
              </w:rPr>
              <w:t>devices[]</w:t>
            </w:r>
            <w:r w:rsidR="00C3003B">
              <w:rPr>
                <w:rFonts w:ascii="Consolas" w:hAnsi="Consolas" w:cs="Consolas"/>
              </w:rPr>
              <w:t xml:space="preserve"> </w:t>
            </w:r>
            <w:r w:rsidRPr="0036314E">
              <w:rPr>
                <w:rFonts w:ascii="Consolas" w:hAnsi="Consolas" w:cs="Consolas"/>
              </w:rPr>
              <w:t>=</w:t>
            </w:r>
            <w:r w:rsidR="00C3003B">
              <w:rPr>
                <w:rFonts w:ascii="Consolas" w:hAnsi="Consolas" w:cs="Consolas"/>
              </w:rPr>
              <w:t xml:space="preserve"> </w:t>
            </w:r>
            <w:r w:rsidRPr="0036314E">
              <w:rPr>
                <w:rFonts w:ascii="Consolas" w:hAnsi="Consolas" w:cs="Consolas"/>
              </w:rPr>
              <w:t>{</w:t>
            </w:r>
          </w:p>
          <w:p w:rsidR="00520734" w:rsidRPr="0036314E" w:rsidRDefault="00C3003B" w:rsidP="00520734">
            <w:pPr>
              <w:rPr>
                <w:rFonts w:ascii="Consolas" w:hAnsi="Consolas" w:cs="Consolas"/>
              </w:rPr>
            </w:pPr>
            <w:r>
              <w:rPr>
                <w:rFonts w:ascii="Consolas" w:hAnsi="Consolas" w:cs="Consolas"/>
              </w:rPr>
              <w:t xml:space="preserve">             </w:t>
            </w:r>
            <w:r w:rsidR="00520734" w:rsidRPr="0036314E">
              <w:rPr>
                <w:rFonts w:ascii="Consolas" w:hAnsi="Consolas" w:cs="Consolas"/>
              </w:rPr>
              <w:t>{'A',</w:t>
            </w:r>
            <w:r>
              <w:rPr>
                <w:rFonts w:ascii="Consolas" w:hAnsi="Consolas" w:cs="Consolas"/>
              </w:rPr>
              <w:t xml:space="preserve"> </w:t>
            </w:r>
            <w:r w:rsidR="00520734" w:rsidRPr="0036314E">
              <w:rPr>
                <w:rFonts w:ascii="Consolas" w:hAnsi="Consolas" w:cs="Consolas"/>
              </w:rPr>
              <w:t>"/dev/fd0",</w:t>
            </w:r>
            <w:r>
              <w:rPr>
                <w:rFonts w:ascii="Consolas" w:hAnsi="Consolas" w:cs="Consolas"/>
              </w:rPr>
              <w:t xml:space="preserve"> </w:t>
            </w:r>
            <w:r w:rsidR="00520734" w:rsidRPr="0036314E">
              <w:rPr>
                <w:rFonts w:ascii="Consolas" w:hAnsi="Consolas" w:cs="Consolas"/>
              </w:rPr>
              <w:t>0L,</w:t>
            </w:r>
            <w:r>
              <w:rPr>
                <w:rFonts w:ascii="Consolas" w:hAnsi="Consolas" w:cs="Consolas"/>
              </w:rPr>
              <w:t xml:space="preserve"> </w:t>
            </w:r>
            <w:r w:rsidR="00520734" w:rsidRPr="0036314E">
              <w:rPr>
                <w:rFonts w:ascii="Consolas" w:hAnsi="Consolas" w:cs="Consolas"/>
              </w:rPr>
              <w:t>12,</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(int</w:t>
            </w:r>
            <w:r>
              <w:rPr>
                <w:rFonts w:ascii="Consolas" w:hAnsi="Consolas" w:cs="Consolas"/>
              </w:rPr>
              <w:t xml:space="preserve"> </w:t>
            </w:r>
            <w:r w:rsidR="00520734" w:rsidRPr="0036314E">
              <w:rPr>
                <w:rFonts w:ascii="Consolas" w:hAnsi="Consolas" w:cs="Consolas"/>
              </w:rPr>
              <w:t>(*)())</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80,</w:t>
            </w:r>
            <w:r>
              <w:rPr>
                <w:rFonts w:ascii="Consolas" w:hAnsi="Consolas" w:cs="Consolas"/>
              </w:rPr>
              <w:t xml:space="preserve"> </w:t>
            </w:r>
            <w:r w:rsidR="00520734" w:rsidRPr="0036314E">
              <w:rPr>
                <w:rFonts w:ascii="Consolas" w:hAnsi="Consolas" w:cs="Consolas"/>
              </w:rPr>
              <w:t>2,</w:t>
            </w:r>
            <w:r>
              <w:rPr>
                <w:rFonts w:ascii="Consolas" w:hAnsi="Consolas" w:cs="Consolas"/>
              </w:rPr>
              <w:t xml:space="preserve"> </w:t>
            </w:r>
            <w:r w:rsidR="00520734" w:rsidRPr="0036314E">
              <w:rPr>
                <w:rFonts w:ascii="Consolas" w:hAnsi="Consolas" w:cs="Consolas"/>
              </w:rPr>
              <w:t>18},</w:t>
            </w:r>
          </w:p>
          <w:p w:rsidR="00520734" w:rsidRPr="0036314E" w:rsidRDefault="00C3003B" w:rsidP="00520734">
            <w:pPr>
              <w:rPr>
                <w:rFonts w:ascii="Consolas" w:hAnsi="Consolas" w:cs="Consolas"/>
              </w:rPr>
            </w:pPr>
            <w:r>
              <w:rPr>
                <w:rFonts w:ascii="Consolas" w:hAnsi="Consolas" w:cs="Consolas"/>
              </w:rPr>
              <w:t xml:space="preserve">             </w:t>
            </w:r>
            <w:r w:rsidR="00520734" w:rsidRPr="0036314E">
              <w:rPr>
                <w:rFonts w:ascii="Consolas" w:hAnsi="Consolas" w:cs="Consolas"/>
              </w:rPr>
              <w:t>{'B',</w:t>
            </w:r>
            <w:r>
              <w:rPr>
                <w:rFonts w:ascii="Consolas" w:hAnsi="Consolas" w:cs="Consolas"/>
              </w:rPr>
              <w:t xml:space="preserve"> </w:t>
            </w:r>
            <w:r w:rsidR="00520734" w:rsidRPr="0036314E">
              <w:rPr>
                <w:rFonts w:ascii="Consolas" w:hAnsi="Consolas" w:cs="Consolas"/>
              </w:rPr>
              <w:t>"/dev/fd1",</w:t>
            </w:r>
            <w:r>
              <w:rPr>
                <w:rFonts w:ascii="Consolas" w:hAnsi="Consolas" w:cs="Consolas"/>
              </w:rPr>
              <w:t xml:space="preserve"> </w:t>
            </w:r>
            <w:r w:rsidR="00520734" w:rsidRPr="0036314E">
              <w:rPr>
                <w:rFonts w:ascii="Consolas" w:hAnsi="Consolas" w:cs="Consolas"/>
              </w:rPr>
              <w:t>0L,</w:t>
            </w:r>
            <w:r>
              <w:rPr>
                <w:rFonts w:ascii="Consolas" w:hAnsi="Consolas" w:cs="Consolas"/>
              </w:rPr>
              <w:t xml:space="preserve"> </w:t>
            </w:r>
            <w:r w:rsidR="00520734" w:rsidRPr="0036314E">
              <w:rPr>
                <w:rFonts w:ascii="Consolas" w:hAnsi="Consolas" w:cs="Consolas"/>
              </w:rPr>
              <w:t>12,</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(int</w:t>
            </w:r>
            <w:r>
              <w:rPr>
                <w:rFonts w:ascii="Consolas" w:hAnsi="Consolas" w:cs="Consolas"/>
              </w:rPr>
              <w:t xml:space="preserve"> </w:t>
            </w:r>
            <w:r w:rsidR="00520734" w:rsidRPr="0036314E">
              <w:rPr>
                <w:rFonts w:ascii="Consolas" w:hAnsi="Consolas" w:cs="Consolas"/>
              </w:rPr>
              <w:t>(*)())</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80,</w:t>
            </w:r>
            <w:r>
              <w:rPr>
                <w:rFonts w:ascii="Consolas" w:hAnsi="Consolas" w:cs="Consolas"/>
              </w:rPr>
              <w:t xml:space="preserve"> </w:t>
            </w:r>
            <w:r w:rsidR="00520734" w:rsidRPr="0036314E">
              <w:rPr>
                <w:rFonts w:ascii="Consolas" w:hAnsi="Consolas" w:cs="Consolas"/>
              </w:rPr>
              <w:t>2,</w:t>
            </w:r>
            <w:r>
              <w:rPr>
                <w:rFonts w:ascii="Consolas" w:hAnsi="Consolas" w:cs="Consolas"/>
              </w:rPr>
              <w:t xml:space="preserve"> </w:t>
            </w:r>
            <w:r w:rsidR="00520734" w:rsidRPr="0036314E">
              <w:rPr>
                <w:rFonts w:ascii="Consolas" w:hAnsi="Consolas" w:cs="Consolas"/>
              </w:rPr>
              <w:t>18},</w:t>
            </w:r>
          </w:p>
          <w:p w:rsidR="00520734" w:rsidRPr="0036314E" w:rsidRDefault="00C3003B" w:rsidP="00520734">
            <w:pPr>
              <w:rPr>
                <w:rFonts w:ascii="Consolas" w:hAnsi="Consolas" w:cs="Consolas"/>
              </w:rPr>
            </w:pP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(char</w:t>
            </w:r>
            <w:r>
              <w:rPr>
                <w:rFonts w:ascii="Consolas" w:hAnsi="Consolas" w:cs="Consolas"/>
              </w:rPr>
              <w:t xml:space="preserve"> </w:t>
            </w:r>
            <w:r w:rsidR="00520734" w:rsidRPr="0036314E">
              <w:rPr>
                <w:rFonts w:ascii="Consolas" w:hAnsi="Consolas" w:cs="Consolas"/>
              </w:rPr>
              <w:t>*)</w:t>
            </w:r>
            <w:r>
              <w:rPr>
                <w:rFonts w:ascii="Consolas" w:hAnsi="Consolas" w:cs="Consolas"/>
              </w:rPr>
              <w:t xml:space="preserve"> </w:t>
            </w:r>
            <w:r w:rsidR="00520734" w:rsidRPr="0036314E">
              <w:rPr>
                <w:rFonts w:ascii="Consolas" w:hAnsi="Consolas" w:cs="Consolas"/>
              </w:rPr>
              <w:t>NULL,</w:t>
            </w:r>
            <w:r>
              <w:rPr>
                <w:rFonts w:ascii="Consolas" w:hAnsi="Consolas" w:cs="Consolas"/>
              </w:rPr>
              <w:t xml:space="preserve"> </w:t>
            </w:r>
            <w:r w:rsidR="00520734" w:rsidRPr="0036314E">
              <w:rPr>
                <w:rFonts w:ascii="Consolas" w:hAnsi="Consolas" w:cs="Consolas"/>
              </w:rPr>
              <w:t>0L,</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(int</w:t>
            </w:r>
            <w:r>
              <w:rPr>
                <w:rFonts w:ascii="Consolas" w:hAnsi="Consolas" w:cs="Consolas"/>
              </w:rPr>
              <w:t xml:space="preserve"> </w:t>
            </w:r>
            <w:r w:rsidR="00520734" w:rsidRPr="0036314E">
              <w:rPr>
                <w:rFonts w:ascii="Consolas" w:hAnsi="Consolas" w:cs="Consolas"/>
              </w:rPr>
              <w:t>(*)</w:t>
            </w:r>
            <w:r>
              <w:rPr>
                <w:rFonts w:ascii="Consolas" w:hAnsi="Consolas" w:cs="Consolas"/>
              </w:rPr>
              <w:t xml:space="preserve"> </w:t>
            </w:r>
            <w:r w:rsidR="00520734" w:rsidRPr="0036314E">
              <w:rPr>
                <w:rFonts w:ascii="Consolas" w:hAnsi="Consolas" w:cs="Consolas"/>
              </w:rPr>
              <w:t>())</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0,</w:t>
            </w:r>
            <w:r>
              <w:rPr>
                <w:rFonts w:ascii="Consolas" w:hAnsi="Consolas" w:cs="Consolas"/>
              </w:rPr>
              <w:t xml:space="preserve"> </w:t>
            </w:r>
            <w:r w:rsidR="00520734" w:rsidRPr="0036314E">
              <w:rPr>
                <w:rFonts w:ascii="Consolas" w:hAnsi="Consolas" w:cs="Consolas"/>
              </w:rPr>
              <w:t>0}</w:t>
            </w:r>
          </w:p>
          <w:p w:rsidR="00520734" w:rsidRPr="0036314E" w:rsidRDefault="00520734" w:rsidP="00520734">
            <w:pPr>
              <w:rPr>
                <w:rFonts w:ascii="Consolas" w:hAnsi="Consolas" w:cs="Consolas"/>
              </w:rPr>
            </w:pPr>
            <w:r w:rsidRPr="0036314E">
              <w:rPr>
                <w:rFonts w:ascii="Consolas" w:hAnsi="Consolas" w:cs="Consolas"/>
              </w:rPr>
              <w:t>};</w:t>
            </w:r>
          </w:p>
          <w:p w:rsidR="00520734" w:rsidRPr="0036314E" w:rsidRDefault="00520734" w:rsidP="00520734">
            <w:pPr>
              <w:rPr>
                <w:rFonts w:ascii="Consolas" w:hAnsi="Consolas" w:cs="Consolas"/>
              </w:rPr>
            </w:pPr>
            <w:r w:rsidRPr="0036314E">
              <w:rPr>
                <w:rFonts w:ascii="Consolas" w:hAnsi="Consolas" w:cs="Consolas"/>
              </w:rPr>
              <w:t>#endif/*</w:t>
            </w:r>
            <w:r w:rsidR="00C3003B">
              <w:rPr>
                <w:rFonts w:ascii="Consolas" w:hAnsi="Consolas" w:cs="Consolas"/>
              </w:rPr>
              <w:t xml:space="preserve"> </w:t>
            </w:r>
            <w:r w:rsidRPr="0036314E">
              <w:rPr>
                <w:rFonts w:ascii="Consolas" w:hAnsi="Consolas" w:cs="Consolas"/>
              </w:rPr>
              <w:t>MYDEVICE</w:t>
            </w:r>
            <w:r w:rsidR="00C3003B">
              <w:rPr>
                <w:rFonts w:ascii="Consolas" w:hAnsi="Consolas" w:cs="Consolas"/>
              </w:rPr>
              <w:t xml:space="preserve"> </w:t>
            </w:r>
            <w:r w:rsidRPr="0036314E">
              <w:rPr>
                <w:rFonts w:ascii="Consolas" w:hAnsi="Consolas" w:cs="Consolas"/>
              </w:rPr>
              <w:t>*/</w:t>
            </w:r>
          </w:p>
        </w:tc>
      </w:tr>
    </w:tbl>
    <w:p w:rsidR="00520734" w:rsidRPr="00520734" w:rsidRDefault="00520734" w:rsidP="00520734">
      <w:pPr>
        <w:rPr>
          <w:rFonts w:eastAsia="宋体" w:cs="Times New Roman"/>
        </w:rPr>
      </w:pPr>
      <w:r w:rsidRPr="00520734">
        <w:rPr>
          <w:rFonts w:eastAsia="宋体" w:cs="Times New Roman"/>
          <w:noProof/>
        </w:rPr>
        <w:drawing>
          <wp:inline distT="0" distB="0" distL="0" distR="0" wp14:anchorId="4AC948A8" wp14:editId="26F52043">
            <wp:extent cx="5314950" cy="1552575"/>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14950" cy="1552575"/>
                    </a:xfrm>
                    <a:prstGeom prst="rect">
                      <a:avLst/>
                    </a:prstGeom>
                    <a:noFill/>
                    <a:ln>
                      <a:noFill/>
                    </a:ln>
                  </pic:spPr>
                </pic:pic>
              </a:graphicData>
            </a:graphic>
          </wp:inline>
        </w:drawing>
      </w:r>
    </w:p>
    <w:p w:rsidR="00520734" w:rsidRPr="00520734" w:rsidRDefault="00520734" w:rsidP="00520734">
      <w:pPr>
        <w:rPr>
          <w:rFonts w:eastAsia="宋体" w:cs="Times New Roman"/>
        </w:rPr>
      </w:pPr>
      <w:r w:rsidRPr="00520734">
        <w:rPr>
          <w:rFonts w:eastAsia="宋体" w:cs="Times New Roman" w:hint="eastAsia"/>
        </w:rPr>
        <w:t>上面这些是为了</w:t>
      </w:r>
      <w:r w:rsidR="00C3003B">
        <w:rPr>
          <w:rFonts w:eastAsia="宋体" w:cs="Times New Roman" w:hint="eastAsia"/>
        </w:rPr>
        <w:t xml:space="preserve"> </w:t>
      </w:r>
      <w:r w:rsidRPr="00520734">
        <w:rPr>
          <w:rFonts w:eastAsia="宋体" w:cs="Times New Roman" w:hint="eastAsia"/>
        </w:rPr>
        <w:t>mtools</w:t>
      </w:r>
      <w:r w:rsidR="00C3003B">
        <w:rPr>
          <w:rFonts w:eastAsia="宋体" w:cs="Times New Roman" w:hint="eastAsia"/>
        </w:rPr>
        <w:t xml:space="preserve"> </w:t>
      </w:r>
      <w:r w:rsidRPr="00520734">
        <w:rPr>
          <w:rFonts w:eastAsia="宋体" w:cs="Times New Roman" w:hint="eastAsia"/>
        </w:rPr>
        <w:t>命令添加的设备，其实就是两个软盘。</w:t>
      </w:r>
      <w:r w:rsidR="00C3003B">
        <w:rPr>
          <w:rFonts w:eastAsia="宋体" w:cs="Times New Roman" w:hint="eastAsia"/>
        </w:rPr>
        <w:t xml:space="preserve"> </w:t>
      </w:r>
    </w:p>
    <w:p w:rsidR="00520734" w:rsidRPr="00520734" w:rsidRDefault="00520734" w:rsidP="00520734">
      <w:pPr>
        <w:rPr>
          <w:rFonts w:eastAsia="宋体" w:cs="Times New Roman"/>
        </w:rPr>
      </w:pPr>
    </w:p>
    <w:p w:rsidR="00520734" w:rsidRPr="00520734" w:rsidRDefault="00520734" w:rsidP="00520734">
      <w:pPr>
        <w:rPr>
          <w:rFonts w:eastAsia="宋体" w:cs="Times New Roman"/>
          <w:b/>
          <w:bCs/>
        </w:rPr>
      </w:pPr>
      <w:r w:rsidRPr="00520734">
        <w:rPr>
          <w:rFonts w:eastAsia="宋体" w:cs="Times New Roman" w:hint="eastAsia"/>
          <w:b/>
          <w:bCs/>
        </w:rPr>
        <w:t>mread.c</w:t>
      </w:r>
    </w:p>
    <w:p w:rsidR="00520734" w:rsidRPr="00520734" w:rsidRDefault="00520734" w:rsidP="00520734">
      <w:pPr>
        <w:rPr>
          <w:rFonts w:eastAsia="宋体" w:cs="Times New Roman"/>
        </w:rPr>
      </w:pPr>
      <w:r w:rsidRPr="00520734">
        <w:rPr>
          <w:rFonts w:eastAsia="宋体" w:cs="Times New Roman" w:hint="eastAsia"/>
        </w:rPr>
        <w:t>在第</w:t>
      </w:r>
      <w:r w:rsidR="00C3003B">
        <w:rPr>
          <w:rFonts w:eastAsia="宋体" w:cs="Times New Roman" w:hint="eastAsia"/>
        </w:rPr>
        <w:t xml:space="preserve"> </w:t>
      </w:r>
      <w:r w:rsidRPr="00520734">
        <w:rPr>
          <w:rFonts w:eastAsia="宋体" w:cs="Times New Roman" w:hint="eastAsia"/>
        </w:rPr>
        <w:t>19</w:t>
      </w:r>
      <w:r w:rsidR="00C3003B">
        <w:rPr>
          <w:rFonts w:eastAsia="宋体" w:cs="Times New Roman" w:hint="eastAsia"/>
        </w:rPr>
        <w:t xml:space="preserve"> </w:t>
      </w:r>
      <w:r w:rsidRPr="00520734">
        <w:rPr>
          <w:rFonts w:eastAsia="宋体" w:cs="Times New Roman" w:hint="eastAsia"/>
        </w:rPr>
        <w:t>行也就是”</w:t>
      </w:r>
      <w:r w:rsidRPr="00520734">
        <w:rPr>
          <w:rFonts w:eastAsia="宋体" w:cs="Times New Roman" w:hint="eastAsia"/>
        </w:rPr>
        <w:t>#else</w:t>
      </w:r>
      <w:r w:rsidR="00C3003B">
        <w:rPr>
          <w:rFonts w:eastAsia="宋体" w:cs="Times New Roman" w:hint="eastAsia"/>
        </w:rPr>
        <w:t xml:space="preserve"> </w:t>
      </w:r>
      <w:r w:rsidRPr="00520734">
        <w:rPr>
          <w:rFonts w:eastAsia="宋体" w:cs="Times New Roman" w:hint="eastAsia"/>
        </w:rPr>
        <w:t>/*</w:t>
      </w:r>
      <w:r w:rsidR="00C3003B">
        <w:rPr>
          <w:rFonts w:eastAsia="宋体" w:cs="Times New Roman" w:hint="eastAsia"/>
        </w:rPr>
        <w:t xml:space="preserve"> </w:t>
      </w:r>
      <w:r w:rsidRPr="00520734">
        <w:rPr>
          <w:rFonts w:eastAsia="宋体" w:cs="Times New Roman" w:hint="eastAsia"/>
        </w:rPr>
        <w:t>BSD</w:t>
      </w:r>
      <w:r w:rsidR="00C3003B">
        <w:rPr>
          <w:rFonts w:eastAsia="宋体" w:cs="Times New Roman" w:hint="eastAsia"/>
        </w:rPr>
        <w:t xml:space="preserve"> </w:t>
      </w:r>
      <w:r w:rsidRPr="00520734">
        <w:rPr>
          <w:rFonts w:eastAsia="宋体" w:cs="Times New Roman" w:hint="eastAsia"/>
        </w:rPr>
        <w:t>*/</w:t>
      </w:r>
      <w:r w:rsidRPr="00520734">
        <w:rPr>
          <w:rFonts w:eastAsia="宋体" w:cs="Times New Roman" w:hint="eastAsia"/>
        </w:rPr>
        <w:t>“这一行下面添加</w:t>
      </w:r>
    </w:p>
    <w:tbl>
      <w:tblPr>
        <w:tblStyle w:val="11"/>
        <w:tblW w:w="9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3F3F3"/>
        <w:tblLayout w:type="fixed"/>
        <w:tblLook w:val="04A0" w:firstRow="1" w:lastRow="0" w:firstColumn="1" w:lastColumn="0" w:noHBand="0" w:noVBand="1"/>
      </w:tblPr>
      <w:tblGrid>
        <w:gridCol w:w="9997"/>
      </w:tblGrid>
      <w:tr w:rsidR="00520734" w:rsidRPr="00520734" w:rsidTr="0060561C">
        <w:tc>
          <w:tcPr>
            <w:tcW w:w="9997" w:type="dxa"/>
            <w:shd w:val="clear" w:color="auto" w:fill="F3F3F3"/>
          </w:tcPr>
          <w:p w:rsidR="00520734" w:rsidRPr="0036314E" w:rsidRDefault="00520734" w:rsidP="00520734">
            <w:pPr>
              <w:rPr>
                <w:rFonts w:ascii="Consolas" w:hAnsi="Consolas" w:cs="Consolas"/>
              </w:rPr>
            </w:pPr>
            <w:r w:rsidRPr="0036314E">
              <w:rPr>
                <w:rFonts w:ascii="Consolas" w:hAnsi="Consolas" w:cs="Consolas"/>
              </w:rPr>
              <w:t>#include</w:t>
            </w:r>
            <w:r w:rsidR="00C3003B">
              <w:rPr>
                <w:rFonts w:ascii="Consolas" w:hAnsi="Consolas" w:cs="Consolas"/>
              </w:rPr>
              <w:t xml:space="preserve"> </w:t>
            </w:r>
            <w:r w:rsidRPr="0036314E">
              <w:rPr>
                <w:rFonts w:ascii="Consolas" w:hAnsi="Consolas" w:cs="Consolas"/>
              </w:rPr>
              <w:t>&lt;utime.h&gt;</w:t>
            </w:r>
          </w:p>
        </w:tc>
      </w:tr>
    </w:tbl>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24E36BE7" wp14:editId="43AF5449">
            <wp:extent cx="2933700" cy="428625"/>
            <wp:effectExtent l="0" t="0" r="0" b="9525"/>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4286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hint="eastAsia"/>
        </w:rPr>
        <w:t>修改完毕</w:t>
      </w:r>
      <w:r w:rsidRPr="00520734">
        <w:rPr>
          <w:rFonts w:eastAsia="宋体" w:cs="Times New Roman"/>
        </w:rPr>
        <w:t>后</w:t>
      </w:r>
      <w:r w:rsidRPr="00520734">
        <w:rPr>
          <w:rFonts w:eastAsia="宋体" w:cs="Times New Roman" w:hint="eastAsia"/>
        </w:rPr>
        <w:t>，</w:t>
      </w:r>
      <w:r w:rsidRPr="00520734">
        <w:rPr>
          <w:rFonts w:eastAsia="宋体" w:cs="Times New Roman"/>
        </w:rPr>
        <w:t>用</w:t>
      </w:r>
      <w:r w:rsidRPr="00520734">
        <w:rPr>
          <w:rFonts w:eastAsia="宋体" w:cs="Times New Roman"/>
        </w:rPr>
        <w:t>7zip</w:t>
      </w:r>
      <w:r w:rsidRPr="00520734">
        <w:rPr>
          <w:rFonts w:eastAsia="宋体" w:cs="Times New Roman"/>
        </w:rPr>
        <w:t>程序将</w:t>
      </w:r>
      <w:r w:rsidRPr="00520734">
        <w:rPr>
          <w:rFonts w:eastAsia="宋体" w:cs="Times New Roman"/>
        </w:rPr>
        <w:t>mtools</w:t>
      </w:r>
      <w:r w:rsidRPr="00520734">
        <w:rPr>
          <w:rFonts w:eastAsia="宋体" w:cs="Times New Roman"/>
        </w:rPr>
        <w:t>文件夹打包成</w:t>
      </w:r>
      <w:r w:rsidRPr="00520734">
        <w:rPr>
          <w:rFonts w:eastAsia="宋体" w:cs="Times New Roman"/>
        </w:rPr>
        <w:t>tar</w:t>
      </w:r>
      <w:r w:rsidRPr="00520734">
        <w:rPr>
          <w:rFonts w:eastAsia="宋体" w:cs="Times New Roman"/>
        </w:rPr>
        <w:t>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841466B" wp14:editId="3B373ECE">
            <wp:extent cx="4391025" cy="3824885"/>
            <wp:effectExtent l="0" t="0" r="0" b="444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1554" cy="3860189"/>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通过</w:t>
      </w:r>
      <w:r w:rsidRPr="00520734">
        <w:rPr>
          <w:rFonts w:eastAsia="宋体" w:cs="Times New Roman"/>
        </w:rPr>
        <w:t>slslinux</w:t>
      </w:r>
      <w:r w:rsidRPr="00520734">
        <w:rPr>
          <w:rFonts w:eastAsia="宋体" w:cs="Times New Roman"/>
        </w:rPr>
        <w:t>将</w:t>
      </w:r>
      <w:r w:rsidRPr="00520734">
        <w:rPr>
          <w:rFonts w:eastAsia="宋体" w:cs="Times New Roman"/>
        </w:rPr>
        <w:t>mtools.tar</w:t>
      </w:r>
      <w:r w:rsidRPr="00520734">
        <w:rPr>
          <w:rFonts w:eastAsia="宋体" w:cs="Times New Roman"/>
        </w:rPr>
        <w:t>文件放入</w:t>
      </w:r>
      <w:r w:rsidRPr="00520734">
        <w:rPr>
          <w:rFonts w:eastAsia="宋体" w:cs="Times New Roman"/>
        </w:rPr>
        <w:t>hdc.img</w:t>
      </w:r>
      <w:r w:rsidRPr="00520734">
        <w:rPr>
          <w:rFonts w:eastAsia="宋体" w:cs="Times New Roman"/>
        </w:rPr>
        <w:t>镜像文件。在</w:t>
      </w:r>
      <w:r w:rsidRPr="00520734">
        <w:rPr>
          <w:rFonts w:eastAsia="宋体" w:cs="Times New Roman"/>
        </w:rPr>
        <w:t>Linux0.11</w:t>
      </w:r>
      <w:r w:rsidRPr="00520734">
        <w:rPr>
          <w:rFonts w:eastAsia="宋体" w:cs="Times New Roman"/>
        </w:rPr>
        <w:t>中解压</w:t>
      </w:r>
      <w:r w:rsidRPr="00520734">
        <w:rPr>
          <w:rFonts w:eastAsia="宋体" w:cs="Times New Roman"/>
        </w:rPr>
        <w:t>mtools.tar</w:t>
      </w:r>
      <w:r w:rsidRPr="00520734">
        <w:rPr>
          <w:rFonts w:eastAsia="宋体" w:cs="Times New Roman"/>
        </w:rPr>
        <w:t>文件，进入</w:t>
      </w:r>
      <w:r w:rsidRPr="00520734">
        <w:rPr>
          <w:rFonts w:eastAsia="宋体" w:cs="Times New Roman"/>
        </w:rPr>
        <w:t>mtools</w:t>
      </w:r>
      <w:r w:rsidRPr="00520734">
        <w:rPr>
          <w:rFonts w:eastAsia="宋体" w:cs="Times New Roman"/>
        </w:rPr>
        <w:t>文件夹后运行</w:t>
      </w:r>
      <w:r w:rsidRPr="00520734">
        <w:rPr>
          <w:rFonts w:eastAsia="宋体" w:cs="Times New Roman"/>
        </w:rPr>
        <w:t>make</w:t>
      </w:r>
      <w:r w:rsidRPr="00520734">
        <w:rPr>
          <w:rFonts w:eastAsia="宋体" w:cs="Times New Roman"/>
        </w:rPr>
        <w:t>进行编译。</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17126B2" wp14:editId="7CE66DE6">
            <wp:extent cx="3200400" cy="523875"/>
            <wp:effectExtent l="0" t="0" r="0" b="9525"/>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5238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2F131EB2" wp14:editId="0B8D5C2C">
            <wp:extent cx="6210300" cy="4219575"/>
            <wp:effectExtent l="0" t="0" r="0" b="9525"/>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0300" cy="42195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编译完成后运行</w:t>
      </w:r>
      <w:r w:rsidRPr="00520734">
        <w:rPr>
          <w:rFonts w:eastAsia="宋体" w:cs="Times New Roman" w:hint="eastAsia"/>
        </w:rPr>
        <w:t>make</w:t>
      </w:r>
      <w:r w:rsidR="00C3003B">
        <w:rPr>
          <w:rFonts w:eastAsia="宋体" w:cs="Times New Roman" w:hint="eastAsia"/>
        </w:rPr>
        <w:t xml:space="preserve"> </w:t>
      </w:r>
      <w:r w:rsidRPr="00520734">
        <w:rPr>
          <w:rFonts w:eastAsia="宋体" w:cs="Times New Roman" w:hint="eastAsia"/>
        </w:rPr>
        <w:t>install</w:t>
      </w:r>
      <w:r w:rsidRPr="00520734">
        <w:rPr>
          <w:rFonts w:eastAsia="宋体" w:cs="Times New Roman"/>
        </w:rPr>
        <w:t>安装</w:t>
      </w:r>
      <w:r w:rsidRPr="00520734">
        <w:rPr>
          <w:rFonts w:eastAsia="宋体" w:cs="Times New Roman"/>
        </w:rPr>
        <w:t>mtools</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915BEBA" wp14:editId="6242CEFE">
            <wp:extent cx="6200775" cy="1171575"/>
            <wp:effectExtent l="0" t="0" r="9525" b="952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00775" cy="11715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至此，在</w:t>
      </w:r>
      <w:r w:rsidRPr="00520734">
        <w:rPr>
          <w:rFonts w:eastAsia="宋体" w:cs="Times New Roman"/>
        </w:rPr>
        <w:t>Linux0.11</w:t>
      </w:r>
      <w:r w:rsidRPr="00520734">
        <w:rPr>
          <w:rFonts w:eastAsia="宋体" w:cs="Times New Roman"/>
        </w:rPr>
        <w:t>上可以操作</w:t>
      </w:r>
      <w:r w:rsidRPr="00520734">
        <w:rPr>
          <w:rFonts w:eastAsia="宋体" w:cs="Times New Roman"/>
        </w:rPr>
        <w:t>dos</w:t>
      </w:r>
      <w:r w:rsidRPr="00520734">
        <w:rPr>
          <w:rFonts w:eastAsia="宋体" w:cs="Times New Roman"/>
        </w:rPr>
        <w:t>文件系统了。</w:t>
      </w:r>
    </w:p>
    <w:p w:rsidR="00520734" w:rsidRPr="00520734" w:rsidRDefault="00520734" w:rsidP="00520734">
      <w:pPr>
        <w:rPr>
          <w:rFonts w:eastAsia="宋体" w:cs="Times New Roman"/>
        </w:rPr>
      </w:pPr>
      <w:r w:rsidRPr="00520734">
        <w:rPr>
          <w:rFonts w:eastAsia="宋体" w:cs="Times New Roman"/>
        </w:rPr>
        <w:br w:type="page"/>
      </w:r>
    </w:p>
    <w:p w:rsidR="00520734" w:rsidRPr="00520734" w:rsidRDefault="00520734" w:rsidP="00520734">
      <w:pPr>
        <w:keepNext/>
        <w:keepLines/>
        <w:spacing w:before="260" w:after="260" w:line="416" w:lineRule="auto"/>
        <w:outlineLvl w:val="1"/>
        <w:rPr>
          <w:rFonts w:eastAsia="宋体" w:cs="Times New Roman"/>
          <w:bCs/>
          <w:sz w:val="44"/>
          <w:szCs w:val="32"/>
        </w:rPr>
      </w:pPr>
      <w:bookmarkStart w:id="33" w:name="_Toc432096612"/>
      <w:bookmarkStart w:id="34" w:name="_Toc432234460"/>
      <w:r w:rsidRPr="00520734">
        <w:rPr>
          <w:rFonts w:eastAsia="宋体" w:cs="Times New Roman"/>
          <w:bCs/>
          <w:sz w:val="44"/>
          <w:szCs w:val="32"/>
        </w:rPr>
        <w:lastRenderedPageBreak/>
        <w:t>Linux0.11</w:t>
      </w:r>
      <w:r w:rsidRPr="00520734">
        <w:rPr>
          <w:rFonts w:eastAsia="宋体" w:cs="Times New Roman"/>
          <w:bCs/>
          <w:sz w:val="44"/>
          <w:szCs w:val="32"/>
        </w:rPr>
        <w:t>源码编辑环境</w:t>
      </w:r>
      <w:bookmarkEnd w:id="33"/>
      <w:bookmarkEnd w:id="34"/>
    </w:p>
    <w:p w:rsidR="00520734" w:rsidRPr="00520734" w:rsidRDefault="00520734" w:rsidP="00520734">
      <w:pPr>
        <w:keepNext/>
        <w:keepLines/>
        <w:spacing w:before="260" w:after="260" w:line="416" w:lineRule="auto"/>
        <w:outlineLvl w:val="2"/>
        <w:rPr>
          <w:rFonts w:eastAsia="宋体" w:cs="Times New Roman"/>
          <w:bCs/>
          <w:sz w:val="32"/>
          <w:szCs w:val="32"/>
        </w:rPr>
      </w:pPr>
      <w:bookmarkStart w:id="35" w:name="_Toc432096613"/>
      <w:bookmarkStart w:id="36" w:name="_Toc432234461"/>
      <w:r w:rsidRPr="00520734">
        <w:rPr>
          <w:rFonts w:eastAsia="宋体" w:cs="Times New Roman"/>
          <w:bCs/>
          <w:sz w:val="32"/>
          <w:szCs w:val="32"/>
        </w:rPr>
        <w:t>Source</w:t>
      </w:r>
      <w:r w:rsidR="00C3003B">
        <w:rPr>
          <w:rFonts w:eastAsia="宋体" w:cs="Times New Roman"/>
          <w:bCs/>
          <w:sz w:val="32"/>
          <w:szCs w:val="32"/>
        </w:rPr>
        <w:t xml:space="preserve"> </w:t>
      </w:r>
      <w:r w:rsidRPr="00520734">
        <w:rPr>
          <w:rFonts w:eastAsia="宋体" w:cs="Times New Roman"/>
          <w:bCs/>
          <w:sz w:val="32"/>
          <w:szCs w:val="32"/>
        </w:rPr>
        <w:t>Insight</w:t>
      </w:r>
      <w:r w:rsidRPr="00520734">
        <w:rPr>
          <w:rFonts w:eastAsia="宋体" w:cs="Times New Roman"/>
          <w:bCs/>
          <w:sz w:val="32"/>
          <w:szCs w:val="32"/>
        </w:rPr>
        <w:t>管理源码</w:t>
      </w:r>
      <w:bookmarkEnd w:id="35"/>
      <w:bookmarkEnd w:id="36"/>
    </w:p>
    <w:p w:rsidR="00520734" w:rsidRPr="00520734" w:rsidRDefault="00520734" w:rsidP="00520734">
      <w:pPr>
        <w:rPr>
          <w:rFonts w:eastAsia="宋体" w:cs="Times New Roman"/>
        </w:rPr>
      </w:pPr>
      <w:r w:rsidRPr="00520734">
        <w:rPr>
          <w:rFonts w:eastAsia="宋体" w:cs="Times New Roman"/>
        </w:rPr>
        <w:t>解压</w:t>
      </w:r>
      <w:r w:rsidRPr="00520734">
        <w:rPr>
          <w:rFonts w:eastAsia="宋体" w:cs="Times New Roman" w:hint="eastAsia"/>
        </w:rPr>
        <w:t>linux-0.11.tar.Z</w:t>
      </w:r>
      <w:r w:rsidRPr="00520734">
        <w:rPr>
          <w:rFonts w:eastAsia="宋体" w:cs="Times New Roman"/>
        </w:rPr>
        <w:t>，得到源码文件：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380BD5EB" wp14:editId="391A6493">
            <wp:extent cx="3228975" cy="1971675"/>
            <wp:effectExtent l="0" t="0" r="9525" b="952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8975" cy="19716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打开</w:t>
      </w:r>
      <w:r w:rsidRPr="00520734">
        <w:rPr>
          <w:rFonts w:eastAsia="宋体" w:cs="Times New Roman"/>
        </w:rPr>
        <w:t>Source</w:t>
      </w:r>
      <w:r w:rsidR="00C3003B">
        <w:rPr>
          <w:rFonts w:eastAsia="宋体" w:cs="Times New Roman"/>
        </w:rPr>
        <w:t xml:space="preserve"> </w:t>
      </w:r>
      <w:r w:rsidRPr="00520734">
        <w:rPr>
          <w:rFonts w:eastAsia="宋体" w:cs="Times New Roman"/>
        </w:rPr>
        <w:t>Insight</w:t>
      </w:r>
      <w:r w:rsidRPr="00520734">
        <w:rPr>
          <w:rFonts w:eastAsia="宋体" w:cs="Times New Roman"/>
        </w:rPr>
        <w:t>，新建工程：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44912AD4" wp14:editId="1024CF2D">
            <wp:extent cx="4895850" cy="1752600"/>
            <wp:effectExtent l="0" t="0" r="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95850" cy="17526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将工程源码目录定位到刚解压出来的位置</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6F2CA1C0" wp14:editId="1E4629A1">
            <wp:extent cx="6210300" cy="3181350"/>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0300" cy="31813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添加文件到工程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04B7C81A" wp14:editId="19845348">
            <wp:extent cx="5457825" cy="4810125"/>
            <wp:effectExtent l="0" t="0" r="9525"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7825" cy="48101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重建文件</w:t>
      </w:r>
      <w:r w:rsidRPr="00520734">
        <w:rPr>
          <w:rFonts w:eastAsia="宋体" w:cs="Times New Roman"/>
        </w:rPr>
        <w:t>index</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047BAFBA" wp14:editId="18111963">
            <wp:extent cx="4410075" cy="2124075"/>
            <wp:effectExtent l="0" t="0" r="9525" b="952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10075" cy="2124075"/>
                    </a:xfrm>
                    <a:prstGeom prst="rect">
                      <a:avLst/>
                    </a:prstGeom>
                    <a:noFill/>
                    <a:ln>
                      <a:noFill/>
                    </a:ln>
                  </pic:spPr>
                </pic:pic>
              </a:graphicData>
            </a:graphic>
          </wp:inline>
        </w:drawing>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6307A1E3" wp14:editId="36DA60C6">
            <wp:extent cx="3257550" cy="1152525"/>
            <wp:effectExtent l="0" t="0" r="0" b="952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57550" cy="11525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keepNext/>
        <w:keepLines/>
        <w:spacing w:before="260" w:after="260" w:line="416" w:lineRule="auto"/>
        <w:outlineLvl w:val="2"/>
        <w:rPr>
          <w:rFonts w:eastAsia="宋体" w:cs="Times New Roman"/>
          <w:bCs/>
          <w:sz w:val="32"/>
          <w:szCs w:val="32"/>
        </w:rPr>
      </w:pPr>
      <w:bookmarkStart w:id="37" w:name="_Toc432096614"/>
      <w:bookmarkStart w:id="38" w:name="_Toc432234462"/>
      <w:r w:rsidRPr="00520734">
        <w:rPr>
          <w:rFonts w:eastAsia="宋体" w:cs="Times New Roman"/>
          <w:bCs/>
          <w:sz w:val="32"/>
          <w:szCs w:val="32"/>
        </w:rPr>
        <w:t>修改源码文件</w:t>
      </w:r>
      <w:bookmarkEnd w:id="37"/>
      <w:bookmarkEnd w:id="38"/>
    </w:p>
    <w:p w:rsidR="00520734" w:rsidRPr="00520734" w:rsidRDefault="00520734" w:rsidP="00520734">
      <w:pPr>
        <w:rPr>
          <w:rFonts w:eastAsia="宋体" w:cs="Times New Roman"/>
        </w:rPr>
      </w:pPr>
      <w:r w:rsidRPr="00520734">
        <w:rPr>
          <w:rFonts w:eastAsia="宋体" w:cs="Times New Roman" w:hint="eastAsia"/>
        </w:rPr>
        <w:t>在所有的</w:t>
      </w:r>
      <w:r w:rsidRPr="00520734">
        <w:rPr>
          <w:rFonts w:eastAsia="宋体" w:cs="Times New Roman" w:hint="eastAsia"/>
        </w:rPr>
        <w:t>Makefile</w:t>
      </w:r>
      <w:r w:rsidRPr="00520734">
        <w:rPr>
          <w:rFonts w:eastAsia="宋体" w:cs="Times New Roman" w:hint="eastAsia"/>
        </w:rPr>
        <w:t>中的</w:t>
      </w:r>
      <w:r w:rsidRPr="00520734">
        <w:rPr>
          <w:rFonts w:eastAsia="宋体" w:cs="Times New Roman" w:hint="eastAsia"/>
        </w:rPr>
        <w:t>CFLAGS</w:t>
      </w:r>
      <w:r w:rsidRPr="00520734">
        <w:rPr>
          <w:rFonts w:eastAsia="宋体" w:cs="Times New Roman" w:hint="eastAsia"/>
        </w:rPr>
        <w:t>项下去除</w:t>
      </w:r>
      <w:r w:rsidRPr="00520734">
        <w:rPr>
          <w:rFonts w:eastAsia="宋体" w:cs="Times New Roman" w:hint="eastAsia"/>
        </w:rPr>
        <w:t>-mstring-insns</w:t>
      </w:r>
      <w:r w:rsidRPr="00520734">
        <w:rPr>
          <w:rFonts w:eastAsia="宋体" w:cs="Times New Roman"/>
        </w:rPr>
        <w:t>，重新打包源码文件。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2BF6790" wp14:editId="33F50523">
            <wp:extent cx="1847850" cy="981075"/>
            <wp:effectExtent l="0" t="0" r="0" b="952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47850" cy="9810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br w:type="page"/>
      </w:r>
    </w:p>
    <w:p w:rsidR="00520734" w:rsidRPr="00520734" w:rsidRDefault="00520734" w:rsidP="00520734">
      <w:pPr>
        <w:keepNext/>
        <w:keepLines/>
        <w:spacing w:before="260" w:after="260" w:line="416" w:lineRule="auto"/>
        <w:outlineLvl w:val="1"/>
        <w:rPr>
          <w:rFonts w:eastAsia="宋体" w:cs="Times New Roman"/>
          <w:bCs/>
          <w:sz w:val="44"/>
          <w:szCs w:val="32"/>
        </w:rPr>
      </w:pPr>
      <w:bookmarkStart w:id="39" w:name="_Toc432096615"/>
      <w:bookmarkStart w:id="40" w:name="_Toc432234463"/>
      <w:r w:rsidRPr="00520734">
        <w:rPr>
          <w:rFonts w:eastAsia="宋体" w:cs="Times New Roman"/>
          <w:bCs/>
          <w:sz w:val="44"/>
          <w:szCs w:val="32"/>
        </w:rPr>
        <w:lastRenderedPageBreak/>
        <w:t>编译运行</w:t>
      </w:r>
      <w:r w:rsidRPr="00520734">
        <w:rPr>
          <w:rFonts w:eastAsia="宋体" w:cs="Times New Roman"/>
          <w:bCs/>
          <w:sz w:val="44"/>
          <w:szCs w:val="32"/>
        </w:rPr>
        <w:t>Linux0.11</w:t>
      </w:r>
      <w:bookmarkEnd w:id="39"/>
      <w:bookmarkEnd w:id="40"/>
    </w:p>
    <w:p w:rsidR="00520734" w:rsidRPr="00520734" w:rsidRDefault="00520734" w:rsidP="00520734">
      <w:pPr>
        <w:keepNext/>
        <w:keepLines/>
        <w:spacing w:before="260" w:after="260" w:line="416" w:lineRule="auto"/>
        <w:outlineLvl w:val="2"/>
        <w:rPr>
          <w:rFonts w:eastAsia="宋体" w:cs="Times New Roman"/>
          <w:bCs/>
          <w:sz w:val="32"/>
          <w:szCs w:val="32"/>
        </w:rPr>
      </w:pPr>
      <w:bookmarkStart w:id="41" w:name="_Toc432096616"/>
      <w:bookmarkStart w:id="42" w:name="_Toc432234464"/>
      <w:r w:rsidRPr="00520734">
        <w:rPr>
          <w:rFonts w:eastAsia="宋体" w:cs="Times New Roman"/>
          <w:bCs/>
          <w:sz w:val="32"/>
          <w:szCs w:val="32"/>
        </w:rPr>
        <w:t>拷贝源码</w:t>
      </w:r>
      <w:bookmarkEnd w:id="41"/>
      <w:bookmarkEnd w:id="42"/>
    </w:p>
    <w:p w:rsidR="00520734" w:rsidRPr="00520734" w:rsidRDefault="00520734" w:rsidP="00520734">
      <w:pPr>
        <w:rPr>
          <w:rFonts w:eastAsia="宋体" w:cs="Times New Roman"/>
        </w:rPr>
      </w:pPr>
      <w:r w:rsidRPr="00520734">
        <w:rPr>
          <w:rFonts w:eastAsia="宋体" w:cs="Times New Roman"/>
        </w:rPr>
        <w:t>用</w:t>
      </w:r>
      <w:r w:rsidRPr="00520734">
        <w:rPr>
          <w:rFonts w:eastAsia="宋体" w:cs="Times New Roman"/>
        </w:rPr>
        <w:t>winimage</w:t>
      </w:r>
      <w:r w:rsidRPr="00520734">
        <w:rPr>
          <w:rFonts w:eastAsia="宋体" w:cs="Times New Roman"/>
        </w:rPr>
        <w:t>将</w:t>
      </w:r>
      <w:r w:rsidRPr="00520734">
        <w:rPr>
          <w:rFonts w:eastAsia="宋体" w:cs="Times New Roman"/>
        </w:rPr>
        <w:t>linux0.11.tar</w:t>
      </w:r>
      <w:r w:rsidRPr="00520734">
        <w:rPr>
          <w:rFonts w:eastAsia="宋体" w:cs="Times New Roman"/>
        </w:rPr>
        <w:t>文件导入到</w:t>
      </w:r>
      <w:r w:rsidRPr="00520734">
        <w:rPr>
          <w:rFonts w:eastAsia="宋体" w:cs="Times New Roman" w:hint="eastAsia"/>
        </w:rPr>
        <w:t>diskb.img</w:t>
      </w:r>
      <w:r w:rsidRPr="00520734">
        <w:rPr>
          <w:rFonts w:eastAsia="宋体" w:cs="Times New Roman"/>
        </w:rPr>
        <w:t>文件中。</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9D2D313" wp14:editId="07F8650F">
            <wp:extent cx="4191000" cy="561975"/>
            <wp:effectExtent l="0" t="0" r="0" b="9525"/>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1000" cy="5619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修改</w:t>
      </w:r>
      <w:r w:rsidRPr="00520734">
        <w:rPr>
          <w:rFonts w:eastAsia="宋体" w:cs="Times New Roman" w:hint="eastAsia"/>
        </w:rPr>
        <w:t>bochsrc-fd.bxrc</w:t>
      </w:r>
      <w:r w:rsidRPr="00520734">
        <w:rPr>
          <w:rFonts w:eastAsia="宋体" w:cs="Times New Roman"/>
        </w:rPr>
        <w:t>文件，将软驱</w:t>
      </w:r>
      <w:r w:rsidRPr="00520734">
        <w:rPr>
          <w:rFonts w:eastAsia="宋体" w:cs="Times New Roman"/>
        </w:rPr>
        <w:t>B</w:t>
      </w:r>
      <w:r w:rsidRPr="00520734">
        <w:rPr>
          <w:rFonts w:eastAsia="宋体" w:cs="Times New Roman"/>
        </w:rPr>
        <w:t>修改为</w:t>
      </w:r>
      <w:r w:rsidRPr="00520734">
        <w:rPr>
          <w:rFonts w:eastAsia="宋体" w:cs="Times New Roman"/>
        </w:rPr>
        <w:t>diskb.img</w:t>
      </w:r>
      <w:r w:rsidRPr="00520734">
        <w:rPr>
          <w:rFonts w:eastAsia="宋体" w:cs="Times New Roman"/>
        </w:rPr>
        <w:t>文件。</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F49AC2A" wp14:editId="285EBE8C">
            <wp:extent cx="3781425" cy="514350"/>
            <wp:effectExtent l="0" t="0" r="9525"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1425" cy="5143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启动虚拟机，将源码</w:t>
      </w:r>
      <w:r w:rsidRPr="00520734">
        <w:rPr>
          <w:rFonts w:eastAsia="宋体" w:cs="Times New Roman"/>
        </w:rPr>
        <w:t>tar</w:t>
      </w:r>
      <w:r w:rsidRPr="00520734">
        <w:rPr>
          <w:rFonts w:eastAsia="宋体" w:cs="Times New Roman"/>
        </w:rPr>
        <w:t>文件拷贝到</w:t>
      </w:r>
      <w:r w:rsidRPr="00520734">
        <w:rPr>
          <w:rFonts w:eastAsia="宋体" w:cs="Times New Roman"/>
        </w:rPr>
        <w:t>Linux0.11</w:t>
      </w:r>
      <w:r w:rsidR="00C3003B">
        <w:rPr>
          <w:rFonts w:eastAsia="宋体" w:cs="Times New Roman"/>
        </w:rPr>
        <w:t xml:space="preserve"> </w:t>
      </w:r>
      <w:r w:rsidRPr="00520734">
        <w:rPr>
          <w:rFonts w:eastAsia="宋体" w:cs="Times New Roman"/>
        </w:rPr>
        <w:t>/workspace</w:t>
      </w:r>
      <w:r w:rsidRPr="00520734">
        <w:rPr>
          <w:rFonts w:eastAsia="宋体" w:cs="Times New Roman"/>
        </w:rPr>
        <w:t>目录下：</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55C0BAEE" wp14:editId="5DD00D88">
            <wp:extent cx="3505200" cy="838200"/>
            <wp:effectExtent l="0" t="0" r="0" b="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05200" cy="8382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keepNext/>
        <w:keepLines/>
        <w:spacing w:before="260" w:after="260" w:line="416" w:lineRule="auto"/>
        <w:outlineLvl w:val="2"/>
        <w:rPr>
          <w:rFonts w:eastAsia="宋体" w:cs="Times New Roman"/>
          <w:bCs/>
          <w:sz w:val="32"/>
          <w:szCs w:val="32"/>
        </w:rPr>
      </w:pPr>
      <w:bookmarkStart w:id="43" w:name="_Toc432096617"/>
      <w:bookmarkStart w:id="44" w:name="_Toc432234465"/>
      <w:r w:rsidRPr="00520734">
        <w:rPr>
          <w:rFonts w:eastAsia="宋体" w:cs="Times New Roman"/>
          <w:bCs/>
          <w:sz w:val="32"/>
          <w:szCs w:val="32"/>
        </w:rPr>
        <w:t>编译源码</w:t>
      </w:r>
      <w:bookmarkEnd w:id="43"/>
      <w:bookmarkEnd w:id="44"/>
    </w:p>
    <w:p w:rsidR="00520734" w:rsidRPr="00520734" w:rsidRDefault="00520734" w:rsidP="00520734">
      <w:pPr>
        <w:rPr>
          <w:rFonts w:eastAsia="宋体" w:cs="Times New Roman"/>
        </w:rPr>
      </w:pPr>
      <w:r w:rsidRPr="00520734">
        <w:rPr>
          <w:rFonts w:eastAsia="宋体" w:cs="Times New Roman"/>
        </w:rPr>
        <w:t>进入源码运行</w:t>
      </w:r>
      <w:r w:rsidRPr="00520734">
        <w:rPr>
          <w:rFonts w:eastAsia="宋体" w:cs="Times New Roman"/>
        </w:rPr>
        <w:t>make</w:t>
      </w:r>
      <w:r w:rsidRPr="00520734">
        <w:rPr>
          <w:rFonts w:eastAsia="宋体" w:cs="Times New Roman"/>
        </w:rPr>
        <w:t>命令：</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11A408C7" wp14:editId="5CF1831F">
            <wp:extent cx="4076700" cy="314325"/>
            <wp:effectExtent l="0" t="0" r="0" b="952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76700" cy="31432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jc w:val="left"/>
        <w:rPr>
          <w:rFonts w:eastAsia="宋体" w:cs="Times New Roman"/>
        </w:rPr>
      </w:pPr>
      <w:r w:rsidRPr="00520734">
        <w:rPr>
          <w:rFonts w:eastAsia="宋体" w:cs="Times New Roman"/>
        </w:rPr>
        <w:t>编译完成后生成如下文件：</w:t>
      </w:r>
      <w:r w:rsidRPr="00520734">
        <w:rPr>
          <w:rFonts w:eastAsia="宋体" w:cs="Times New Roman"/>
          <w:noProof/>
        </w:rPr>
        <w:drawing>
          <wp:inline distT="0" distB="0" distL="0" distR="0" wp14:anchorId="38402B62" wp14:editId="10CD1064">
            <wp:extent cx="5324475" cy="2760234"/>
            <wp:effectExtent l="0" t="0" r="0" b="254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31828" cy="2764046"/>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244FBD" w:rsidRDefault="00520734" w:rsidP="00244FBD">
      <w:pPr>
        <w:pStyle w:val="3"/>
      </w:pPr>
      <w:bookmarkStart w:id="45" w:name="_Toc432096618"/>
      <w:bookmarkStart w:id="46" w:name="_Toc432234466"/>
      <w:r w:rsidRPr="00244FBD">
        <w:t>安装运行</w:t>
      </w:r>
      <w:bookmarkEnd w:id="45"/>
      <w:bookmarkEnd w:id="46"/>
    </w:p>
    <w:p w:rsidR="00520734" w:rsidRPr="00520734" w:rsidRDefault="00520734" w:rsidP="00520734">
      <w:pPr>
        <w:rPr>
          <w:rFonts w:eastAsia="宋体" w:cs="Times New Roman"/>
        </w:rPr>
      </w:pPr>
      <w:r w:rsidRPr="00520734">
        <w:rPr>
          <w:rFonts w:eastAsia="宋体" w:cs="Times New Roman"/>
        </w:rPr>
        <w:t>通过如下命令，将</w:t>
      </w:r>
      <w:r w:rsidRPr="00520734">
        <w:rPr>
          <w:rFonts w:eastAsia="宋体" w:cs="Times New Roman"/>
        </w:rPr>
        <w:t>boot</w:t>
      </w:r>
      <w:r w:rsidR="00C3003B">
        <w:rPr>
          <w:rFonts w:eastAsia="宋体" w:cs="Times New Roman"/>
        </w:rPr>
        <w:t xml:space="preserve"> </w:t>
      </w:r>
      <w:r w:rsidRPr="00520734">
        <w:rPr>
          <w:rFonts w:eastAsia="宋体" w:cs="Times New Roman"/>
        </w:rPr>
        <w:t>image</w:t>
      </w:r>
      <w:r w:rsidRPr="00520734">
        <w:rPr>
          <w:rFonts w:eastAsia="宋体" w:cs="Times New Roman"/>
        </w:rPr>
        <w:t>写入启动盘：</w:t>
      </w:r>
    </w:p>
    <w:tbl>
      <w:tblPr>
        <w:tblStyle w:val="11"/>
        <w:tblW w:w="9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3F3F3"/>
        <w:tblLayout w:type="fixed"/>
        <w:tblLook w:val="04A0" w:firstRow="1" w:lastRow="0" w:firstColumn="1" w:lastColumn="0" w:noHBand="0" w:noVBand="1"/>
      </w:tblPr>
      <w:tblGrid>
        <w:gridCol w:w="9997"/>
      </w:tblGrid>
      <w:tr w:rsidR="00520734" w:rsidRPr="00520734" w:rsidTr="0060561C">
        <w:tc>
          <w:tcPr>
            <w:tcW w:w="9997" w:type="dxa"/>
            <w:shd w:val="clear" w:color="auto" w:fill="F3F3F3"/>
          </w:tcPr>
          <w:p w:rsidR="00520734" w:rsidRPr="00244FBD" w:rsidRDefault="00520734" w:rsidP="00520734">
            <w:pPr>
              <w:rPr>
                <w:rFonts w:ascii="Consolas" w:hAnsi="Consolas" w:cs="Consolas"/>
              </w:rPr>
            </w:pPr>
            <w:r w:rsidRPr="00244FBD">
              <w:rPr>
                <w:rFonts w:ascii="Consolas" w:hAnsi="Consolas" w:cs="Consolas"/>
              </w:rPr>
              <w:t>dd</w:t>
            </w:r>
            <w:r w:rsidR="00C3003B">
              <w:rPr>
                <w:rFonts w:ascii="Consolas" w:hAnsi="Consolas" w:cs="Consolas"/>
              </w:rPr>
              <w:t xml:space="preserve"> </w:t>
            </w:r>
            <w:r w:rsidRPr="00244FBD">
              <w:rPr>
                <w:rFonts w:ascii="Consolas" w:hAnsi="Consolas" w:cs="Consolas"/>
              </w:rPr>
              <w:t>bs=8192</w:t>
            </w:r>
            <w:r w:rsidR="00C3003B">
              <w:rPr>
                <w:rFonts w:ascii="Consolas" w:hAnsi="Consolas" w:cs="Consolas"/>
              </w:rPr>
              <w:t xml:space="preserve"> </w:t>
            </w:r>
            <w:r w:rsidRPr="00244FBD">
              <w:rPr>
                <w:rFonts w:ascii="Consolas" w:hAnsi="Consolas" w:cs="Consolas"/>
              </w:rPr>
              <w:t>if=Image</w:t>
            </w:r>
            <w:r w:rsidR="00C3003B">
              <w:rPr>
                <w:rFonts w:ascii="Consolas" w:hAnsi="Consolas" w:cs="Consolas"/>
              </w:rPr>
              <w:t xml:space="preserve"> </w:t>
            </w:r>
            <w:r w:rsidRPr="00244FBD">
              <w:rPr>
                <w:rFonts w:ascii="Consolas" w:hAnsi="Consolas" w:cs="Consolas"/>
              </w:rPr>
              <w:t>of=/dev/fd0</w:t>
            </w:r>
          </w:p>
        </w:tc>
      </w:tr>
    </w:tbl>
    <w:p w:rsidR="00520734" w:rsidRPr="00520734" w:rsidRDefault="00520734" w:rsidP="00520734">
      <w:pPr>
        <w:rPr>
          <w:rFonts w:eastAsia="宋体" w:cs="Times New Roman"/>
        </w:rPr>
      </w:pPr>
      <w:r w:rsidRPr="00520734">
        <w:rPr>
          <w:rFonts w:eastAsia="宋体" w:cs="Times New Roman"/>
          <w:noProof/>
        </w:rPr>
        <w:drawing>
          <wp:inline distT="0" distB="0" distL="0" distR="0" wp14:anchorId="25FA923D" wp14:editId="18C8F3B2">
            <wp:extent cx="5267325" cy="638175"/>
            <wp:effectExtent l="0" t="0" r="9525"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67325" cy="6381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写入前：</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039BCB7" wp14:editId="7209BC80">
            <wp:extent cx="3800475" cy="1209675"/>
            <wp:effectExtent l="0" t="0" r="9525" b="952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00475" cy="12096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写入后：</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7A917CCC" wp14:editId="3A6D9984">
            <wp:extent cx="3933825" cy="1219200"/>
            <wp:effectExtent l="0" t="0" r="9525"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121920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关闭虚拟机，修改</w:t>
      </w:r>
      <w:r w:rsidRPr="00520734">
        <w:rPr>
          <w:rFonts w:eastAsia="宋体" w:cs="Times New Roman" w:hint="eastAsia"/>
        </w:rPr>
        <w:t>bootimage-0.11</w:t>
      </w:r>
      <w:r w:rsidRPr="00520734">
        <w:rPr>
          <w:rFonts w:eastAsia="宋体" w:cs="Times New Roman"/>
        </w:rPr>
        <w:t>中如下字节，使之从硬盘启动：</w:t>
      </w:r>
    </w:p>
    <w:p w:rsidR="00520734" w:rsidRPr="00520734" w:rsidRDefault="00520734" w:rsidP="00520734">
      <w:pPr>
        <w:rPr>
          <w:rFonts w:eastAsia="宋体" w:cs="Times New Roman"/>
        </w:rPr>
      </w:pPr>
      <w:r w:rsidRPr="00520734">
        <w:rPr>
          <w:rFonts w:eastAsia="宋体" w:cs="Times New Roman"/>
          <w:noProof/>
        </w:rPr>
        <w:drawing>
          <wp:inline distT="0" distB="0" distL="0" distR="0" wp14:anchorId="19A73D17" wp14:editId="3FDF508E">
            <wp:extent cx="6210300" cy="447675"/>
            <wp:effectExtent l="0" t="0" r="0" b="952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10300" cy="447675"/>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Pr="00520734" w:rsidRDefault="00520734" w:rsidP="00520734">
      <w:pPr>
        <w:rPr>
          <w:rFonts w:eastAsia="宋体" w:cs="Times New Roman"/>
        </w:rPr>
      </w:pPr>
      <w:r w:rsidRPr="00520734">
        <w:rPr>
          <w:rFonts w:eastAsia="宋体" w:cs="Times New Roman"/>
        </w:rPr>
        <w:t>双击</w:t>
      </w:r>
      <w:r w:rsidRPr="00520734">
        <w:rPr>
          <w:rFonts w:eastAsia="宋体" w:cs="Times New Roman" w:hint="eastAsia"/>
        </w:rPr>
        <w:t>bochsrc-fd.bxrc</w:t>
      </w:r>
      <w:r w:rsidRPr="00520734">
        <w:rPr>
          <w:rFonts w:eastAsia="宋体" w:cs="Times New Roman"/>
        </w:rPr>
        <w:t>配置文件在虚拟机上运行编译好的</w:t>
      </w:r>
      <w:r w:rsidRPr="00520734">
        <w:rPr>
          <w:rFonts w:eastAsia="宋体" w:cs="Times New Roman"/>
        </w:rPr>
        <w:t>linux0.11</w:t>
      </w:r>
      <w:r w:rsidRPr="00520734">
        <w:rPr>
          <w:rFonts w:eastAsia="宋体" w:cs="Times New Roman"/>
        </w:rPr>
        <w:t>系统。</w:t>
      </w:r>
    </w:p>
    <w:p w:rsidR="00520734" w:rsidRPr="00520734" w:rsidRDefault="00520734" w:rsidP="00520734">
      <w:pPr>
        <w:rPr>
          <w:rFonts w:eastAsia="宋体" w:cs="Times New Roman"/>
        </w:rPr>
      </w:pPr>
      <w:r w:rsidRPr="00520734">
        <w:rPr>
          <w:rFonts w:eastAsia="宋体" w:cs="Times New Roman"/>
          <w:noProof/>
        </w:rPr>
        <w:lastRenderedPageBreak/>
        <w:drawing>
          <wp:inline distT="0" distB="0" distL="0" distR="0" wp14:anchorId="75223013" wp14:editId="3B9B3699">
            <wp:extent cx="6210300" cy="4210050"/>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210300" cy="4210050"/>
                    </a:xfrm>
                    <a:prstGeom prst="rect">
                      <a:avLst/>
                    </a:prstGeom>
                    <a:noFill/>
                    <a:ln>
                      <a:noFill/>
                    </a:ln>
                  </pic:spPr>
                </pic:pic>
              </a:graphicData>
            </a:graphic>
          </wp:inline>
        </w:drawing>
      </w:r>
    </w:p>
    <w:p w:rsidR="00520734" w:rsidRPr="00520734" w:rsidRDefault="00520734" w:rsidP="00520734">
      <w:pPr>
        <w:rPr>
          <w:rFonts w:eastAsia="宋体" w:cs="Times New Roman"/>
        </w:rPr>
      </w:pPr>
    </w:p>
    <w:p w:rsidR="00520734" w:rsidRDefault="00520734" w:rsidP="00520734">
      <w:pPr>
        <w:widowControl/>
        <w:jc w:val="left"/>
        <w:rPr>
          <w:rFonts w:eastAsia="宋体" w:cs="Times New Roman"/>
        </w:rPr>
      </w:pPr>
      <w:r w:rsidRPr="00520734">
        <w:rPr>
          <w:rFonts w:eastAsia="宋体" w:cs="Times New Roman"/>
        </w:rPr>
        <w:br w:type="page"/>
      </w:r>
    </w:p>
    <w:p w:rsidR="00DB23CA" w:rsidRDefault="00DB23CA" w:rsidP="00DB23CA">
      <w:pPr>
        <w:pStyle w:val="1"/>
      </w:pPr>
      <w:r>
        <w:lastRenderedPageBreak/>
        <w:t>知识</w:t>
      </w:r>
      <w:r>
        <w:rPr>
          <w:rFonts w:hint="eastAsia"/>
        </w:rPr>
        <w:t>预备</w:t>
      </w:r>
    </w:p>
    <w:p w:rsidR="00D03324" w:rsidRDefault="00D03324" w:rsidP="00DB23CA">
      <w:pPr>
        <w:pStyle w:val="2"/>
      </w:pPr>
      <w:r>
        <w:rPr>
          <w:rFonts w:hint="eastAsia"/>
        </w:rPr>
        <w:t>X86</w:t>
      </w:r>
      <w:r>
        <w:rPr>
          <w:rFonts w:hint="eastAsia"/>
        </w:rPr>
        <w:t>硬件</w:t>
      </w:r>
    </w:p>
    <w:p w:rsidR="00D03324" w:rsidRDefault="00D03324" w:rsidP="00D03324">
      <w:pPr>
        <w:pStyle w:val="3"/>
      </w:pPr>
      <w:r w:rsidRPr="00D03324">
        <w:rPr>
          <w:rFonts w:hint="eastAsia"/>
        </w:rPr>
        <w:t>解析</w:t>
      </w:r>
      <w:r w:rsidRPr="00D03324">
        <w:rPr>
          <w:rFonts w:hint="eastAsia"/>
        </w:rPr>
        <w:t>SS</w:t>
      </w:r>
      <w:r w:rsidRPr="00D03324">
        <w:rPr>
          <w:rFonts w:hint="eastAsia"/>
        </w:rPr>
        <w:t>、</w:t>
      </w:r>
      <w:r w:rsidRPr="00D03324">
        <w:rPr>
          <w:rFonts w:hint="eastAsia"/>
        </w:rPr>
        <w:t>SP</w:t>
      </w:r>
      <w:r w:rsidRPr="00D03324">
        <w:rPr>
          <w:rFonts w:hint="eastAsia"/>
        </w:rPr>
        <w:t>、</w:t>
      </w:r>
      <w:r w:rsidRPr="00D03324">
        <w:rPr>
          <w:rFonts w:hint="eastAsia"/>
        </w:rPr>
        <w:t>BP</w:t>
      </w:r>
      <w:r w:rsidRPr="00D03324">
        <w:rPr>
          <w:rFonts w:hint="eastAsia"/>
        </w:rPr>
        <w:t>寄存器</w:t>
      </w:r>
    </w:p>
    <w:p w:rsidR="00D03324" w:rsidRDefault="00D03324" w:rsidP="00D03324">
      <w:r>
        <w:rPr>
          <w:rFonts w:hint="eastAsia"/>
        </w:rPr>
        <w:t>SS:</w:t>
      </w:r>
      <w:r>
        <w:rPr>
          <w:rFonts w:hint="eastAsia"/>
        </w:rPr>
        <w:t>存放栈的段地址；</w:t>
      </w:r>
    </w:p>
    <w:p w:rsidR="00D03324" w:rsidRDefault="00D03324" w:rsidP="00D03324">
      <w:r>
        <w:rPr>
          <w:rFonts w:hint="eastAsia"/>
        </w:rPr>
        <w:t>SP:</w:t>
      </w:r>
      <w:r>
        <w:rPr>
          <w:rFonts w:hint="eastAsia"/>
        </w:rPr>
        <w:t>堆栈寄存器</w:t>
      </w:r>
      <w:r>
        <w:rPr>
          <w:rFonts w:hint="eastAsia"/>
        </w:rPr>
        <w:t>SP(stack</w:t>
      </w:r>
      <w:r w:rsidR="00C3003B">
        <w:rPr>
          <w:rFonts w:hint="eastAsia"/>
        </w:rPr>
        <w:t xml:space="preserve"> </w:t>
      </w:r>
      <w:r>
        <w:rPr>
          <w:rFonts w:hint="eastAsia"/>
        </w:rPr>
        <w:t>pointer)</w:t>
      </w:r>
      <w:r>
        <w:rPr>
          <w:rFonts w:hint="eastAsia"/>
        </w:rPr>
        <w:t>存放栈的偏移地址</w:t>
      </w:r>
      <w:r>
        <w:rPr>
          <w:rFonts w:hint="eastAsia"/>
        </w:rPr>
        <w:t>;</w:t>
      </w:r>
    </w:p>
    <w:p w:rsidR="00D03324" w:rsidRDefault="00D03324" w:rsidP="00D03324">
      <w:r>
        <w:rPr>
          <w:rFonts w:hint="eastAsia"/>
        </w:rPr>
        <w:t>BP:</w:t>
      </w:r>
      <w:r w:rsidR="00C3003B">
        <w:rPr>
          <w:rFonts w:hint="eastAsia"/>
        </w:rPr>
        <w:t xml:space="preserve"> </w:t>
      </w:r>
      <w:r>
        <w:rPr>
          <w:rFonts w:hint="eastAsia"/>
        </w:rPr>
        <w:t>基数指针寄存器</w:t>
      </w:r>
      <w:r>
        <w:rPr>
          <w:rFonts w:hint="eastAsia"/>
        </w:rPr>
        <w:t>BP(base</w:t>
      </w:r>
      <w:r w:rsidR="00C3003B">
        <w:rPr>
          <w:rFonts w:hint="eastAsia"/>
        </w:rPr>
        <w:t xml:space="preserve"> </w:t>
      </w:r>
      <w:r>
        <w:rPr>
          <w:rFonts w:hint="eastAsia"/>
        </w:rPr>
        <w:t>pointer)</w:t>
      </w:r>
      <w:r>
        <w:rPr>
          <w:rFonts w:hint="eastAsia"/>
        </w:rPr>
        <w:t>是一个寄存器，它的用途有点特殊，是和堆栈指针</w:t>
      </w:r>
      <w:r>
        <w:rPr>
          <w:rFonts w:hint="eastAsia"/>
        </w:rPr>
        <w:t>SP</w:t>
      </w:r>
      <w:r>
        <w:rPr>
          <w:rFonts w:hint="eastAsia"/>
        </w:rPr>
        <w:t>联合使用的，作为</w:t>
      </w:r>
      <w:r>
        <w:rPr>
          <w:rFonts w:hint="eastAsia"/>
        </w:rPr>
        <w:t>SP</w:t>
      </w:r>
      <w:r>
        <w:rPr>
          <w:rFonts w:hint="eastAsia"/>
        </w:rPr>
        <w:t>校准使用的，只有在寻找堆栈里的数据和使用个别的寻址方式时候才能用到</w:t>
      </w:r>
    </w:p>
    <w:p w:rsidR="00D03324" w:rsidRDefault="00D03324" w:rsidP="00D03324">
      <w:r>
        <w:rPr>
          <w:rFonts w:hint="eastAsia"/>
        </w:rPr>
        <w:t>比如说，</w:t>
      </w:r>
      <w:r w:rsidRPr="00D03324">
        <w:rPr>
          <w:rFonts w:hint="eastAsia"/>
          <w:color w:val="0070C0"/>
        </w:rPr>
        <w:t>堆栈中压入了很多数据或者地址，你肯定想通过</w:t>
      </w:r>
      <w:r w:rsidRPr="00D03324">
        <w:rPr>
          <w:rFonts w:hint="eastAsia"/>
          <w:color w:val="0070C0"/>
        </w:rPr>
        <w:t>SP</w:t>
      </w:r>
      <w:r w:rsidRPr="00D03324">
        <w:rPr>
          <w:rFonts w:hint="eastAsia"/>
          <w:color w:val="0070C0"/>
        </w:rPr>
        <w:t>来访问这些数据或者地址，但</w:t>
      </w:r>
      <w:r w:rsidRPr="00D03324">
        <w:rPr>
          <w:rFonts w:hint="eastAsia"/>
          <w:color w:val="0070C0"/>
        </w:rPr>
        <w:t>SP</w:t>
      </w:r>
      <w:r w:rsidRPr="00D03324">
        <w:rPr>
          <w:rFonts w:hint="eastAsia"/>
          <w:color w:val="0070C0"/>
        </w:rPr>
        <w:t>是要指向栈顶的，是不能随便乱改的，这时候你就需要使用</w:t>
      </w:r>
      <w:r w:rsidRPr="00D03324">
        <w:rPr>
          <w:rFonts w:hint="eastAsia"/>
          <w:color w:val="0070C0"/>
        </w:rPr>
        <w:t>BP</w:t>
      </w:r>
      <w:r w:rsidRPr="00D03324">
        <w:rPr>
          <w:rFonts w:hint="eastAsia"/>
          <w:color w:val="0070C0"/>
        </w:rPr>
        <w:t>，把</w:t>
      </w:r>
      <w:r w:rsidRPr="00D03324">
        <w:rPr>
          <w:rFonts w:hint="eastAsia"/>
          <w:color w:val="0070C0"/>
        </w:rPr>
        <w:t>SP</w:t>
      </w:r>
      <w:r w:rsidRPr="00D03324">
        <w:rPr>
          <w:rFonts w:hint="eastAsia"/>
          <w:color w:val="0070C0"/>
        </w:rPr>
        <w:t>的值传递给</w:t>
      </w:r>
      <w:r w:rsidRPr="00D03324">
        <w:rPr>
          <w:rFonts w:hint="eastAsia"/>
          <w:color w:val="0070C0"/>
        </w:rPr>
        <w:t>BP</w:t>
      </w:r>
      <w:r w:rsidRPr="00D03324">
        <w:rPr>
          <w:rFonts w:hint="eastAsia"/>
          <w:color w:val="0070C0"/>
        </w:rPr>
        <w:t>，通过</w:t>
      </w:r>
      <w:r w:rsidRPr="00D03324">
        <w:rPr>
          <w:rFonts w:hint="eastAsia"/>
          <w:color w:val="0070C0"/>
        </w:rPr>
        <w:t>BP</w:t>
      </w:r>
      <w:r w:rsidRPr="00D03324">
        <w:rPr>
          <w:rFonts w:hint="eastAsia"/>
          <w:color w:val="0070C0"/>
        </w:rPr>
        <w:t>来寻找堆栈里数据或者地址．</w:t>
      </w:r>
      <w:r>
        <w:rPr>
          <w:rFonts w:hint="eastAsia"/>
        </w:rPr>
        <w:t>一般除了保存数据外</w:t>
      </w:r>
      <w:r>
        <w:rPr>
          <w:rFonts w:hint="eastAsia"/>
        </w:rPr>
        <w:t>,</w:t>
      </w:r>
      <w:r>
        <w:rPr>
          <w:rFonts w:hint="eastAsia"/>
        </w:rPr>
        <w:t>可以作为指针寄存器用于存储器寻址</w:t>
      </w:r>
      <w:r>
        <w:rPr>
          <w:rFonts w:hint="eastAsia"/>
        </w:rPr>
        <w:t>,</w:t>
      </w:r>
      <w:r>
        <w:rPr>
          <w:rFonts w:hint="eastAsia"/>
        </w:rPr>
        <w:t>此时它默认搭配的段寄存器是</w:t>
      </w:r>
      <w:r>
        <w:rPr>
          <w:rFonts w:hint="eastAsia"/>
        </w:rPr>
        <w:t>SS-</w:t>
      </w:r>
      <w:r>
        <w:rPr>
          <w:rFonts w:hint="eastAsia"/>
        </w:rPr>
        <w:t>堆栈段寄存器</w:t>
      </w:r>
      <w:r>
        <w:rPr>
          <w:rFonts w:hint="eastAsia"/>
        </w:rPr>
        <w:t>.BP</w:t>
      </w:r>
      <w:r>
        <w:rPr>
          <w:rFonts w:hint="eastAsia"/>
        </w:rPr>
        <w:t>是</w:t>
      </w:r>
      <w:r>
        <w:rPr>
          <w:rFonts w:hint="eastAsia"/>
        </w:rPr>
        <w:t>16</w:t>
      </w:r>
      <w:r>
        <w:rPr>
          <w:rFonts w:hint="eastAsia"/>
        </w:rPr>
        <w:t>位的</w:t>
      </w:r>
      <w:r>
        <w:rPr>
          <w:rFonts w:hint="eastAsia"/>
        </w:rPr>
        <w:t>,</w:t>
      </w:r>
      <w:r>
        <w:rPr>
          <w:rFonts w:hint="eastAsia"/>
        </w:rPr>
        <w:t>再扩充</w:t>
      </w:r>
      <w:r>
        <w:rPr>
          <w:rFonts w:hint="eastAsia"/>
        </w:rPr>
        <w:t>16</w:t>
      </w:r>
      <w:r>
        <w:rPr>
          <w:rFonts w:hint="eastAsia"/>
        </w:rPr>
        <w:t>位就是</w:t>
      </w:r>
      <w:r>
        <w:rPr>
          <w:rFonts w:hint="eastAsia"/>
        </w:rPr>
        <w:t>EBP,</w:t>
      </w:r>
      <w:r>
        <w:rPr>
          <w:rFonts w:hint="eastAsia"/>
        </w:rPr>
        <w:t>用于</w:t>
      </w:r>
      <w:r>
        <w:rPr>
          <w:rFonts w:hint="eastAsia"/>
        </w:rPr>
        <w:t>32</w:t>
      </w:r>
      <w:r>
        <w:rPr>
          <w:rFonts w:hint="eastAsia"/>
        </w:rPr>
        <w:t>位编程环境的</w:t>
      </w:r>
      <w:r>
        <w:rPr>
          <w:rFonts w:hint="eastAsia"/>
        </w:rPr>
        <w:t>.</w:t>
      </w:r>
      <w:r>
        <w:rPr>
          <w:rFonts w:hint="eastAsia"/>
        </w:rPr>
        <w:t>一般高级语言的参数传递等等</w:t>
      </w:r>
      <w:r>
        <w:rPr>
          <w:rFonts w:hint="eastAsia"/>
        </w:rPr>
        <w:t>,</w:t>
      </w:r>
      <w:r>
        <w:rPr>
          <w:rFonts w:hint="eastAsia"/>
        </w:rPr>
        <w:t>转换为汇编后经常由</w:t>
      </w:r>
      <w:r>
        <w:rPr>
          <w:rFonts w:hint="eastAsia"/>
        </w:rPr>
        <w:t>BP/EBP</w:t>
      </w:r>
      <w:r>
        <w:rPr>
          <w:rFonts w:hint="eastAsia"/>
        </w:rPr>
        <w:t>来负责寻址</w:t>
      </w:r>
      <w:r>
        <w:rPr>
          <w:rFonts w:hint="eastAsia"/>
        </w:rPr>
        <w:t>\</w:t>
      </w:r>
      <w:r>
        <w:rPr>
          <w:rFonts w:hint="eastAsia"/>
        </w:rPr>
        <w:t>处理</w:t>
      </w:r>
      <w:r>
        <w:rPr>
          <w:rFonts w:hint="eastAsia"/>
        </w:rPr>
        <w:t>.</w:t>
      </w:r>
    </w:p>
    <w:p w:rsidR="004D2B54" w:rsidRDefault="004D2B54" w:rsidP="00D03324"/>
    <w:p w:rsidR="004D2B54" w:rsidRDefault="004D2B54" w:rsidP="004D2B54">
      <w:r>
        <w:rPr>
          <w:rFonts w:hint="eastAsia"/>
        </w:rPr>
        <w:t>知道</w:t>
      </w:r>
      <w:r>
        <w:rPr>
          <w:rFonts w:hint="eastAsia"/>
        </w:rPr>
        <w:t>ss</w:t>
      </w:r>
      <w:r>
        <w:rPr>
          <w:rFonts w:hint="eastAsia"/>
        </w:rPr>
        <w:t>，</w:t>
      </w:r>
      <w:r>
        <w:rPr>
          <w:rFonts w:hint="eastAsia"/>
        </w:rPr>
        <w:t>sp</w:t>
      </w:r>
      <w:r>
        <w:rPr>
          <w:rFonts w:hint="eastAsia"/>
        </w:rPr>
        <w:t>求物理地址的公式是</w:t>
      </w:r>
      <w:r w:rsidR="00B430E9">
        <w:rPr>
          <w:rFonts w:hint="eastAsia"/>
        </w:rPr>
        <w:t>：</w:t>
      </w:r>
      <w:r>
        <w:rPr>
          <w:rFonts w:hint="eastAsia"/>
        </w:rPr>
        <w:t>物理地址</w:t>
      </w:r>
      <w:r>
        <w:rPr>
          <w:rFonts w:hint="eastAsia"/>
        </w:rPr>
        <w:t>=ss*</w:t>
      </w:r>
      <w:r w:rsidR="00C3003B">
        <w:rPr>
          <w:rFonts w:hint="eastAsia"/>
        </w:rPr>
        <w:t xml:space="preserve"> </w:t>
      </w:r>
      <w:r>
        <w:rPr>
          <w:rFonts w:hint="eastAsia"/>
        </w:rPr>
        <w:t>16+</w:t>
      </w:r>
      <w:r w:rsidR="00C3003B">
        <w:rPr>
          <w:rFonts w:hint="eastAsia"/>
        </w:rPr>
        <w:t xml:space="preserve"> </w:t>
      </w:r>
      <w:r>
        <w:rPr>
          <w:rFonts w:hint="eastAsia"/>
        </w:rPr>
        <w:t>sp</w:t>
      </w:r>
      <w:r>
        <w:rPr>
          <w:rFonts w:hint="eastAsia"/>
        </w:rPr>
        <w:t>，或者物理地址</w:t>
      </w:r>
      <w:r>
        <w:rPr>
          <w:rFonts w:hint="eastAsia"/>
        </w:rPr>
        <w:t>=ss*</w:t>
      </w:r>
      <w:r w:rsidR="00C3003B">
        <w:rPr>
          <w:rFonts w:hint="eastAsia"/>
        </w:rPr>
        <w:t xml:space="preserve"> </w:t>
      </w:r>
      <w:r>
        <w:rPr>
          <w:rFonts w:hint="eastAsia"/>
        </w:rPr>
        <w:t>10H+</w:t>
      </w:r>
      <w:r w:rsidR="00C3003B">
        <w:rPr>
          <w:rFonts w:hint="eastAsia"/>
        </w:rPr>
        <w:t xml:space="preserve"> </w:t>
      </w:r>
      <w:r>
        <w:rPr>
          <w:rFonts w:hint="eastAsia"/>
        </w:rPr>
        <w:t>sp</w:t>
      </w:r>
      <w:r w:rsidR="00C3003B">
        <w:rPr>
          <w:rFonts w:hint="eastAsia"/>
        </w:rPr>
        <w:t xml:space="preserve">   </w:t>
      </w:r>
      <w:r>
        <w:rPr>
          <w:rFonts w:hint="eastAsia"/>
        </w:rPr>
        <w:t>也就是对于</w:t>
      </w:r>
      <w:r>
        <w:rPr>
          <w:rFonts w:hint="eastAsia"/>
        </w:rPr>
        <w:t>2</w:t>
      </w:r>
      <w:r>
        <w:rPr>
          <w:rFonts w:hint="eastAsia"/>
        </w:rPr>
        <w:t>进制来说，</w:t>
      </w:r>
      <w:r>
        <w:rPr>
          <w:rFonts w:hint="eastAsia"/>
        </w:rPr>
        <w:t>ss</w:t>
      </w:r>
      <w:r>
        <w:rPr>
          <w:rFonts w:hint="eastAsia"/>
        </w:rPr>
        <w:t>里的数要加上</w:t>
      </w:r>
      <w:r>
        <w:rPr>
          <w:rFonts w:hint="eastAsia"/>
        </w:rPr>
        <w:t>4</w:t>
      </w:r>
      <w:r>
        <w:rPr>
          <w:rFonts w:hint="eastAsia"/>
        </w:rPr>
        <w:t>个</w:t>
      </w:r>
      <w:r>
        <w:rPr>
          <w:rFonts w:hint="eastAsia"/>
        </w:rPr>
        <w:t>0</w:t>
      </w:r>
      <w:r w:rsidR="00C3003B">
        <w:rPr>
          <w:rFonts w:hint="eastAsia"/>
        </w:rPr>
        <w:t xml:space="preserve"> </w:t>
      </w:r>
      <w:r>
        <w:rPr>
          <w:rFonts w:hint="eastAsia"/>
        </w:rPr>
        <w:t>再加</w:t>
      </w:r>
      <w:r>
        <w:rPr>
          <w:rFonts w:hint="eastAsia"/>
        </w:rPr>
        <w:t>sp</w:t>
      </w:r>
      <w:r>
        <w:rPr>
          <w:rFonts w:hint="eastAsia"/>
        </w:rPr>
        <w:t>得到物理地址。比如</w:t>
      </w:r>
      <w:r>
        <w:rPr>
          <w:rFonts w:hint="eastAsia"/>
        </w:rPr>
        <w:t>ss</w:t>
      </w:r>
      <w:r w:rsidR="00C3003B">
        <w:rPr>
          <w:rFonts w:hint="eastAsia"/>
        </w:rPr>
        <w:t xml:space="preserve"> </w:t>
      </w:r>
      <w:r>
        <w:rPr>
          <w:rFonts w:hint="eastAsia"/>
        </w:rPr>
        <w:t>存放</w:t>
      </w:r>
      <w:r w:rsidR="00C3003B">
        <w:rPr>
          <w:rFonts w:hint="eastAsia"/>
        </w:rPr>
        <w:t xml:space="preserve"> </w:t>
      </w:r>
      <w:r>
        <w:rPr>
          <w:rFonts w:hint="eastAsia"/>
        </w:rPr>
        <w:t>1234H</w:t>
      </w:r>
      <w:r w:rsidR="00C3003B">
        <w:rPr>
          <w:rFonts w:hint="eastAsia"/>
        </w:rPr>
        <w:t xml:space="preserve">  </w:t>
      </w:r>
      <w:r>
        <w:rPr>
          <w:rFonts w:hint="eastAsia"/>
        </w:rPr>
        <w:t>sp</w:t>
      </w:r>
      <w:r w:rsidR="00C3003B">
        <w:rPr>
          <w:rFonts w:hint="eastAsia"/>
        </w:rPr>
        <w:t xml:space="preserve"> </w:t>
      </w:r>
      <w:r>
        <w:rPr>
          <w:rFonts w:hint="eastAsia"/>
        </w:rPr>
        <w:t>存放</w:t>
      </w:r>
      <w:r w:rsidR="00C3003B">
        <w:rPr>
          <w:rFonts w:hint="eastAsia"/>
        </w:rPr>
        <w:t xml:space="preserve"> </w:t>
      </w:r>
      <w:r>
        <w:rPr>
          <w:rFonts w:hint="eastAsia"/>
        </w:rPr>
        <w:t>2000H</w:t>
      </w:r>
      <w:r w:rsidR="00C3003B">
        <w:rPr>
          <w:rFonts w:hint="eastAsia"/>
        </w:rPr>
        <w:t xml:space="preserve"> </w:t>
      </w:r>
      <w:r>
        <w:rPr>
          <w:rFonts w:hint="eastAsia"/>
        </w:rPr>
        <w:t>，那么物理地址就是</w:t>
      </w:r>
      <w:r w:rsidR="00C3003B">
        <w:rPr>
          <w:rFonts w:hint="eastAsia"/>
        </w:rPr>
        <w:t xml:space="preserve"> </w:t>
      </w:r>
      <w:r>
        <w:rPr>
          <w:rFonts w:hint="eastAsia"/>
        </w:rPr>
        <w:t>1234H*10H+2000H=14340H</w:t>
      </w:r>
      <w:r>
        <w:rPr>
          <w:rFonts w:hint="eastAsia"/>
        </w:rPr>
        <w:t>。如果</w:t>
      </w:r>
      <w:r>
        <w:rPr>
          <w:rFonts w:hint="eastAsia"/>
        </w:rPr>
        <w:t>ss</w:t>
      </w:r>
      <w:r>
        <w:rPr>
          <w:rFonts w:hint="eastAsia"/>
        </w:rPr>
        <w:t>是</w:t>
      </w:r>
      <w:r>
        <w:rPr>
          <w:rFonts w:hint="eastAsia"/>
        </w:rPr>
        <w:t>2000H</w:t>
      </w:r>
      <w:r w:rsidR="00C3003B">
        <w:rPr>
          <w:rFonts w:hint="eastAsia"/>
        </w:rPr>
        <w:t xml:space="preserve"> </w:t>
      </w:r>
      <w:r>
        <w:rPr>
          <w:rFonts w:hint="eastAsia"/>
        </w:rPr>
        <w:t>sp</w:t>
      </w:r>
      <w:r>
        <w:rPr>
          <w:rFonts w:hint="eastAsia"/>
        </w:rPr>
        <w:t>是</w:t>
      </w:r>
      <w:r w:rsidR="00C3003B">
        <w:rPr>
          <w:rFonts w:hint="eastAsia"/>
        </w:rPr>
        <w:t xml:space="preserve"> </w:t>
      </w:r>
      <w:r>
        <w:rPr>
          <w:rFonts w:hint="eastAsia"/>
        </w:rPr>
        <w:t>1234H</w:t>
      </w:r>
      <w:r>
        <w:rPr>
          <w:rFonts w:hint="eastAsia"/>
        </w:rPr>
        <w:t>，那么物理地址就是</w:t>
      </w:r>
      <w:r w:rsidR="00C3003B">
        <w:rPr>
          <w:rFonts w:hint="eastAsia"/>
        </w:rPr>
        <w:t xml:space="preserve"> </w:t>
      </w:r>
      <w:r>
        <w:rPr>
          <w:rFonts w:hint="eastAsia"/>
        </w:rPr>
        <w:t>21234H</w:t>
      </w:r>
    </w:p>
    <w:p w:rsidR="004D2B54" w:rsidRDefault="004D2B54" w:rsidP="00D03324"/>
    <w:p w:rsidR="00D03324" w:rsidRDefault="00D03324" w:rsidP="00D03324">
      <w:r>
        <w:rPr>
          <w:rFonts w:hint="eastAsia"/>
        </w:rPr>
        <w:t>SP,BP</w:t>
      </w:r>
      <w:r>
        <w:rPr>
          <w:rFonts w:hint="eastAsia"/>
        </w:rPr>
        <w:t>一般与段寄存器</w:t>
      </w:r>
      <w:r>
        <w:rPr>
          <w:rFonts w:hint="eastAsia"/>
        </w:rPr>
        <w:t>SS</w:t>
      </w:r>
      <w:r w:rsidR="00C3003B">
        <w:rPr>
          <w:rFonts w:hint="eastAsia"/>
        </w:rPr>
        <w:t xml:space="preserve"> </w:t>
      </w:r>
      <w:r>
        <w:rPr>
          <w:rFonts w:hint="eastAsia"/>
        </w:rPr>
        <w:t>联用，以确定堆栈寄存器中某一单元的地址，</w:t>
      </w:r>
      <w:r>
        <w:rPr>
          <w:rFonts w:hint="eastAsia"/>
        </w:rPr>
        <w:t>SP</w:t>
      </w:r>
      <w:r>
        <w:rPr>
          <w:rFonts w:hint="eastAsia"/>
        </w:rPr>
        <w:t>用以指示栈顶的偏移地址，</w:t>
      </w:r>
      <w:r w:rsidRPr="000678A1">
        <w:rPr>
          <w:rFonts w:hint="eastAsia"/>
          <w:color w:val="0070C0"/>
        </w:rPr>
        <w:t>而</w:t>
      </w:r>
      <w:r w:rsidRPr="000678A1">
        <w:rPr>
          <w:rFonts w:hint="eastAsia"/>
          <w:color w:val="0070C0"/>
        </w:rPr>
        <w:t>BP</w:t>
      </w:r>
      <w:r w:rsidRPr="000678A1">
        <w:rPr>
          <w:rFonts w:hint="eastAsia"/>
          <w:color w:val="0070C0"/>
        </w:rPr>
        <w:t>可作为堆栈区中的一个基地址，用以确定在堆栈中的操作数地址。</w:t>
      </w:r>
    </w:p>
    <w:p w:rsidR="00D03324" w:rsidRDefault="00D03324" w:rsidP="00D03324">
      <w:r>
        <w:rPr>
          <w:rFonts w:hint="eastAsia"/>
        </w:rPr>
        <w:t>(</w:t>
      </w:r>
      <w:r>
        <w:rPr>
          <w:rFonts w:hint="eastAsia"/>
        </w:rPr>
        <w:t>下面这个像</w:t>
      </w:r>
      <w:r>
        <w:rPr>
          <w:rFonts w:hint="eastAsia"/>
        </w:rPr>
        <w:t>Win32</w:t>
      </w:r>
      <w:r>
        <w:rPr>
          <w:rFonts w:hint="eastAsia"/>
        </w:rPr>
        <w:t>汇编中的</w:t>
      </w:r>
      <w:r>
        <w:rPr>
          <w:rFonts w:hint="eastAsia"/>
        </w:rPr>
        <w:t>)</w:t>
      </w:r>
    </w:p>
    <w:p w:rsidR="00D03324" w:rsidRDefault="00D03324" w:rsidP="00D03324">
      <w:r>
        <w:rPr>
          <w:rFonts w:hint="eastAsia"/>
        </w:rPr>
        <w:t>bp</w:t>
      </w:r>
      <w:r>
        <w:rPr>
          <w:rFonts w:hint="eastAsia"/>
        </w:rPr>
        <w:t>为基址寄存器，一般在函数中用来保存进入函数时的</w:t>
      </w:r>
      <w:r>
        <w:rPr>
          <w:rFonts w:hint="eastAsia"/>
        </w:rPr>
        <w:t>sp</w:t>
      </w:r>
      <w:r>
        <w:rPr>
          <w:rFonts w:hint="eastAsia"/>
        </w:rPr>
        <w:t>的栈顶基址</w:t>
      </w:r>
    </w:p>
    <w:p w:rsidR="00D03324" w:rsidRDefault="00D03324" w:rsidP="00D03324">
      <w:r>
        <w:rPr>
          <w:rFonts w:hint="eastAsia"/>
        </w:rPr>
        <w:t>每次子函数调用时，系统在开始时都会保存这个两个指针并在函数结束时恢复</w:t>
      </w:r>
      <w:r>
        <w:rPr>
          <w:rFonts w:hint="eastAsia"/>
        </w:rPr>
        <w:t>sp</w:t>
      </w:r>
      <w:r>
        <w:rPr>
          <w:rFonts w:hint="eastAsia"/>
        </w:rPr>
        <w:t>和</w:t>
      </w:r>
      <w:r>
        <w:rPr>
          <w:rFonts w:hint="eastAsia"/>
        </w:rPr>
        <w:t>bp</w:t>
      </w:r>
      <w:r>
        <w:rPr>
          <w:rFonts w:hint="eastAsia"/>
        </w:rPr>
        <w:t>的值。像下面这样：</w:t>
      </w:r>
    </w:p>
    <w:p w:rsidR="00D03324" w:rsidRDefault="00D03324" w:rsidP="00D03324">
      <w:r>
        <w:rPr>
          <w:rFonts w:hint="eastAsia"/>
        </w:rPr>
        <w:t>在函数进入时：</w:t>
      </w:r>
    </w:p>
    <w:tbl>
      <w:tblPr>
        <w:tblStyle w:val="a6"/>
        <w:tblW w:w="0" w:type="auto"/>
        <w:tblLook w:val="04A0" w:firstRow="1" w:lastRow="0" w:firstColumn="1" w:lastColumn="0" w:noHBand="0" w:noVBand="1"/>
      </w:tblPr>
      <w:tblGrid>
        <w:gridCol w:w="9771"/>
      </w:tblGrid>
      <w:tr w:rsidR="003D1BA3" w:rsidTr="003D1BA3">
        <w:trPr>
          <w:cnfStyle w:val="100000000000" w:firstRow="1" w:lastRow="0" w:firstColumn="0" w:lastColumn="0" w:oddVBand="0" w:evenVBand="0" w:oddHBand="0" w:evenHBand="0" w:firstRowFirstColumn="0" w:firstRowLastColumn="0" w:lastRowFirstColumn="0" w:lastRowLastColumn="0"/>
        </w:trPr>
        <w:tc>
          <w:tcPr>
            <w:tcW w:w="9771" w:type="dxa"/>
          </w:tcPr>
          <w:p w:rsidR="003D1BA3" w:rsidRDefault="003D1BA3" w:rsidP="00D03324"/>
        </w:tc>
      </w:tr>
      <w:tr w:rsidR="003D1BA3" w:rsidTr="003D1BA3">
        <w:tc>
          <w:tcPr>
            <w:tcW w:w="9771" w:type="dxa"/>
          </w:tcPr>
          <w:p w:rsidR="003D1BA3" w:rsidRPr="003236FC" w:rsidRDefault="003D1BA3" w:rsidP="003D1BA3">
            <w:pPr>
              <w:rPr>
                <w:rFonts w:ascii="Consolas" w:hAnsi="Consolas" w:cs="Consolas"/>
              </w:rPr>
            </w:pPr>
            <w:r w:rsidRPr="003236FC">
              <w:rPr>
                <w:rFonts w:ascii="Consolas" w:hAnsi="Consolas" w:cs="Consolas"/>
              </w:rPr>
              <w:t>push</w:t>
            </w:r>
            <w:r w:rsidR="00C3003B">
              <w:rPr>
                <w:rFonts w:ascii="Consolas" w:hAnsi="Consolas" w:cs="Consolas"/>
              </w:rPr>
              <w:t xml:space="preserve"> </w:t>
            </w:r>
            <w:r w:rsidRPr="003236FC">
              <w:rPr>
                <w:rFonts w:ascii="Consolas" w:hAnsi="Consolas" w:cs="Consolas"/>
              </w:rPr>
              <w:t>bp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保存</w:t>
            </w:r>
            <w:r w:rsidRPr="003236FC">
              <w:rPr>
                <w:rFonts w:ascii="Consolas" w:hAnsi="Consolas" w:cs="Consolas"/>
              </w:rPr>
              <w:t>bp</w:t>
            </w:r>
            <w:r w:rsidRPr="003236FC">
              <w:rPr>
                <w:rFonts w:ascii="Consolas" w:hAnsi="Consolas" w:cs="Consolas"/>
              </w:rPr>
              <w:t>指针</w:t>
            </w:r>
          </w:p>
          <w:p w:rsidR="003D1BA3" w:rsidRPr="003236FC" w:rsidRDefault="003D1BA3" w:rsidP="003D1BA3">
            <w:pPr>
              <w:rPr>
                <w:rFonts w:ascii="Consolas" w:hAnsi="Consolas" w:cs="Consolas"/>
              </w:rPr>
            </w:pPr>
            <w:r w:rsidRPr="003236FC">
              <w:rPr>
                <w:rFonts w:ascii="Consolas" w:hAnsi="Consolas" w:cs="Consolas"/>
              </w:rPr>
              <w:t>mov</w:t>
            </w:r>
            <w:r w:rsidR="00C3003B">
              <w:rPr>
                <w:rFonts w:ascii="Consolas" w:hAnsi="Consolas" w:cs="Consolas"/>
              </w:rPr>
              <w:t xml:space="preserve"> </w:t>
            </w:r>
            <w:r w:rsidRPr="003236FC">
              <w:rPr>
                <w:rFonts w:ascii="Consolas" w:hAnsi="Consolas" w:cs="Consolas"/>
              </w:rPr>
              <w:t>bp,sp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将</w:t>
            </w:r>
            <w:r w:rsidRPr="003236FC">
              <w:rPr>
                <w:rFonts w:ascii="Consolas" w:hAnsi="Consolas" w:cs="Consolas"/>
              </w:rPr>
              <w:t>sp</w:t>
            </w:r>
            <w:r w:rsidRPr="003236FC">
              <w:rPr>
                <w:rFonts w:ascii="Consolas" w:hAnsi="Consolas" w:cs="Consolas"/>
              </w:rPr>
              <w:t>指针传给</w:t>
            </w:r>
            <w:r w:rsidRPr="003236FC">
              <w:rPr>
                <w:rFonts w:ascii="Consolas" w:hAnsi="Consolas" w:cs="Consolas"/>
              </w:rPr>
              <w:t>bp</w:t>
            </w:r>
            <w:r w:rsidRPr="003236FC">
              <w:rPr>
                <w:rFonts w:ascii="Consolas" w:hAnsi="Consolas" w:cs="Consolas"/>
              </w:rPr>
              <w:t>，此时</w:t>
            </w:r>
            <w:r w:rsidRPr="003236FC">
              <w:rPr>
                <w:rFonts w:ascii="Consolas" w:hAnsi="Consolas" w:cs="Consolas"/>
              </w:rPr>
              <w:t>bp</w:t>
            </w:r>
            <w:r w:rsidRPr="003236FC">
              <w:rPr>
                <w:rFonts w:ascii="Consolas" w:hAnsi="Consolas" w:cs="Consolas"/>
              </w:rPr>
              <w:t>指向</w:t>
            </w:r>
            <w:r w:rsidRPr="003236FC">
              <w:rPr>
                <w:rFonts w:ascii="Consolas" w:hAnsi="Consolas" w:cs="Consolas"/>
              </w:rPr>
              <w:t>sp</w:t>
            </w:r>
            <w:r w:rsidRPr="003236FC">
              <w:rPr>
                <w:rFonts w:ascii="Consolas" w:hAnsi="Consolas" w:cs="Consolas"/>
              </w:rPr>
              <w:t>的基地址。</w:t>
            </w:r>
          </w:p>
          <w:p w:rsidR="003D1BA3" w:rsidRPr="003236FC" w:rsidRDefault="00C3003B" w:rsidP="003D1BA3">
            <w:pPr>
              <w:rPr>
                <w:rFonts w:ascii="Consolas" w:hAnsi="Consolas" w:cs="Consolas"/>
              </w:rPr>
            </w:pPr>
            <w:r>
              <w:rPr>
                <w:rFonts w:ascii="Consolas" w:hAnsi="Consolas" w:cs="Consolas"/>
              </w:rPr>
              <w:t xml:space="preserve">            </w:t>
            </w:r>
            <w:r w:rsidR="003D1BA3" w:rsidRPr="003236FC">
              <w:rPr>
                <w:rFonts w:ascii="Consolas" w:hAnsi="Consolas" w:cs="Consolas"/>
              </w:rPr>
              <w:t>//</w:t>
            </w:r>
            <w:r>
              <w:rPr>
                <w:rFonts w:ascii="Consolas" w:hAnsi="Consolas" w:cs="Consolas"/>
              </w:rPr>
              <w:t xml:space="preserve"> </w:t>
            </w:r>
            <w:r w:rsidR="003D1BA3" w:rsidRPr="003236FC">
              <w:rPr>
                <w:rFonts w:ascii="Consolas" w:hAnsi="Consolas" w:cs="Consolas"/>
              </w:rPr>
              <w:t>这个时候，如果该函数有参数，则</w:t>
            </w:r>
            <w:r w:rsidR="003D1BA3" w:rsidRPr="003236FC">
              <w:rPr>
                <w:rFonts w:ascii="Consolas" w:hAnsi="Consolas" w:cs="Consolas"/>
              </w:rPr>
              <w:t>[bp</w:t>
            </w:r>
            <w:r>
              <w:rPr>
                <w:rFonts w:ascii="Consolas" w:hAnsi="Consolas" w:cs="Consolas"/>
              </w:rPr>
              <w:t xml:space="preserve"> </w:t>
            </w:r>
            <w:r w:rsidR="003D1BA3" w:rsidRPr="003236FC">
              <w:rPr>
                <w:rFonts w:ascii="Consolas" w:hAnsi="Consolas" w:cs="Consolas"/>
              </w:rPr>
              <w:t>+</w:t>
            </w:r>
            <w:r>
              <w:rPr>
                <w:rFonts w:ascii="Consolas" w:hAnsi="Consolas" w:cs="Consolas"/>
              </w:rPr>
              <w:t xml:space="preserve"> </w:t>
            </w:r>
            <w:r w:rsidR="003D1BA3" w:rsidRPr="003236FC">
              <w:rPr>
                <w:rFonts w:ascii="Consolas" w:hAnsi="Consolas" w:cs="Consolas"/>
              </w:rPr>
              <w:t>2*4]</w:t>
            </w:r>
            <w:r w:rsidR="003D1BA3" w:rsidRPr="003236FC">
              <w:rPr>
                <w:rFonts w:ascii="Consolas" w:hAnsi="Consolas" w:cs="Consolas"/>
              </w:rPr>
              <w:t>则是该子函数的第一个参数，</w:t>
            </w:r>
            <w:r w:rsidR="003D1BA3" w:rsidRPr="003236FC">
              <w:rPr>
                <w:rFonts w:ascii="Consolas" w:hAnsi="Consolas" w:cs="Consolas"/>
              </w:rPr>
              <w:t>[bp+3*4]</w:t>
            </w:r>
            <w:r w:rsidR="003D1BA3" w:rsidRPr="003236FC">
              <w:rPr>
                <w:rFonts w:ascii="Consolas" w:hAnsi="Consolas" w:cs="Consolas"/>
              </w:rPr>
              <w:t>则是该子函数的</w:t>
            </w:r>
            <w:r>
              <w:rPr>
                <w:rFonts w:ascii="Consolas" w:hAnsi="Consolas" w:cs="Consolas"/>
              </w:rPr>
              <w:t xml:space="preserve"> </w:t>
            </w:r>
            <w:r w:rsidR="003D1BA3" w:rsidRPr="003236FC">
              <w:rPr>
                <w:rFonts w:ascii="Consolas" w:hAnsi="Consolas" w:cs="Consolas"/>
              </w:rPr>
              <w:t>第二个参数，以此类推，有多少个参数则</w:t>
            </w:r>
            <w:r w:rsidR="003D1BA3" w:rsidRPr="003236FC">
              <w:rPr>
                <w:rFonts w:ascii="Consolas" w:hAnsi="Consolas" w:cs="Consolas"/>
              </w:rPr>
              <w:t>[bp+(n-1)*4]</w:t>
            </w:r>
            <w:r w:rsidR="003D1BA3" w:rsidRPr="003236FC">
              <w:rPr>
                <w:rFonts w:ascii="Consolas" w:hAnsi="Consolas" w:cs="Consolas"/>
              </w:rPr>
              <w:t>。</w:t>
            </w:r>
          </w:p>
        </w:tc>
      </w:tr>
    </w:tbl>
    <w:p w:rsidR="003D1BA3" w:rsidRDefault="003D1BA3" w:rsidP="00D03324"/>
    <w:p w:rsidR="00D03324" w:rsidRDefault="00D03324" w:rsidP="00D03324">
      <w:r>
        <w:rPr>
          <w:rFonts w:hint="eastAsia"/>
        </w:rPr>
        <w:t>函数结束时：</w:t>
      </w:r>
    </w:p>
    <w:tbl>
      <w:tblPr>
        <w:tblStyle w:val="a6"/>
        <w:tblW w:w="0" w:type="auto"/>
        <w:tblLook w:val="04A0" w:firstRow="1" w:lastRow="0" w:firstColumn="1" w:lastColumn="0" w:noHBand="0" w:noVBand="1"/>
      </w:tblPr>
      <w:tblGrid>
        <w:gridCol w:w="9771"/>
      </w:tblGrid>
      <w:tr w:rsidR="003236FC" w:rsidTr="00F93AE7">
        <w:trPr>
          <w:cnfStyle w:val="100000000000" w:firstRow="1" w:lastRow="0" w:firstColumn="0" w:lastColumn="0" w:oddVBand="0" w:evenVBand="0" w:oddHBand="0" w:evenHBand="0" w:firstRowFirstColumn="0" w:firstRowLastColumn="0" w:lastRowFirstColumn="0" w:lastRowLastColumn="0"/>
        </w:trPr>
        <w:tc>
          <w:tcPr>
            <w:tcW w:w="9771" w:type="dxa"/>
          </w:tcPr>
          <w:p w:rsidR="003236FC" w:rsidRDefault="003236FC" w:rsidP="00F93AE7"/>
        </w:tc>
      </w:tr>
      <w:tr w:rsidR="003236FC" w:rsidTr="00F93AE7">
        <w:tc>
          <w:tcPr>
            <w:tcW w:w="9771" w:type="dxa"/>
          </w:tcPr>
          <w:p w:rsidR="003236FC" w:rsidRPr="003236FC" w:rsidRDefault="003236FC" w:rsidP="003236FC">
            <w:pPr>
              <w:rPr>
                <w:rFonts w:ascii="Consolas" w:hAnsi="Consolas" w:cs="Consolas"/>
              </w:rPr>
            </w:pPr>
            <w:r w:rsidRPr="003236FC">
              <w:rPr>
                <w:rFonts w:ascii="Consolas" w:hAnsi="Consolas" w:cs="Consolas"/>
              </w:rPr>
              <w:t>mov</w:t>
            </w:r>
            <w:r w:rsidR="00C3003B">
              <w:rPr>
                <w:rFonts w:ascii="Consolas" w:hAnsi="Consolas" w:cs="Consolas"/>
              </w:rPr>
              <w:t xml:space="preserve"> </w:t>
            </w:r>
            <w:r w:rsidRPr="003236FC">
              <w:rPr>
                <w:rFonts w:ascii="Consolas" w:hAnsi="Consolas" w:cs="Consolas"/>
              </w:rPr>
              <w:t>sp,bp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将原</w:t>
            </w:r>
            <w:r w:rsidRPr="003236FC">
              <w:rPr>
                <w:rFonts w:ascii="Consolas" w:hAnsi="Consolas" w:cs="Consolas"/>
              </w:rPr>
              <w:t>sp</w:t>
            </w:r>
            <w:r w:rsidRPr="003236FC">
              <w:rPr>
                <w:rFonts w:ascii="Consolas" w:hAnsi="Consolas" w:cs="Consolas"/>
              </w:rPr>
              <w:t>指针传回给</w:t>
            </w:r>
            <w:r w:rsidRPr="003236FC">
              <w:rPr>
                <w:rFonts w:ascii="Consolas" w:hAnsi="Consolas" w:cs="Consolas"/>
              </w:rPr>
              <w:t>sp</w:t>
            </w:r>
          </w:p>
          <w:p w:rsidR="003236FC" w:rsidRPr="003236FC" w:rsidRDefault="003236FC" w:rsidP="003236FC">
            <w:pPr>
              <w:rPr>
                <w:rFonts w:ascii="Consolas" w:hAnsi="Consolas" w:cs="Consolas"/>
              </w:rPr>
            </w:pPr>
            <w:r w:rsidRPr="003236FC">
              <w:rPr>
                <w:rFonts w:ascii="Consolas" w:hAnsi="Consolas" w:cs="Consolas"/>
              </w:rPr>
              <w:t>pop</w:t>
            </w:r>
            <w:r w:rsidR="00C3003B">
              <w:rPr>
                <w:rFonts w:ascii="Consolas" w:hAnsi="Consolas" w:cs="Consolas"/>
              </w:rPr>
              <w:t xml:space="preserve"> </w:t>
            </w:r>
            <w:r w:rsidRPr="003236FC">
              <w:rPr>
                <w:rFonts w:ascii="Consolas" w:hAnsi="Consolas" w:cs="Consolas"/>
              </w:rPr>
              <w:t>bp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恢复原</w:t>
            </w:r>
            <w:r w:rsidRPr="003236FC">
              <w:rPr>
                <w:rFonts w:ascii="Consolas" w:hAnsi="Consolas" w:cs="Consolas"/>
              </w:rPr>
              <w:t>bp</w:t>
            </w:r>
            <w:r w:rsidRPr="003236FC">
              <w:rPr>
                <w:rFonts w:ascii="Consolas" w:hAnsi="Consolas" w:cs="Consolas"/>
              </w:rPr>
              <w:t>的值。</w:t>
            </w:r>
          </w:p>
          <w:p w:rsidR="003236FC" w:rsidRPr="003236FC" w:rsidRDefault="003236FC" w:rsidP="003236FC">
            <w:pPr>
              <w:rPr>
                <w:rFonts w:ascii="Consolas" w:hAnsi="Consolas" w:cs="Consolas"/>
              </w:rPr>
            </w:pPr>
            <w:r w:rsidRPr="003236FC">
              <w:rPr>
                <w:rFonts w:ascii="Consolas" w:hAnsi="Consolas" w:cs="Consolas"/>
              </w:rPr>
              <w:t>ret</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退出子函数</w:t>
            </w:r>
          </w:p>
        </w:tc>
      </w:tr>
    </w:tbl>
    <w:p w:rsidR="00D03324" w:rsidRDefault="00D03324" w:rsidP="00D03324"/>
    <w:p w:rsidR="00D03324" w:rsidRDefault="00D03324" w:rsidP="00D03324">
      <w:r>
        <w:rPr>
          <w:rFonts w:hint="eastAsia"/>
        </w:rPr>
        <w:t>下面是按调用约定</w:t>
      </w:r>
      <w:r>
        <w:rPr>
          <w:rFonts w:hint="eastAsia"/>
        </w:rPr>
        <w:t>__stdcall</w:t>
      </w:r>
      <w:r w:rsidR="00C3003B">
        <w:rPr>
          <w:rFonts w:hint="eastAsia"/>
        </w:rPr>
        <w:t xml:space="preserve"> </w:t>
      </w:r>
      <w:r>
        <w:rPr>
          <w:rFonts w:hint="eastAsia"/>
        </w:rPr>
        <w:t>调用函数</w:t>
      </w:r>
      <w:r>
        <w:rPr>
          <w:rFonts w:hint="eastAsia"/>
        </w:rPr>
        <w:t>test(int</w:t>
      </w:r>
      <w:r w:rsidR="00C3003B">
        <w:rPr>
          <w:rFonts w:hint="eastAsia"/>
        </w:rPr>
        <w:t xml:space="preserve"> </w:t>
      </w:r>
      <w:r>
        <w:rPr>
          <w:rFonts w:hint="eastAsia"/>
        </w:rPr>
        <w:t>p1,int</w:t>
      </w:r>
      <w:r w:rsidR="00C3003B">
        <w:rPr>
          <w:rFonts w:hint="eastAsia"/>
        </w:rPr>
        <w:t xml:space="preserve"> </w:t>
      </w:r>
      <w:r>
        <w:rPr>
          <w:rFonts w:hint="eastAsia"/>
        </w:rPr>
        <w:t>p2)</w:t>
      </w:r>
      <w:r>
        <w:rPr>
          <w:rFonts w:hint="eastAsia"/>
        </w:rPr>
        <w:t>的汇编代码</w:t>
      </w:r>
    </w:p>
    <w:tbl>
      <w:tblPr>
        <w:tblStyle w:val="a6"/>
        <w:tblW w:w="0" w:type="auto"/>
        <w:tblLook w:val="04A0" w:firstRow="1" w:lastRow="0" w:firstColumn="1" w:lastColumn="0" w:noHBand="0" w:noVBand="1"/>
      </w:tblPr>
      <w:tblGrid>
        <w:gridCol w:w="9771"/>
      </w:tblGrid>
      <w:tr w:rsidR="003236FC" w:rsidTr="00F93AE7">
        <w:trPr>
          <w:cnfStyle w:val="100000000000" w:firstRow="1" w:lastRow="0" w:firstColumn="0" w:lastColumn="0" w:oddVBand="0" w:evenVBand="0" w:oddHBand="0" w:evenHBand="0" w:firstRowFirstColumn="0" w:firstRowLastColumn="0" w:lastRowFirstColumn="0" w:lastRowLastColumn="0"/>
        </w:trPr>
        <w:tc>
          <w:tcPr>
            <w:tcW w:w="9771" w:type="dxa"/>
          </w:tcPr>
          <w:p w:rsidR="003236FC" w:rsidRPr="0013277B" w:rsidRDefault="0013277B" w:rsidP="00F93AE7">
            <w:r w:rsidRPr="0013277B">
              <w:t>http://my.oschina.net/orion/blog/15879</w:t>
            </w:r>
          </w:p>
        </w:tc>
      </w:tr>
      <w:tr w:rsidR="003236FC" w:rsidTr="00F93AE7">
        <w:tc>
          <w:tcPr>
            <w:tcW w:w="9771" w:type="dxa"/>
          </w:tcPr>
          <w:p w:rsidR="003236FC" w:rsidRPr="002C4A63" w:rsidRDefault="003236FC" w:rsidP="003236FC">
            <w:pPr>
              <w:rPr>
                <w:rFonts w:ascii="Consolas" w:hAnsi="Consolas" w:cs="Consolas"/>
                <w:color w:val="0070C0"/>
              </w:rPr>
            </w:pPr>
            <w:r w:rsidRPr="002C4A63">
              <w:rPr>
                <w:rFonts w:ascii="Consolas" w:hAnsi="Consolas" w:cs="Consolas"/>
                <w:color w:val="0070C0"/>
              </w:rPr>
              <w:t>;</w:t>
            </w:r>
            <w:r w:rsidRPr="002C4A63">
              <w:rPr>
                <w:rFonts w:ascii="Consolas" w:hAnsi="Consolas" w:cs="Consolas"/>
                <w:color w:val="0070C0"/>
              </w:rPr>
              <w:t>假设执行函数前堆栈指针</w:t>
            </w:r>
            <w:r w:rsidRPr="002C4A63">
              <w:rPr>
                <w:rFonts w:ascii="Consolas" w:hAnsi="Consolas" w:cs="Consolas"/>
                <w:color w:val="0070C0"/>
              </w:rPr>
              <w:t>ESP</w:t>
            </w:r>
            <w:r w:rsidRPr="002C4A63">
              <w:rPr>
                <w:rFonts w:ascii="Consolas" w:hAnsi="Consolas" w:cs="Consolas"/>
                <w:color w:val="0070C0"/>
              </w:rPr>
              <w:t>为</w:t>
            </w:r>
            <w:r w:rsidRPr="002C4A63">
              <w:rPr>
                <w:rFonts w:ascii="Consolas" w:hAnsi="Consolas" w:cs="Consolas"/>
                <w:color w:val="0070C0"/>
              </w:rPr>
              <w:t>NN</w:t>
            </w:r>
          </w:p>
          <w:p w:rsidR="003236FC" w:rsidRPr="003236FC" w:rsidRDefault="003236FC" w:rsidP="003236FC">
            <w:pPr>
              <w:rPr>
                <w:rFonts w:ascii="Consolas" w:hAnsi="Consolas" w:cs="Consolas"/>
              </w:rPr>
            </w:pPr>
            <w:r w:rsidRPr="003236FC">
              <w:rPr>
                <w:rFonts w:ascii="Consolas" w:hAnsi="Consolas" w:cs="Consolas"/>
              </w:rPr>
              <w:lastRenderedPageBreak/>
              <w:t>push</w:t>
            </w:r>
            <w:r w:rsidR="00C3003B">
              <w:rPr>
                <w:rFonts w:ascii="Consolas" w:hAnsi="Consolas" w:cs="Consolas"/>
              </w:rPr>
              <w:t xml:space="preserve">   </w:t>
            </w:r>
            <w:r w:rsidRPr="003236FC">
              <w:rPr>
                <w:rFonts w:ascii="Consolas" w:hAnsi="Consolas" w:cs="Consolas"/>
              </w:rPr>
              <w:t>p2</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参数</w:t>
            </w:r>
            <w:r w:rsidRPr="003236FC">
              <w:rPr>
                <w:rFonts w:ascii="Consolas" w:hAnsi="Consolas" w:cs="Consolas"/>
              </w:rPr>
              <w:t>2</w:t>
            </w:r>
            <w:r w:rsidRPr="003236FC">
              <w:rPr>
                <w:rFonts w:ascii="Consolas" w:hAnsi="Consolas" w:cs="Consolas"/>
              </w:rPr>
              <w:t>入栈</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4h</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4h</w:t>
            </w:r>
          </w:p>
          <w:p w:rsidR="003236FC" w:rsidRPr="003236FC" w:rsidRDefault="003236FC" w:rsidP="003236FC">
            <w:pPr>
              <w:rPr>
                <w:rFonts w:ascii="Consolas" w:hAnsi="Consolas" w:cs="Consolas"/>
              </w:rPr>
            </w:pPr>
            <w:r w:rsidRPr="003236FC">
              <w:rPr>
                <w:rFonts w:ascii="Consolas" w:hAnsi="Consolas" w:cs="Consolas"/>
              </w:rPr>
              <w:t>push</w:t>
            </w:r>
            <w:r w:rsidR="00C3003B">
              <w:rPr>
                <w:rFonts w:ascii="Consolas" w:hAnsi="Consolas" w:cs="Consolas"/>
              </w:rPr>
              <w:t xml:space="preserve">   </w:t>
            </w:r>
            <w:r w:rsidRPr="003236FC">
              <w:rPr>
                <w:rFonts w:ascii="Consolas" w:hAnsi="Consolas" w:cs="Consolas"/>
              </w:rPr>
              <w:t>p1</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参数</w:t>
            </w:r>
            <w:r w:rsidRPr="003236FC">
              <w:rPr>
                <w:rFonts w:ascii="Consolas" w:hAnsi="Consolas" w:cs="Consolas"/>
              </w:rPr>
              <w:t>1</w:t>
            </w:r>
            <w:r w:rsidRPr="003236FC">
              <w:rPr>
                <w:rFonts w:ascii="Consolas" w:hAnsi="Consolas" w:cs="Consolas"/>
              </w:rPr>
              <w:t>入栈</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4h</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8h</w:t>
            </w:r>
          </w:p>
          <w:p w:rsidR="003236FC" w:rsidRPr="003236FC" w:rsidRDefault="003236FC" w:rsidP="003236FC">
            <w:pPr>
              <w:rPr>
                <w:rFonts w:ascii="Consolas" w:hAnsi="Consolas" w:cs="Consolas"/>
              </w:rPr>
            </w:pPr>
            <w:r w:rsidRPr="003236FC">
              <w:rPr>
                <w:rFonts w:ascii="Consolas" w:hAnsi="Consolas" w:cs="Consolas"/>
              </w:rPr>
              <w:t>call</w:t>
            </w:r>
            <w:r w:rsidR="00C3003B">
              <w:rPr>
                <w:rFonts w:ascii="Consolas" w:hAnsi="Consolas" w:cs="Consolas"/>
              </w:rPr>
              <w:t xml:space="preserve"> </w:t>
            </w:r>
            <w:r w:rsidRPr="003236FC">
              <w:rPr>
                <w:rFonts w:ascii="Consolas" w:hAnsi="Consolas" w:cs="Consolas"/>
              </w:rPr>
              <w:t>test</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压入返回地址</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4h,</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0Ch</w:t>
            </w:r>
            <w:r w:rsidR="00C3003B">
              <w:rPr>
                <w:rFonts w:ascii="Consolas" w:hAnsi="Consolas" w:cs="Consolas"/>
              </w:rPr>
              <w:t xml:space="preserve"> </w:t>
            </w:r>
            <w:r w:rsidRPr="003236FC">
              <w:rPr>
                <w:rFonts w:ascii="Consolas" w:hAnsi="Consolas" w:cs="Consolas"/>
              </w:rPr>
              <w:t>(</w:t>
            </w:r>
            <w:r w:rsidRPr="002C4A63">
              <w:rPr>
                <w:rFonts w:ascii="Consolas" w:hAnsi="Consolas" w:cs="Consolas"/>
                <w:color w:val="0070C0"/>
              </w:rPr>
              <w:t>注意</w:t>
            </w:r>
            <w:r w:rsidRPr="002C4A63">
              <w:rPr>
                <w:rFonts w:ascii="Consolas" w:hAnsi="Consolas" w:cs="Consolas"/>
                <w:color w:val="0070C0"/>
              </w:rPr>
              <w:t>CALL</w:t>
            </w:r>
            <w:r w:rsidRPr="002C4A63">
              <w:rPr>
                <w:rFonts w:ascii="Consolas" w:hAnsi="Consolas" w:cs="Consolas"/>
                <w:color w:val="0070C0"/>
              </w:rPr>
              <w:t>指令会把返回地址压入堆栈</w:t>
            </w:r>
            <w:r w:rsidRPr="003236FC">
              <w:rPr>
                <w:rFonts w:ascii="Consolas" w:hAnsi="Consolas" w:cs="Consolas"/>
              </w:rPr>
              <w:t>)</w:t>
            </w:r>
          </w:p>
          <w:p w:rsidR="003236FC" w:rsidRPr="003236FC" w:rsidRDefault="003236FC" w:rsidP="003236FC">
            <w:pPr>
              <w:rPr>
                <w:rFonts w:ascii="Consolas" w:hAnsi="Consolas" w:cs="Consolas"/>
              </w:rPr>
            </w:pPr>
            <w:r w:rsidRPr="003236FC">
              <w:rPr>
                <w:rFonts w:ascii="Consolas" w:hAnsi="Consolas" w:cs="Consolas"/>
              </w:rPr>
              <w:t>;//</w:t>
            </w:r>
            <w:r w:rsidRPr="003236FC">
              <w:rPr>
                <w:rFonts w:ascii="Consolas" w:hAnsi="Consolas" w:cs="Consolas"/>
              </w:rPr>
              <w:t>进入函数内</w:t>
            </w:r>
          </w:p>
          <w:p w:rsidR="003236FC" w:rsidRPr="003236FC" w:rsidRDefault="003236FC" w:rsidP="003236FC">
            <w:pPr>
              <w:rPr>
                <w:rFonts w:ascii="Consolas" w:hAnsi="Consolas" w:cs="Consolas"/>
              </w:rPr>
            </w:pPr>
            <w:r w:rsidRPr="003236FC">
              <w:rPr>
                <w:rFonts w:ascii="Consolas" w:hAnsi="Consolas" w:cs="Consolas"/>
              </w:rPr>
              <w:t>{</w:t>
            </w:r>
          </w:p>
          <w:p w:rsidR="003236FC" w:rsidRPr="003236FC" w:rsidRDefault="003236FC" w:rsidP="003236FC">
            <w:pPr>
              <w:rPr>
                <w:rFonts w:ascii="Consolas" w:hAnsi="Consolas" w:cs="Consolas"/>
              </w:rPr>
            </w:pPr>
            <w:r w:rsidRPr="003236FC">
              <w:rPr>
                <w:rFonts w:ascii="Consolas" w:hAnsi="Consolas" w:cs="Consolas"/>
              </w:rPr>
              <w:t>push</w:t>
            </w:r>
            <w:r w:rsidR="00C3003B">
              <w:rPr>
                <w:rFonts w:ascii="Consolas" w:hAnsi="Consolas" w:cs="Consolas"/>
              </w:rPr>
              <w:t xml:space="preserve">   </w:t>
            </w:r>
            <w:r w:rsidRPr="003236FC">
              <w:rPr>
                <w:rFonts w:ascii="Consolas" w:hAnsi="Consolas" w:cs="Consolas"/>
              </w:rPr>
              <w:t>ebp</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保护先前</w:t>
            </w:r>
            <w:r w:rsidRPr="003236FC">
              <w:rPr>
                <w:rFonts w:ascii="Consolas" w:hAnsi="Consolas" w:cs="Consolas"/>
              </w:rPr>
              <w:t>EBP</w:t>
            </w:r>
            <w:r w:rsidRPr="003236FC">
              <w:rPr>
                <w:rFonts w:ascii="Consolas" w:hAnsi="Consolas" w:cs="Consolas"/>
              </w:rPr>
              <w:t>指针，</w:t>
            </w:r>
            <w:r w:rsidR="00C3003B">
              <w:rPr>
                <w:rFonts w:ascii="Consolas" w:hAnsi="Consolas" w:cs="Consolas"/>
              </w:rPr>
              <w:t xml:space="preserve"> </w:t>
            </w:r>
            <w:r w:rsidRPr="003236FC">
              <w:rPr>
                <w:rFonts w:ascii="Consolas" w:hAnsi="Consolas" w:cs="Consolas"/>
              </w:rPr>
              <w:t>EBP</w:t>
            </w:r>
            <w:r w:rsidRPr="003236FC">
              <w:rPr>
                <w:rFonts w:ascii="Consolas" w:hAnsi="Consolas" w:cs="Consolas"/>
              </w:rPr>
              <w:t>入栈，</w:t>
            </w:r>
            <w:r w:rsidR="00C3003B">
              <w:rPr>
                <w:rFonts w:ascii="Consolas" w:hAnsi="Consolas" w:cs="Consolas"/>
              </w:rPr>
              <w:t xml:space="preserve"> </w:t>
            </w:r>
            <w:r w:rsidRPr="003236FC">
              <w:rPr>
                <w:rFonts w:ascii="Consolas" w:hAnsi="Consolas" w:cs="Consolas"/>
              </w:rPr>
              <w:t>ESP-=4h,</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10h</w:t>
            </w:r>
          </w:p>
          <w:p w:rsidR="003236FC" w:rsidRPr="003236FC" w:rsidRDefault="003236FC" w:rsidP="003236FC">
            <w:pPr>
              <w:rPr>
                <w:rFonts w:ascii="Consolas" w:hAnsi="Consolas" w:cs="Consolas"/>
              </w:rPr>
            </w:pPr>
            <w:r w:rsidRPr="003236FC">
              <w:rPr>
                <w:rFonts w:ascii="Consolas" w:hAnsi="Consolas" w:cs="Consolas"/>
              </w:rPr>
              <w:t>mov</w:t>
            </w:r>
            <w:r w:rsidR="00C3003B">
              <w:rPr>
                <w:rFonts w:ascii="Consolas" w:hAnsi="Consolas" w:cs="Consolas"/>
              </w:rPr>
              <w:t xml:space="preserve">    </w:t>
            </w:r>
            <w:r w:rsidRPr="003236FC">
              <w:rPr>
                <w:rFonts w:ascii="Consolas" w:hAnsi="Consolas" w:cs="Consolas"/>
              </w:rPr>
              <w:t>ebp,</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设置</w:t>
            </w:r>
            <w:r w:rsidRPr="003236FC">
              <w:rPr>
                <w:rFonts w:ascii="Consolas" w:hAnsi="Consolas" w:cs="Consolas"/>
              </w:rPr>
              <w:t>EBP</w:t>
            </w:r>
            <w:r w:rsidRPr="003236FC">
              <w:rPr>
                <w:rFonts w:ascii="Consolas" w:hAnsi="Consolas" w:cs="Consolas"/>
              </w:rPr>
              <w:t>指针指向栈顶</w:t>
            </w:r>
            <w:r w:rsidR="00C3003B">
              <w:rPr>
                <w:rFonts w:ascii="Consolas" w:hAnsi="Consolas" w:cs="Consolas"/>
              </w:rPr>
              <w:t xml:space="preserve"> </w:t>
            </w:r>
            <w:r w:rsidRPr="003236FC">
              <w:rPr>
                <w:rFonts w:ascii="Consolas" w:hAnsi="Consolas" w:cs="Consolas"/>
              </w:rPr>
              <w:t>NN-10h</w:t>
            </w:r>
          </w:p>
          <w:p w:rsidR="003236FC" w:rsidRPr="002C4A63" w:rsidRDefault="003236FC" w:rsidP="003236FC">
            <w:pPr>
              <w:rPr>
                <w:rFonts w:ascii="Consolas" w:hAnsi="Consolas" w:cs="Consolas"/>
                <w:color w:val="0070C0"/>
              </w:rPr>
            </w:pPr>
            <w:r w:rsidRPr="003236FC">
              <w:rPr>
                <w:rFonts w:ascii="Consolas" w:hAnsi="Consolas" w:cs="Consolas"/>
              </w:rPr>
              <w:t>mov</w:t>
            </w:r>
            <w:r w:rsidR="00C3003B">
              <w:rPr>
                <w:rFonts w:ascii="Consolas" w:hAnsi="Consolas" w:cs="Consolas"/>
              </w:rPr>
              <w:t xml:space="preserve">    </w:t>
            </w:r>
            <w:r w:rsidRPr="003236FC">
              <w:rPr>
                <w:rFonts w:ascii="Consolas" w:hAnsi="Consolas" w:cs="Consolas"/>
              </w:rPr>
              <w:t>eax,</w:t>
            </w:r>
            <w:r w:rsidR="00C3003B">
              <w:rPr>
                <w:rFonts w:ascii="Consolas" w:hAnsi="Consolas" w:cs="Consolas"/>
              </w:rPr>
              <w:t xml:space="preserve"> </w:t>
            </w:r>
            <w:r w:rsidRPr="003236FC">
              <w:rPr>
                <w:rFonts w:ascii="Consolas" w:hAnsi="Consolas" w:cs="Consolas"/>
              </w:rPr>
              <w:t>dword</w:t>
            </w:r>
            <w:r w:rsidR="00C3003B">
              <w:rPr>
                <w:rFonts w:ascii="Consolas" w:hAnsi="Consolas" w:cs="Consolas"/>
              </w:rPr>
              <w:t xml:space="preserve"> </w:t>
            </w:r>
            <w:r w:rsidRPr="003236FC">
              <w:rPr>
                <w:rFonts w:ascii="Consolas" w:hAnsi="Consolas" w:cs="Consolas"/>
              </w:rPr>
              <w:t>ptr</w:t>
            </w:r>
            <w:r w:rsidR="00C3003B">
              <w:rPr>
                <w:rFonts w:ascii="Consolas" w:hAnsi="Consolas" w:cs="Consolas"/>
              </w:rPr>
              <w:t xml:space="preserve">  </w:t>
            </w:r>
            <w:r w:rsidRPr="003236FC">
              <w:rPr>
                <w:rFonts w:ascii="Consolas" w:hAnsi="Consolas" w:cs="Consolas"/>
              </w:rPr>
              <w:t>[ebp+0ch]</w:t>
            </w:r>
            <w:r w:rsidR="00C3003B">
              <w:rPr>
                <w:rFonts w:ascii="Consolas" w:hAnsi="Consolas" w:cs="Consolas"/>
              </w:rPr>
              <w:t xml:space="preserve">  </w:t>
            </w:r>
            <w:r w:rsidRPr="003236FC">
              <w:rPr>
                <w:rFonts w:ascii="Consolas" w:hAnsi="Consolas" w:cs="Consolas"/>
              </w:rPr>
              <w:t>;ebp+0ch</w:t>
            </w:r>
            <w:r w:rsidRPr="003236FC">
              <w:rPr>
                <w:rFonts w:ascii="Consolas" w:hAnsi="Consolas" w:cs="Consolas"/>
              </w:rPr>
              <w:t>为</w:t>
            </w:r>
            <w:r w:rsidRPr="003236FC">
              <w:rPr>
                <w:rFonts w:ascii="Consolas" w:hAnsi="Consolas" w:cs="Consolas"/>
              </w:rPr>
              <w:t>NN-4h,</w:t>
            </w:r>
            <w:r w:rsidRPr="003236FC">
              <w:rPr>
                <w:rFonts w:ascii="Consolas" w:hAnsi="Consolas" w:cs="Consolas"/>
              </w:rPr>
              <w:t>即参数</w:t>
            </w:r>
            <w:r w:rsidRPr="003236FC">
              <w:rPr>
                <w:rFonts w:ascii="Consolas" w:hAnsi="Consolas" w:cs="Consolas"/>
              </w:rPr>
              <w:t>2</w:t>
            </w:r>
            <w:r w:rsidRPr="003236FC">
              <w:rPr>
                <w:rFonts w:ascii="Consolas" w:hAnsi="Consolas" w:cs="Consolas"/>
              </w:rPr>
              <w:t>的位置</w:t>
            </w:r>
            <w:r w:rsidR="00C3003B">
              <w:rPr>
                <w:rFonts w:ascii="Consolas" w:hAnsi="Consolas" w:cs="Consolas"/>
              </w:rPr>
              <w:t xml:space="preserve"> </w:t>
            </w:r>
            <w:r w:rsidRPr="002C4A63">
              <w:rPr>
                <w:rFonts w:ascii="Consolas" w:hAnsi="Consolas" w:cs="Consolas"/>
                <w:color w:val="0070C0"/>
              </w:rPr>
              <w:t>这里可以看到了</w:t>
            </w:r>
            <w:r w:rsidRPr="002C4A63">
              <w:rPr>
                <w:rFonts w:ascii="Consolas" w:hAnsi="Consolas" w:cs="Consolas"/>
                <w:color w:val="0070C0"/>
              </w:rPr>
              <w:t>BP</w:t>
            </w:r>
            <w:r w:rsidRPr="002C4A63">
              <w:rPr>
                <w:rFonts w:ascii="Consolas" w:hAnsi="Consolas" w:cs="Consolas"/>
                <w:color w:val="0070C0"/>
              </w:rPr>
              <w:t>的作用了</w:t>
            </w:r>
          </w:p>
          <w:p w:rsidR="003236FC" w:rsidRPr="002C4A63" w:rsidRDefault="003236FC" w:rsidP="003236FC">
            <w:pPr>
              <w:rPr>
                <w:rFonts w:ascii="Consolas" w:hAnsi="Consolas" w:cs="Consolas"/>
                <w:color w:val="0070C0"/>
              </w:rPr>
            </w:pPr>
            <w:r w:rsidRPr="003236FC">
              <w:rPr>
                <w:rFonts w:ascii="Consolas" w:hAnsi="Consolas" w:cs="Consolas"/>
              </w:rPr>
              <w:t>mov</w:t>
            </w:r>
            <w:r w:rsidR="00C3003B">
              <w:rPr>
                <w:rFonts w:ascii="Consolas" w:hAnsi="Consolas" w:cs="Consolas"/>
              </w:rPr>
              <w:t xml:space="preserve">    </w:t>
            </w:r>
            <w:r w:rsidRPr="003236FC">
              <w:rPr>
                <w:rFonts w:ascii="Consolas" w:hAnsi="Consolas" w:cs="Consolas"/>
              </w:rPr>
              <w:t>ebx,</w:t>
            </w:r>
            <w:r w:rsidR="00C3003B">
              <w:rPr>
                <w:rFonts w:ascii="Consolas" w:hAnsi="Consolas" w:cs="Consolas"/>
              </w:rPr>
              <w:t xml:space="preserve"> </w:t>
            </w:r>
            <w:r w:rsidRPr="003236FC">
              <w:rPr>
                <w:rFonts w:ascii="Consolas" w:hAnsi="Consolas" w:cs="Consolas"/>
              </w:rPr>
              <w:t>dword</w:t>
            </w:r>
            <w:r w:rsidR="00C3003B">
              <w:rPr>
                <w:rFonts w:ascii="Consolas" w:hAnsi="Consolas" w:cs="Consolas"/>
              </w:rPr>
              <w:t xml:space="preserve"> </w:t>
            </w:r>
            <w:r w:rsidRPr="003236FC">
              <w:rPr>
                <w:rFonts w:ascii="Consolas" w:hAnsi="Consolas" w:cs="Consolas"/>
              </w:rPr>
              <w:t>ptr</w:t>
            </w:r>
            <w:r w:rsidR="00C3003B">
              <w:rPr>
                <w:rFonts w:ascii="Consolas" w:hAnsi="Consolas" w:cs="Consolas"/>
              </w:rPr>
              <w:t xml:space="preserve">  </w:t>
            </w:r>
            <w:r w:rsidRPr="003236FC">
              <w:rPr>
                <w:rFonts w:ascii="Consolas" w:hAnsi="Consolas" w:cs="Consolas"/>
              </w:rPr>
              <w:t>[ebp+08h]</w:t>
            </w:r>
            <w:r w:rsidR="00C3003B">
              <w:rPr>
                <w:rFonts w:ascii="Consolas" w:hAnsi="Consolas" w:cs="Consolas"/>
              </w:rPr>
              <w:t xml:space="preserve">  </w:t>
            </w:r>
            <w:r w:rsidRPr="003236FC">
              <w:rPr>
                <w:rFonts w:ascii="Consolas" w:hAnsi="Consolas" w:cs="Consolas"/>
              </w:rPr>
              <w:t>;ebp+08h</w:t>
            </w:r>
            <w:r w:rsidRPr="003236FC">
              <w:rPr>
                <w:rFonts w:ascii="Consolas" w:hAnsi="Consolas" w:cs="Consolas"/>
              </w:rPr>
              <w:t>为</w:t>
            </w:r>
            <w:r w:rsidRPr="003236FC">
              <w:rPr>
                <w:rFonts w:ascii="Consolas" w:hAnsi="Consolas" w:cs="Consolas"/>
              </w:rPr>
              <w:t>NN-8h,</w:t>
            </w:r>
            <w:r w:rsidRPr="003236FC">
              <w:rPr>
                <w:rFonts w:ascii="Consolas" w:hAnsi="Consolas" w:cs="Consolas"/>
              </w:rPr>
              <w:t>即参数</w:t>
            </w:r>
            <w:r w:rsidRPr="003236FC">
              <w:rPr>
                <w:rFonts w:ascii="Consolas" w:hAnsi="Consolas" w:cs="Consolas"/>
              </w:rPr>
              <w:t>1</w:t>
            </w:r>
            <w:r w:rsidRPr="003236FC">
              <w:rPr>
                <w:rFonts w:ascii="Consolas" w:hAnsi="Consolas" w:cs="Consolas"/>
              </w:rPr>
              <w:t>的位置</w:t>
            </w:r>
            <w:r w:rsidR="00C3003B">
              <w:rPr>
                <w:rFonts w:ascii="Consolas" w:hAnsi="Consolas" w:cs="Consolas"/>
              </w:rPr>
              <w:t xml:space="preserve"> </w:t>
            </w:r>
            <w:r w:rsidRPr="002C4A63">
              <w:rPr>
                <w:rFonts w:ascii="Consolas" w:hAnsi="Consolas" w:cs="Consolas"/>
                <w:color w:val="0070C0"/>
              </w:rPr>
              <w:t>这里可以看到了</w:t>
            </w:r>
            <w:r w:rsidRPr="002C4A63">
              <w:rPr>
                <w:rFonts w:ascii="Consolas" w:hAnsi="Consolas" w:cs="Consolas"/>
                <w:color w:val="0070C0"/>
              </w:rPr>
              <w:t>BP</w:t>
            </w:r>
            <w:r w:rsidRPr="002C4A63">
              <w:rPr>
                <w:rFonts w:ascii="Consolas" w:hAnsi="Consolas" w:cs="Consolas"/>
                <w:color w:val="0070C0"/>
              </w:rPr>
              <w:t>的作用了</w:t>
            </w:r>
          </w:p>
          <w:p w:rsidR="003236FC" w:rsidRPr="003236FC" w:rsidRDefault="003236FC" w:rsidP="003236FC">
            <w:pPr>
              <w:rPr>
                <w:rFonts w:ascii="Consolas" w:hAnsi="Consolas" w:cs="Consolas"/>
              </w:rPr>
            </w:pPr>
            <w:r w:rsidRPr="003236FC">
              <w:rPr>
                <w:rFonts w:ascii="Consolas" w:hAnsi="Consolas" w:cs="Consolas"/>
              </w:rPr>
              <w:t>ub</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8</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局部变量所占空间</w:t>
            </w:r>
            <w:r w:rsidRPr="003236FC">
              <w:rPr>
                <w:rFonts w:ascii="Consolas" w:hAnsi="Consolas" w:cs="Consolas"/>
              </w:rPr>
              <w:t>ESP-=8,</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NN-18h</w:t>
            </w:r>
            <w:r w:rsidR="00C3003B">
              <w:rPr>
                <w:rFonts w:ascii="Consolas" w:hAnsi="Consolas" w:cs="Consolas"/>
              </w:rPr>
              <w:t xml:space="preserve"> </w:t>
            </w:r>
            <w:r w:rsidRPr="003236FC">
              <w:rPr>
                <w:rFonts w:ascii="Consolas" w:hAnsi="Consolas" w:cs="Consolas"/>
              </w:rPr>
              <w:t>(</w:t>
            </w:r>
            <w:r w:rsidRPr="002C4A63">
              <w:rPr>
                <w:rFonts w:ascii="Consolas" w:hAnsi="Consolas" w:cs="Consolas"/>
                <w:color w:val="0070C0"/>
              </w:rPr>
              <w:t>栈底的地址大</w:t>
            </w:r>
            <w:r w:rsidRPr="003236FC">
              <w:rPr>
                <w:rFonts w:ascii="Consolas" w:hAnsi="Consolas" w:cs="Consolas"/>
              </w:rPr>
              <w:t>)</w:t>
            </w:r>
          </w:p>
          <w:p w:rsidR="003236FC" w:rsidRPr="003236FC" w:rsidRDefault="00C3003B" w:rsidP="003236FC">
            <w:pPr>
              <w:rPr>
                <w:rFonts w:ascii="Consolas" w:hAnsi="Consolas" w:cs="Consolas"/>
              </w:rPr>
            </w:pPr>
            <w:r>
              <w:rPr>
                <w:rFonts w:ascii="Consolas" w:hAnsi="Consolas" w:cs="Consolas"/>
              </w:rPr>
              <w:t xml:space="preserve">                                                      </w:t>
            </w:r>
            <w:r w:rsidR="003236FC" w:rsidRPr="003236FC">
              <w:rPr>
                <w:rFonts w:ascii="Consolas" w:hAnsi="Consolas" w:cs="Consolas"/>
              </w:rPr>
              <w:t>;</w:t>
            </w:r>
            <w:r w:rsidR="003236FC" w:rsidRPr="003236FC">
              <w:rPr>
                <w:rFonts w:ascii="Consolas" w:hAnsi="Consolas" w:cs="Consolas"/>
              </w:rPr>
              <w:t>这里就是为局部变量申请空间</w:t>
            </w:r>
            <w:r w:rsidR="003236FC" w:rsidRPr="003236FC">
              <w:rPr>
                <w:rFonts w:ascii="Consolas" w:hAnsi="Consolas" w:cs="Consolas"/>
              </w:rPr>
              <w:t>.</w:t>
            </w:r>
          </w:p>
          <w:p w:rsidR="003236FC" w:rsidRPr="003236FC" w:rsidRDefault="003236FC" w:rsidP="003236FC">
            <w:pPr>
              <w:rPr>
                <w:rFonts w:ascii="Consolas" w:hAnsi="Consolas" w:cs="Consolas"/>
              </w:rPr>
            </w:pPr>
            <w:r w:rsidRPr="003236FC">
              <w:rPr>
                <w:rFonts w:ascii="Consolas" w:hAnsi="Consolas" w:cs="Consolas"/>
              </w:rPr>
              <w:t>...</w:t>
            </w:r>
          </w:p>
          <w:p w:rsidR="003236FC" w:rsidRPr="00B15015" w:rsidRDefault="003236FC" w:rsidP="00B15015">
            <w:pPr>
              <w:rPr>
                <w:rFonts w:ascii="Consolas" w:hAnsi="Consolas" w:cs="Consolas"/>
                <w:color w:val="0070C0"/>
              </w:rPr>
            </w:pPr>
            <w:r w:rsidRPr="003236FC">
              <w:rPr>
                <w:rFonts w:ascii="Consolas" w:hAnsi="Consolas" w:cs="Consolas"/>
              </w:rPr>
              <w:t>add</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8</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释放局部变量</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ESP+=8,</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NN-10h</w:t>
            </w:r>
            <w:r w:rsidR="00C3003B">
              <w:rPr>
                <w:rFonts w:ascii="Consolas" w:hAnsi="Consolas" w:cs="Consolas"/>
              </w:rPr>
              <w:t xml:space="preserve"> </w:t>
            </w:r>
            <w:r w:rsidRPr="00B15015">
              <w:rPr>
                <w:rFonts w:ascii="Consolas" w:hAnsi="Consolas" w:cs="Consolas"/>
                <w:color w:val="0070C0"/>
              </w:rPr>
              <w:t>(</w:t>
            </w:r>
            <w:r w:rsidRPr="00B15015">
              <w:rPr>
                <w:rFonts w:ascii="Consolas" w:hAnsi="Consolas" w:cs="Consolas"/>
                <w:color w:val="0070C0"/>
              </w:rPr>
              <w:t>假设在上面的指令中</w:t>
            </w:r>
            <w:r w:rsidRPr="00B15015">
              <w:rPr>
                <w:rFonts w:ascii="Consolas" w:hAnsi="Consolas" w:cs="Consolas"/>
                <w:color w:val="0070C0"/>
              </w:rPr>
              <w:t>EBP</w:t>
            </w:r>
            <w:r w:rsidRPr="00B15015">
              <w:rPr>
                <w:rFonts w:ascii="Consolas" w:hAnsi="Consolas" w:cs="Consolas"/>
                <w:color w:val="0070C0"/>
              </w:rPr>
              <w:t>没变的话</w:t>
            </w:r>
            <w:r w:rsidRPr="00B15015">
              <w:rPr>
                <w:rFonts w:ascii="Consolas" w:hAnsi="Consolas" w:cs="Consolas"/>
                <w:color w:val="0070C0"/>
              </w:rPr>
              <w:t>,</w:t>
            </w:r>
            <w:r w:rsidR="00C3003B">
              <w:rPr>
                <w:rFonts w:ascii="Consolas" w:hAnsi="Consolas" w:cs="Consolas"/>
                <w:color w:val="0070C0"/>
              </w:rPr>
              <w:t xml:space="preserve"> </w:t>
            </w:r>
            <w:r w:rsidRPr="00B15015">
              <w:rPr>
                <w:rFonts w:ascii="Consolas" w:hAnsi="Consolas" w:cs="Consolas"/>
                <w:color w:val="0070C0"/>
              </w:rPr>
              <w:t>直接</w:t>
            </w:r>
            <w:r w:rsidRPr="00B15015">
              <w:rPr>
                <w:rFonts w:ascii="Consolas" w:hAnsi="Consolas" w:cs="Consolas"/>
                <w:color w:val="0070C0"/>
              </w:rPr>
              <w:t>MOV</w:t>
            </w:r>
            <w:r w:rsidR="00C3003B">
              <w:rPr>
                <w:rFonts w:ascii="Consolas" w:hAnsi="Consolas" w:cs="Consolas"/>
                <w:color w:val="0070C0"/>
              </w:rPr>
              <w:t xml:space="preserve"> </w:t>
            </w:r>
            <w:r w:rsidRPr="00B15015">
              <w:rPr>
                <w:rFonts w:ascii="Consolas" w:hAnsi="Consolas" w:cs="Consolas"/>
                <w:color w:val="0070C0"/>
              </w:rPr>
              <w:t>ESP,</w:t>
            </w:r>
            <w:r w:rsidR="00C3003B">
              <w:rPr>
                <w:rFonts w:ascii="Consolas" w:hAnsi="Consolas" w:cs="Consolas"/>
                <w:color w:val="0070C0"/>
              </w:rPr>
              <w:t xml:space="preserve"> </w:t>
            </w:r>
            <w:r w:rsidRPr="00B15015">
              <w:rPr>
                <w:rFonts w:ascii="Consolas" w:hAnsi="Consolas" w:cs="Consolas"/>
                <w:color w:val="0070C0"/>
              </w:rPr>
              <w:t>EBP</w:t>
            </w:r>
            <w:r w:rsidRPr="00B15015">
              <w:rPr>
                <w:rFonts w:ascii="Consolas" w:hAnsi="Consolas" w:cs="Consolas"/>
                <w:color w:val="0070C0"/>
              </w:rPr>
              <w:t>即可达到堆栈平衡</w:t>
            </w:r>
            <w:r w:rsidRPr="00B15015">
              <w:rPr>
                <w:rFonts w:ascii="Consolas" w:hAnsi="Consolas" w:cs="Consolas"/>
                <w:color w:val="0070C0"/>
              </w:rPr>
              <w:t>,</w:t>
            </w:r>
            <w:r w:rsidRPr="00B15015">
              <w:rPr>
                <w:rFonts w:ascii="Consolas" w:hAnsi="Consolas" w:cs="Consolas"/>
                <w:color w:val="0070C0"/>
              </w:rPr>
              <w:t>事实上也经常这么用</w:t>
            </w:r>
            <w:r w:rsidRPr="00B15015">
              <w:rPr>
                <w:rFonts w:ascii="Consolas" w:hAnsi="Consolas" w:cs="Consolas"/>
                <w:color w:val="0070C0"/>
              </w:rPr>
              <w:t>)</w:t>
            </w:r>
          </w:p>
          <w:p w:rsidR="003236FC" w:rsidRPr="003236FC" w:rsidRDefault="003236FC" w:rsidP="003236FC">
            <w:pPr>
              <w:rPr>
                <w:rFonts w:ascii="Consolas" w:hAnsi="Consolas" w:cs="Consolas"/>
              </w:rPr>
            </w:pPr>
            <w:r w:rsidRPr="003236FC">
              <w:rPr>
                <w:rFonts w:ascii="Consolas" w:hAnsi="Consolas" w:cs="Consolas"/>
              </w:rPr>
              <w:t>pop</w:t>
            </w:r>
            <w:r w:rsidR="00C3003B">
              <w:rPr>
                <w:rFonts w:ascii="Consolas" w:hAnsi="Consolas" w:cs="Consolas"/>
              </w:rPr>
              <w:t xml:space="preserve">    </w:t>
            </w:r>
            <w:r w:rsidRPr="003236FC">
              <w:rPr>
                <w:rFonts w:ascii="Consolas" w:hAnsi="Consolas" w:cs="Consolas"/>
              </w:rPr>
              <w:t>ebp</w:t>
            </w:r>
            <w:r w:rsidR="00C3003B">
              <w:rPr>
                <w:rFonts w:ascii="Consolas" w:hAnsi="Consolas" w:cs="Consolas"/>
              </w:rPr>
              <w:t xml:space="preserve">                                      </w:t>
            </w:r>
            <w:r w:rsidRPr="003236FC">
              <w:rPr>
                <w:rFonts w:ascii="Consolas" w:hAnsi="Consolas" w:cs="Consolas"/>
              </w:rPr>
              <w:t>;</w:t>
            </w:r>
            <w:r w:rsidRPr="003236FC">
              <w:rPr>
                <w:rFonts w:ascii="Consolas" w:hAnsi="Consolas" w:cs="Consolas"/>
              </w:rPr>
              <w:t>出栈</w:t>
            </w:r>
            <w:r w:rsidRPr="003236FC">
              <w:rPr>
                <w:rFonts w:ascii="Consolas" w:hAnsi="Consolas" w:cs="Consolas"/>
              </w:rPr>
              <w:t>,</w:t>
            </w:r>
            <w:r w:rsidRPr="003236FC">
              <w:rPr>
                <w:rFonts w:ascii="Consolas" w:hAnsi="Consolas" w:cs="Consolas"/>
              </w:rPr>
              <w:t>恢复</w:t>
            </w:r>
            <w:r w:rsidRPr="003236FC">
              <w:rPr>
                <w:rFonts w:ascii="Consolas" w:hAnsi="Consolas" w:cs="Consolas"/>
              </w:rPr>
              <w:t>EBP,</w:t>
            </w:r>
            <w:r w:rsidR="00C3003B">
              <w:rPr>
                <w:rFonts w:ascii="Consolas" w:hAnsi="Consolas" w:cs="Consolas"/>
              </w:rPr>
              <w:t xml:space="preserve"> </w:t>
            </w:r>
            <w:r w:rsidRPr="003236FC">
              <w:rPr>
                <w:rFonts w:ascii="Consolas" w:hAnsi="Consolas" w:cs="Consolas"/>
              </w:rPr>
              <w:t>ESP+=4,</w:t>
            </w:r>
            <w:r w:rsidR="00C3003B">
              <w:rPr>
                <w:rFonts w:ascii="Consolas" w:hAnsi="Consolas" w:cs="Consolas"/>
              </w:rPr>
              <w:t xml:space="preserve"> </w:t>
            </w:r>
            <w:r w:rsidRPr="003236FC">
              <w:rPr>
                <w:rFonts w:ascii="Consolas" w:hAnsi="Consolas" w:cs="Consolas"/>
              </w:rPr>
              <w:t>ESP</w:t>
            </w:r>
            <w:r w:rsidR="00C3003B">
              <w:rPr>
                <w:rFonts w:ascii="Consolas" w:hAnsi="Consolas" w:cs="Consolas"/>
              </w:rPr>
              <w:t xml:space="preserve"> </w:t>
            </w:r>
            <w:r w:rsidRPr="003236FC">
              <w:rPr>
                <w:rFonts w:ascii="Consolas" w:hAnsi="Consolas" w:cs="Consolas"/>
              </w:rPr>
              <w:t>=</w:t>
            </w:r>
            <w:r w:rsidR="00C3003B">
              <w:rPr>
                <w:rFonts w:ascii="Consolas" w:hAnsi="Consolas" w:cs="Consolas"/>
              </w:rPr>
              <w:t xml:space="preserve"> </w:t>
            </w:r>
            <w:r w:rsidRPr="003236FC">
              <w:rPr>
                <w:rFonts w:ascii="Consolas" w:hAnsi="Consolas" w:cs="Consolas"/>
              </w:rPr>
              <w:t>NN-0Ch</w:t>
            </w:r>
          </w:p>
          <w:p w:rsidR="003236FC" w:rsidRPr="003236FC" w:rsidRDefault="003236FC" w:rsidP="00B15015">
            <w:pPr>
              <w:rPr>
                <w:rFonts w:ascii="Consolas" w:hAnsi="Consolas" w:cs="Consolas"/>
              </w:rPr>
            </w:pPr>
            <w:r w:rsidRPr="003236FC">
              <w:rPr>
                <w:rFonts w:ascii="Consolas" w:hAnsi="Consolas" w:cs="Consolas"/>
              </w:rPr>
              <w:t>ret</w:t>
            </w:r>
            <w:r w:rsidR="00C3003B">
              <w:rPr>
                <w:rFonts w:ascii="Consolas" w:hAnsi="Consolas" w:cs="Consolas"/>
              </w:rPr>
              <w:t xml:space="preserve">    </w:t>
            </w:r>
            <w:r w:rsidRPr="003236FC">
              <w:rPr>
                <w:rFonts w:ascii="Consolas" w:hAnsi="Consolas" w:cs="Consolas"/>
              </w:rPr>
              <w:t>8</w:t>
            </w:r>
            <w:r w:rsidR="00C3003B">
              <w:rPr>
                <w:rFonts w:ascii="Consolas" w:hAnsi="Consolas" w:cs="Consolas"/>
              </w:rPr>
              <w:t xml:space="preserve">                                           </w:t>
            </w:r>
            <w:r w:rsidRPr="003236FC">
              <w:rPr>
                <w:rFonts w:ascii="Consolas" w:hAnsi="Consolas" w:cs="Consolas"/>
              </w:rPr>
              <w:t>;ret</w:t>
            </w:r>
            <w:r w:rsidRPr="003236FC">
              <w:rPr>
                <w:rFonts w:ascii="Consolas" w:hAnsi="Consolas" w:cs="Consolas"/>
              </w:rPr>
              <w:t>返回</w:t>
            </w:r>
            <w:r w:rsidRPr="003236FC">
              <w:rPr>
                <w:rFonts w:ascii="Consolas" w:hAnsi="Consolas" w:cs="Consolas"/>
              </w:rPr>
              <w:t>,</w:t>
            </w:r>
            <w:r w:rsidRPr="003236FC">
              <w:rPr>
                <w:rFonts w:ascii="Consolas" w:hAnsi="Consolas" w:cs="Consolas"/>
              </w:rPr>
              <w:t>弹出返回地址</w:t>
            </w:r>
            <w:r w:rsidRPr="003236FC">
              <w:rPr>
                <w:rFonts w:ascii="Consolas" w:hAnsi="Consolas" w:cs="Consolas"/>
              </w:rPr>
              <w:t>,ESP+=4,</w:t>
            </w:r>
            <w:r w:rsidR="00C3003B">
              <w:rPr>
                <w:rFonts w:ascii="Consolas" w:hAnsi="Consolas" w:cs="Consolas"/>
              </w:rPr>
              <w:t xml:space="preserve"> </w:t>
            </w:r>
            <w:r w:rsidRPr="003236FC">
              <w:rPr>
                <w:rFonts w:ascii="Consolas" w:hAnsi="Consolas" w:cs="Consolas"/>
              </w:rPr>
              <w:t>ESP=NN-08h,</w:t>
            </w:r>
            <w:r w:rsidRPr="00B15015">
              <w:rPr>
                <w:rFonts w:ascii="Consolas" w:hAnsi="Consolas" w:cs="Consolas"/>
                <w:color w:val="0070C0"/>
              </w:rPr>
              <w:t>后面加操作数</w:t>
            </w:r>
            <w:r w:rsidRPr="00B15015">
              <w:rPr>
                <w:rFonts w:ascii="Consolas" w:hAnsi="Consolas" w:cs="Consolas"/>
                <w:color w:val="0070C0"/>
              </w:rPr>
              <w:t>8</w:t>
            </w:r>
            <w:r w:rsidRPr="00B15015">
              <w:rPr>
                <w:rFonts w:ascii="Consolas" w:hAnsi="Consolas" w:cs="Consolas"/>
                <w:color w:val="0070C0"/>
              </w:rPr>
              <w:t>为平衡堆栈</w:t>
            </w:r>
            <w:r w:rsidRPr="00B15015">
              <w:rPr>
                <w:rFonts w:ascii="Consolas" w:hAnsi="Consolas" w:cs="Consolas"/>
                <w:color w:val="0070C0"/>
              </w:rPr>
              <w:t>,ESP+=8,ESP=NN,</w:t>
            </w:r>
            <w:r w:rsidR="00C3003B">
              <w:rPr>
                <w:rFonts w:ascii="Consolas" w:hAnsi="Consolas" w:cs="Consolas"/>
                <w:color w:val="0070C0"/>
              </w:rPr>
              <w:t xml:space="preserve"> </w:t>
            </w:r>
            <w:r w:rsidRPr="00B15015">
              <w:rPr>
                <w:rFonts w:ascii="Consolas" w:hAnsi="Consolas" w:cs="Consolas"/>
                <w:color w:val="0070C0"/>
              </w:rPr>
              <w:t>恢复进入函数前的堆栈为什么是</w:t>
            </w:r>
            <w:r w:rsidRPr="00B15015">
              <w:rPr>
                <w:rFonts w:ascii="Consolas" w:hAnsi="Consolas" w:cs="Consolas"/>
                <w:color w:val="0070C0"/>
              </w:rPr>
              <w:t>8?</w:t>
            </w:r>
            <w:r w:rsidR="00C3003B">
              <w:rPr>
                <w:rFonts w:ascii="Consolas" w:hAnsi="Consolas" w:cs="Consolas"/>
                <w:color w:val="0070C0"/>
              </w:rPr>
              <w:t xml:space="preserve"> </w:t>
            </w:r>
            <w:r w:rsidRPr="00B15015">
              <w:rPr>
                <w:rFonts w:ascii="Consolas" w:hAnsi="Consolas" w:cs="Consolas"/>
                <w:color w:val="0070C0"/>
              </w:rPr>
              <w:t>因为</w:t>
            </w:r>
            <w:r w:rsidRPr="00B15015">
              <w:rPr>
                <w:rFonts w:ascii="Consolas" w:hAnsi="Consolas" w:cs="Consolas"/>
                <w:color w:val="0070C0"/>
              </w:rPr>
              <w:t>Test</w:t>
            </w:r>
            <w:r w:rsidRPr="00B15015">
              <w:rPr>
                <w:rFonts w:ascii="Consolas" w:hAnsi="Consolas" w:cs="Consolas"/>
                <w:color w:val="0070C0"/>
              </w:rPr>
              <w:t>子函数有两个参数</w:t>
            </w:r>
            <w:r w:rsidRPr="00B15015">
              <w:rPr>
                <w:rFonts w:ascii="Consolas" w:hAnsi="Consolas" w:cs="Consolas"/>
                <w:color w:val="0070C0"/>
              </w:rPr>
              <w:t>,</w:t>
            </w:r>
            <w:r w:rsidR="00C3003B">
              <w:rPr>
                <w:rFonts w:ascii="Consolas" w:hAnsi="Consolas" w:cs="Consolas"/>
                <w:color w:val="0070C0"/>
              </w:rPr>
              <w:t xml:space="preserve"> </w:t>
            </w:r>
            <w:r w:rsidRPr="00B15015">
              <w:rPr>
                <w:rFonts w:ascii="Consolas" w:hAnsi="Consolas" w:cs="Consolas"/>
                <w:color w:val="0070C0"/>
              </w:rPr>
              <w:t>8</w:t>
            </w:r>
            <w:r w:rsidRPr="00B15015">
              <w:rPr>
                <w:rFonts w:ascii="Consolas" w:hAnsi="Consolas" w:cs="Consolas"/>
                <w:color w:val="0070C0"/>
              </w:rPr>
              <w:t>就是对应了两个参数入栈时</w:t>
            </w:r>
            <w:r w:rsidRPr="00B15015">
              <w:rPr>
                <w:rFonts w:ascii="Consolas" w:hAnsi="Consolas" w:cs="Consolas"/>
                <w:color w:val="0070C0"/>
              </w:rPr>
              <w:t>SP</w:t>
            </w:r>
            <w:r w:rsidRPr="00B15015">
              <w:rPr>
                <w:rFonts w:ascii="Consolas" w:hAnsi="Consolas" w:cs="Consolas"/>
                <w:color w:val="0070C0"/>
              </w:rPr>
              <w:t>减少了</w:t>
            </w:r>
            <w:r w:rsidRPr="00B15015">
              <w:rPr>
                <w:rFonts w:ascii="Consolas" w:hAnsi="Consolas" w:cs="Consolas"/>
                <w:color w:val="0070C0"/>
              </w:rPr>
              <w:t>8</w:t>
            </w:r>
          </w:p>
          <w:p w:rsidR="003236FC" w:rsidRPr="003236FC" w:rsidRDefault="003236FC" w:rsidP="003236FC">
            <w:pPr>
              <w:rPr>
                <w:rFonts w:ascii="Consolas" w:hAnsi="Consolas" w:cs="Consolas"/>
              </w:rPr>
            </w:pPr>
            <w:r w:rsidRPr="003236FC">
              <w:rPr>
                <w:rFonts w:ascii="Consolas" w:hAnsi="Consolas" w:cs="Consolas"/>
              </w:rPr>
              <w:t>}</w:t>
            </w:r>
          </w:p>
        </w:tc>
      </w:tr>
    </w:tbl>
    <w:p w:rsidR="003236FC" w:rsidRPr="003236FC" w:rsidRDefault="003236FC" w:rsidP="00D03324"/>
    <w:p w:rsidR="00D03324" w:rsidRPr="00D03324" w:rsidRDefault="00D03324" w:rsidP="00D03324">
      <w:r>
        <w:rPr>
          <w:rFonts w:hint="eastAsia"/>
        </w:rPr>
        <w:t>原来</w:t>
      </w:r>
      <w:r>
        <w:rPr>
          <w:rFonts w:hint="eastAsia"/>
        </w:rPr>
        <w:t>ESP</w:t>
      </w:r>
      <w:r>
        <w:rPr>
          <w:rFonts w:hint="eastAsia"/>
        </w:rPr>
        <w:t>就是一直指向栈顶的指针</w:t>
      </w:r>
      <w:r>
        <w:rPr>
          <w:rFonts w:hint="eastAsia"/>
        </w:rPr>
        <w:t>,</w:t>
      </w:r>
      <w:r w:rsidRPr="00B15015">
        <w:rPr>
          <w:rFonts w:hint="eastAsia"/>
          <w:color w:val="0070C0"/>
        </w:rPr>
        <w:t>而</w:t>
      </w:r>
      <w:r w:rsidRPr="00B15015">
        <w:rPr>
          <w:rFonts w:hint="eastAsia"/>
          <w:color w:val="0070C0"/>
        </w:rPr>
        <w:t>EBP</w:t>
      </w:r>
      <w:r w:rsidRPr="00B15015">
        <w:rPr>
          <w:rFonts w:hint="eastAsia"/>
          <w:color w:val="0070C0"/>
        </w:rPr>
        <w:t>只是存取某时刻的栈顶指针</w:t>
      </w:r>
      <w:r w:rsidRPr="00B15015">
        <w:rPr>
          <w:rFonts w:hint="eastAsia"/>
          <w:color w:val="0070C0"/>
        </w:rPr>
        <w:t>,</w:t>
      </w:r>
      <w:r w:rsidRPr="00B15015">
        <w:rPr>
          <w:rFonts w:hint="eastAsia"/>
          <w:color w:val="0070C0"/>
        </w:rPr>
        <w:t>以方便对栈的操作</w:t>
      </w:r>
      <w:r w:rsidRPr="00B15015">
        <w:rPr>
          <w:rFonts w:hint="eastAsia"/>
          <w:color w:val="0070C0"/>
        </w:rPr>
        <w:t>,</w:t>
      </w:r>
      <w:r w:rsidRPr="00B15015">
        <w:rPr>
          <w:rFonts w:hint="eastAsia"/>
          <w:color w:val="0070C0"/>
        </w:rPr>
        <w:t>如获取函数参数、局部变量等</w:t>
      </w:r>
      <w:r w:rsidR="00B15015">
        <w:rPr>
          <w:rFonts w:hint="eastAsia"/>
          <w:color w:val="0070C0"/>
        </w:rPr>
        <w:t>。</w:t>
      </w:r>
    </w:p>
    <w:p w:rsidR="00D03324" w:rsidRDefault="00D03324" w:rsidP="00D03324"/>
    <w:p w:rsidR="00DF73F4" w:rsidRPr="00DF73F4" w:rsidRDefault="00DF73F4" w:rsidP="00DF73F4">
      <w:r w:rsidRPr="00DF73F4">
        <w:br w:type="page"/>
      </w:r>
    </w:p>
    <w:p w:rsidR="004E5706" w:rsidRDefault="004E5706" w:rsidP="004E5706">
      <w:pPr>
        <w:pStyle w:val="3"/>
      </w:pPr>
      <w:r w:rsidRPr="004E5706">
        <w:rPr>
          <w:rFonts w:hint="eastAsia"/>
        </w:rPr>
        <w:lastRenderedPageBreak/>
        <w:t>中断描述符表（</w:t>
      </w:r>
      <w:r w:rsidRPr="004E5706">
        <w:rPr>
          <w:rFonts w:hint="eastAsia"/>
        </w:rPr>
        <w:t>Interrupt</w:t>
      </w:r>
      <w:r w:rsidR="00C3003B">
        <w:rPr>
          <w:rFonts w:hint="eastAsia"/>
        </w:rPr>
        <w:t xml:space="preserve"> </w:t>
      </w:r>
      <w:r w:rsidRPr="004E5706">
        <w:rPr>
          <w:rFonts w:hint="eastAsia"/>
        </w:rPr>
        <w:t>Descriptor</w:t>
      </w:r>
      <w:r w:rsidR="00C3003B">
        <w:rPr>
          <w:rFonts w:hint="eastAsia"/>
        </w:rPr>
        <w:t xml:space="preserve"> </w:t>
      </w:r>
      <w:r w:rsidRPr="004E5706">
        <w:rPr>
          <w:rFonts w:hint="eastAsia"/>
        </w:rPr>
        <w:t>Table</w:t>
      </w:r>
      <w:r w:rsidRPr="004E5706">
        <w:rPr>
          <w:rFonts w:hint="eastAsia"/>
        </w:rPr>
        <w:t>，</w:t>
      </w:r>
      <w:r w:rsidRPr="004E5706">
        <w:rPr>
          <w:rFonts w:hint="eastAsia"/>
        </w:rPr>
        <w:t>IDT</w:t>
      </w:r>
      <w:r w:rsidRPr="004E5706">
        <w:rPr>
          <w:rFonts w:hint="eastAsia"/>
        </w:rPr>
        <w:t>）</w:t>
      </w:r>
    </w:p>
    <w:p w:rsidR="004E5706" w:rsidRPr="004E5706" w:rsidRDefault="004E5706" w:rsidP="004E5706">
      <w:r w:rsidRPr="004E5706">
        <w:rPr>
          <w:rFonts w:hint="eastAsia"/>
        </w:rPr>
        <w:t>中断描述符表（</w:t>
      </w:r>
      <w:r w:rsidRPr="004E5706">
        <w:rPr>
          <w:rFonts w:hint="eastAsia"/>
        </w:rPr>
        <w:t>Interrupt</w:t>
      </w:r>
      <w:r w:rsidR="00C3003B">
        <w:rPr>
          <w:rFonts w:hint="eastAsia"/>
        </w:rPr>
        <w:t xml:space="preserve"> </w:t>
      </w:r>
      <w:r w:rsidRPr="004E5706">
        <w:rPr>
          <w:rFonts w:hint="eastAsia"/>
        </w:rPr>
        <w:t>Descriptor</w:t>
      </w:r>
      <w:r w:rsidR="00C3003B">
        <w:rPr>
          <w:rFonts w:hint="eastAsia"/>
        </w:rPr>
        <w:t xml:space="preserve"> </w:t>
      </w:r>
      <w:r w:rsidRPr="004E5706">
        <w:rPr>
          <w:rFonts w:hint="eastAsia"/>
        </w:rPr>
        <w:t>Table</w:t>
      </w:r>
      <w:r w:rsidRPr="004E5706">
        <w:rPr>
          <w:rFonts w:hint="eastAsia"/>
        </w:rPr>
        <w:t>，</w:t>
      </w:r>
      <w:r w:rsidRPr="004E5706">
        <w:rPr>
          <w:rFonts w:hint="eastAsia"/>
        </w:rPr>
        <w:t>IDT</w:t>
      </w:r>
      <w:r w:rsidRPr="004E5706">
        <w:rPr>
          <w:rFonts w:hint="eastAsia"/>
        </w:rPr>
        <w:t>）将每个异常或中断向量分别与它们的处理过程联系起来。与</w:t>
      </w:r>
      <w:r w:rsidRPr="004E5706">
        <w:rPr>
          <w:rFonts w:hint="eastAsia"/>
        </w:rPr>
        <w:t>GDT</w:t>
      </w:r>
      <w:r w:rsidRPr="004E5706">
        <w:rPr>
          <w:rFonts w:hint="eastAsia"/>
        </w:rPr>
        <w:t>和</w:t>
      </w:r>
      <w:r w:rsidRPr="004E5706">
        <w:rPr>
          <w:rFonts w:hint="eastAsia"/>
        </w:rPr>
        <w:t>LDT</w:t>
      </w:r>
      <w:r w:rsidRPr="004E5706">
        <w:rPr>
          <w:rFonts w:hint="eastAsia"/>
        </w:rPr>
        <w:t>表类似，</w:t>
      </w:r>
      <w:r w:rsidRPr="004E5706">
        <w:rPr>
          <w:rFonts w:hint="eastAsia"/>
        </w:rPr>
        <w:t>IDT</w:t>
      </w:r>
      <w:r w:rsidRPr="004E5706">
        <w:rPr>
          <w:rFonts w:hint="eastAsia"/>
        </w:rPr>
        <w:t>也是由</w:t>
      </w:r>
      <w:r w:rsidRPr="004E5706">
        <w:rPr>
          <w:rFonts w:hint="eastAsia"/>
        </w:rPr>
        <w:t>8</w:t>
      </w:r>
      <w:r w:rsidRPr="004E5706">
        <w:rPr>
          <w:rFonts w:hint="eastAsia"/>
        </w:rPr>
        <w:t>字节长描述符组成的一个数组。</w:t>
      </w:r>
    </w:p>
    <w:p w:rsidR="004E5706" w:rsidRDefault="004E5706" w:rsidP="004E5706">
      <w:pPr>
        <w:pStyle w:val="4"/>
      </w:pPr>
      <w:r>
        <w:rPr>
          <w:rFonts w:hint="eastAsia"/>
        </w:rPr>
        <w:t>一、有关</w:t>
      </w:r>
      <w:r>
        <w:rPr>
          <w:rFonts w:hint="eastAsia"/>
        </w:rPr>
        <w:t>IDT</w:t>
      </w:r>
      <w:r>
        <w:rPr>
          <w:rFonts w:hint="eastAsia"/>
        </w:rPr>
        <w:t>的基本知识</w:t>
      </w:r>
    </w:p>
    <w:p w:rsidR="004E5706" w:rsidRDefault="004E5706" w:rsidP="004E5706">
      <w:r>
        <w:rPr>
          <w:rFonts w:hint="eastAsia"/>
        </w:rPr>
        <w:t>1</w:t>
      </w:r>
      <w:r>
        <w:rPr>
          <w:rFonts w:hint="eastAsia"/>
        </w:rPr>
        <w:t>、中断是一种机制，用来处理硬件需要向</w:t>
      </w:r>
      <w:r>
        <w:rPr>
          <w:rFonts w:hint="eastAsia"/>
        </w:rPr>
        <w:t>CPU</w:t>
      </w:r>
      <w:r>
        <w:rPr>
          <w:rFonts w:hint="eastAsia"/>
        </w:rPr>
        <w:t>输入信息的情况。比如鼠标，键盘等。</w:t>
      </w:r>
    </w:p>
    <w:p w:rsidR="004E5706" w:rsidRDefault="004E5706" w:rsidP="004E5706">
      <w:r>
        <w:rPr>
          <w:rFonts w:hint="eastAsia"/>
        </w:rPr>
        <w:t>2</w:t>
      </w:r>
      <w:r>
        <w:rPr>
          <w:rFonts w:hint="eastAsia"/>
        </w:rPr>
        <w:t>、中断和异常的产生是随机的，在</w:t>
      </w:r>
      <w:r>
        <w:rPr>
          <w:rFonts w:hint="eastAsia"/>
        </w:rPr>
        <w:t>CPU</w:t>
      </w:r>
      <w:r>
        <w:rPr>
          <w:rFonts w:hint="eastAsia"/>
        </w:rPr>
        <w:t>正常运行过程中随时可能产生。</w:t>
      </w:r>
      <w:r>
        <w:rPr>
          <w:rFonts w:hint="eastAsia"/>
        </w:rPr>
        <w:t>CPU</w:t>
      </w:r>
      <w:r>
        <w:rPr>
          <w:rFonts w:hint="eastAsia"/>
        </w:rPr>
        <w:t>的中断处理机制</w:t>
      </w:r>
    </w:p>
    <w:p w:rsidR="004E5706" w:rsidRDefault="004E5706" w:rsidP="004E5706">
      <w:r>
        <w:rPr>
          <w:rFonts w:hint="eastAsia"/>
        </w:rPr>
        <w:t>3</w:t>
      </w:r>
      <w:r>
        <w:rPr>
          <w:rFonts w:hint="eastAsia"/>
        </w:rPr>
        <w:t>、中断可以由硬件产生（称为外部中断），也可以由软件产生（称为内部中断），在程序中写入</w:t>
      </w:r>
      <w:r>
        <w:rPr>
          <w:rFonts w:hint="eastAsia"/>
        </w:rPr>
        <w:t>int</w:t>
      </w:r>
      <w:r w:rsidR="00C3003B">
        <w:rPr>
          <w:rFonts w:hint="eastAsia"/>
        </w:rPr>
        <w:t xml:space="preserve"> </w:t>
      </w:r>
      <w:r>
        <w:rPr>
          <w:rFonts w:hint="eastAsia"/>
        </w:rPr>
        <w:t>n</w:t>
      </w:r>
      <w:r>
        <w:rPr>
          <w:rFonts w:hint="eastAsia"/>
        </w:rPr>
        <w:t>指令可以产生</w:t>
      </w:r>
      <w:r>
        <w:rPr>
          <w:rFonts w:hint="eastAsia"/>
        </w:rPr>
        <w:t>n</w:t>
      </w:r>
      <w:r>
        <w:rPr>
          <w:rFonts w:hint="eastAsia"/>
        </w:rPr>
        <w:t>号中断和异常（</w:t>
      </w:r>
      <w:r>
        <w:rPr>
          <w:rFonts w:hint="eastAsia"/>
        </w:rPr>
        <w:t>n</w:t>
      </w:r>
      <w:r>
        <w:rPr>
          <w:rFonts w:hint="eastAsia"/>
        </w:rPr>
        <w:t>从</w:t>
      </w:r>
      <w:r>
        <w:rPr>
          <w:rFonts w:hint="eastAsia"/>
        </w:rPr>
        <w:t>0-ffh</w:t>
      </w:r>
      <w:r>
        <w:rPr>
          <w:rFonts w:hint="eastAsia"/>
        </w:rPr>
        <w:t>）。</w:t>
      </w:r>
    </w:p>
    <w:p w:rsidR="004E5706" w:rsidRDefault="00E24E27" w:rsidP="004E5706">
      <w:r>
        <w:rPr>
          <w:noProof/>
        </w:rPr>
        <w:drawing>
          <wp:inline distT="0" distB="0" distL="0" distR="0" wp14:anchorId="4C8A626C" wp14:editId="73EEB714">
            <wp:extent cx="6167755" cy="3778250"/>
            <wp:effectExtent l="0" t="0" r="4445" b="0"/>
            <wp:docPr id="24" name="图片 24" descr="http://hi.csdn.net/attachment/201009/1/0_1283318948GmJ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i.csdn.net/attachment/201009/1/0_1283318948GmJ4.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67755" cy="3778250"/>
                    </a:xfrm>
                    <a:prstGeom prst="rect">
                      <a:avLst/>
                    </a:prstGeom>
                    <a:noFill/>
                    <a:ln>
                      <a:noFill/>
                    </a:ln>
                  </pic:spPr>
                </pic:pic>
              </a:graphicData>
            </a:graphic>
          </wp:inline>
        </w:drawing>
      </w:r>
    </w:p>
    <w:p w:rsidR="004E5706" w:rsidRDefault="004E5706" w:rsidP="004E5706"/>
    <w:p w:rsidR="00E24E27" w:rsidRPr="00E24E27" w:rsidRDefault="00E24E27" w:rsidP="00E24E27">
      <w:r w:rsidRPr="00E24E27">
        <w:t>4</w:t>
      </w:r>
      <w:r w:rsidRPr="00E24E27">
        <w:t>、同时</w:t>
      </w:r>
      <w:r w:rsidRPr="00E24E27">
        <w:t>CPU</w:t>
      </w:r>
      <w:r w:rsidRPr="00E24E27">
        <w:t>的中断异常机制还是重要特性的支持原理，比如程序调试，程序运行过程中的异常处理（如零除数异常、内存分页错误等）。</w:t>
      </w:r>
      <w:r w:rsidR="00C3003B">
        <w:t xml:space="preserve"> </w:t>
      </w:r>
    </w:p>
    <w:p w:rsidR="00E24E27" w:rsidRPr="00E24E27" w:rsidRDefault="00E24E27" w:rsidP="00E24E27">
      <w:r w:rsidRPr="00E24E27">
        <w:t>5</w:t>
      </w:r>
      <w:r w:rsidRPr="00E24E27">
        <w:t>、早期的操作系统甚至是通过中断来进行内核调用的。</w:t>
      </w:r>
      <w:r w:rsidRPr="00E24E27">
        <w:t>int</w:t>
      </w:r>
      <w:r w:rsidRPr="00E24E27">
        <w:t>指令是一种</w:t>
      </w:r>
      <w:r w:rsidRPr="00E24E27">
        <w:t>c</w:t>
      </w:r>
      <w:r w:rsidRPr="00E24E27">
        <w:t>从</w:t>
      </w:r>
      <w:r w:rsidRPr="00E24E27">
        <w:t>ring3</w:t>
      </w:r>
      <w:r w:rsidR="00C3003B">
        <w:t xml:space="preserve"> </w:t>
      </w:r>
      <w:r w:rsidRPr="00E24E27">
        <w:t>进入</w:t>
      </w:r>
      <w:r w:rsidRPr="00E24E27">
        <w:t>ring</w:t>
      </w:r>
      <w:r w:rsidR="00C3003B">
        <w:t xml:space="preserve"> </w:t>
      </w:r>
      <w:r w:rsidRPr="00E24E27">
        <w:t>0</w:t>
      </w:r>
      <w:r w:rsidRPr="00E24E27">
        <w:t>的方法。比如</w:t>
      </w:r>
      <w:r w:rsidRPr="00E24E27">
        <w:t>windows</w:t>
      </w:r>
      <w:r w:rsidRPr="00E24E27">
        <w:t>在</w:t>
      </w:r>
      <w:r w:rsidRPr="00E24E27">
        <w:t>xp</w:t>
      </w:r>
      <w:r w:rsidRPr="00E24E27">
        <w:t>版本之前使用的</w:t>
      </w:r>
      <w:r w:rsidRPr="00E24E27">
        <w:t>int</w:t>
      </w:r>
      <w:r w:rsidR="00C3003B">
        <w:t xml:space="preserve"> </w:t>
      </w:r>
      <w:r w:rsidRPr="00E24E27">
        <w:t>2e</w:t>
      </w:r>
      <w:r w:rsidRPr="00E24E27">
        <w:t>。在</w:t>
      </w:r>
      <w:r w:rsidRPr="00E24E27">
        <w:t>x86</w:t>
      </w:r>
      <w:r w:rsidR="00C3003B">
        <w:t xml:space="preserve"> </w:t>
      </w:r>
      <w:r w:rsidRPr="00E24E27">
        <w:t>CPU</w:t>
      </w:r>
      <w:r w:rsidRPr="00E24E27">
        <w:t>提供了</w:t>
      </w:r>
      <w:r w:rsidRPr="00E24E27">
        <w:t>sysenter</w:t>
      </w:r>
      <w:r w:rsidRPr="00E24E27">
        <w:t>指令后，这种方式才被放弃。</w:t>
      </w:r>
    </w:p>
    <w:p w:rsidR="00E24E27" w:rsidRPr="00E24E27" w:rsidRDefault="00E24E27" w:rsidP="00E24E27">
      <w:r w:rsidRPr="00E24E27">
        <w:t>6</w:t>
      </w:r>
      <w:r w:rsidRPr="00E24E27">
        <w:t>、每一种中断对应一个中断号。</w:t>
      </w:r>
      <w:r w:rsidRPr="00E24E27">
        <w:t>CPU</w:t>
      </w:r>
      <w:r w:rsidRPr="00E24E27">
        <w:t>执行中断指令时，会去</w:t>
      </w:r>
      <w:r w:rsidRPr="00E24E27">
        <w:t>IDT</w:t>
      </w:r>
      <w:r w:rsidRPr="00E24E27">
        <w:t>表中查找对应的中断服务程序（</w:t>
      </w:r>
      <w:r w:rsidRPr="00E24E27">
        <w:t>interrupt</w:t>
      </w:r>
      <w:r w:rsidR="00C3003B">
        <w:t xml:space="preserve"> </w:t>
      </w:r>
      <w:r w:rsidRPr="00E24E27">
        <w:t>service</w:t>
      </w:r>
      <w:r w:rsidR="00C3003B">
        <w:t xml:space="preserve"> </w:t>
      </w:r>
      <w:r w:rsidRPr="00E24E27">
        <w:t>routine</w:t>
      </w:r>
      <w:r w:rsidR="00C3003B">
        <w:t xml:space="preserve"> </w:t>
      </w:r>
      <w:r w:rsidRPr="00E24E27">
        <w:t>，</w:t>
      </w:r>
      <w:r w:rsidRPr="00E24E27">
        <w:t>ISR</w:t>
      </w:r>
      <w:r w:rsidRPr="00E24E27">
        <w:t>）。</w:t>
      </w:r>
      <w:r w:rsidRPr="00E24E27">
        <w:t>ISR</w:t>
      </w:r>
      <w:r w:rsidRPr="00E24E27">
        <w:t>（为了表述方便后面用</w:t>
      </w:r>
      <w:r w:rsidRPr="00E24E27">
        <w:t>ISR</w:t>
      </w:r>
      <w:r w:rsidR="00C3003B">
        <w:t xml:space="preserve"> </w:t>
      </w:r>
      <w:r w:rsidRPr="00E24E27">
        <w:t>n</w:t>
      </w:r>
      <w:r w:rsidRPr="00E24E27">
        <w:t>表示</w:t>
      </w:r>
      <w:r w:rsidRPr="00E24E27">
        <w:t>n</w:t>
      </w:r>
      <w:r w:rsidRPr="00E24E27">
        <w:t>号中断的处理程序），</w:t>
      </w:r>
      <w:r w:rsidRPr="00E24E27">
        <w:t>x86CPU</w:t>
      </w:r>
      <w:r w:rsidRPr="00E24E27">
        <w:t>最大可以支持</w:t>
      </w:r>
      <w:r w:rsidRPr="00E24E27">
        <w:t>256</w:t>
      </w:r>
      <w:r w:rsidRPr="00E24E27">
        <w:t>种中断。</w:t>
      </w:r>
    </w:p>
    <w:p w:rsidR="00E24E27" w:rsidRPr="00E24E27" w:rsidRDefault="00E24E27" w:rsidP="00E24E27">
      <w:r w:rsidRPr="00E24E27">
        <w:t>7</w:t>
      </w:r>
      <w:r w:rsidRPr="00E24E27">
        <w:t>、中断是</w:t>
      </w:r>
      <w:r w:rsidRPr="00E24E27">
        <w:t>CPU</w:t>
      </w:r>
      <w:r w:rsidRPr="00E24E27">
        <w:t>的机制，不管运行的是什么操作系统，只有是运行于</w:t>
      </w:r>
      <w:r w:rsidRPr="00E24E27">
        <w:t>x86</w:t>
      </w:r>
      <w:r w:rsidRPr="00E24E27">
        <w:t>架构，</w:t>
      </w:r>
      <w:r w:rsidRPr="00E24E27">
        <w:t>IDT</w:t>
      </w:r>
      <w:r w:rsidRPr="00E24E27">
        <w:t>结构式必然存在的。</w:t>
      </w:r>
      <w:r w:rsidRPr="00E24E27">
        <w:t>IDT</w:t>
      </w:r>
      <w:r w:rsidRPr="00E24E27">
        <w:t>表中的</w:t>
      </w:r>
      <w:r w:rsidRPr="00E24E27">
        <w:t>ISRs</w:t>
      </w:r>
      <w:r w:rsidRPr="00E24E27">
        <w:t>应该有操作系统提供。</w:t>
      </w:r>
    </w:p>
    <w:p w:rsidR="00E24E27" w:rsidRPr="00E24E27" w:rsidRDefault="00E24E27" w:rsidP="00E24E27">
      <w:r w:rsidRPr="00E24E27">
        <w:t>8</w:t>
      </w:r>
      <w:r w:rsidRPr="00E24E27">
        <w:t>、异常分为错误（</w:t>
      </w:r>
      <w:r w:rsidRPr="00E24E27">
        <w:t>Faults</w:t>
      </w:r>
      <w:r w:rsidRPr="00E24E27">
        <w:t>）、陷阱（</w:t>
      </w:r>
      <w:r w:rsidRPr="00E24E27">
        <w:t>Traps</w:t>
      </w:r>
      <w:r w:rsidRPr="00E24E27">
        <w:t>）和终止（</w:t>
      </w:r>
      <w:r w:rsidRPr="00E24E27">
        <w:t>Aborts</w:t>
      </w:r>
      <w:r w:rsidRPr="00E24E27">
        <w:t>）三种，其区别是</w:t>
      </w:r>
      <w:r w:rsidRPr="00E24E27">
        <w:t>“</w:t>
      </w:r>
      <w:r w:rsidRPr="00E24E27">
        <w:t>错误</w:t>
      </w:r>
      <w:r w:rsidRPr="00E24E27">
        <w:t>”</w:t>
      </w:r>
      <w:r w:rsidRPr="00E24E27">
        <w:t>允许产生错误的程序继续允许，</w:t>
      </w:r>
      <w:r w:rsidRPr="00E24E27">
        <w:t>“</w:t>
      </w:r>
      <w:r w:rsidRPr="00E24E27">
        <w:t>陷阱</w:t>
      </w:r>
      <w:r w:rsidRPr="00E24E27">
        <w:t>”</w:t>
      </w:r>
      <w:r w:rsidRPr="00E24E27">
        <w:t>也可以，但是</w:t>
      </w:r>
      <w:r w:rsidRPr="00E24E27">
        <w:t>“</w:t>
      </w:r>
      <w:r w:rsidRPr="00E24E27">
        <w:t>错误</w:t>
      </w:r>
      <w:r w:rsidRPr="00E24E27">
        <w:t>”</w:t>
      </w:r>
      <w:r w:rsidRPr="00E24E27">
        <w:t>产生于指令执行后，而</w:t>
      </w:r>
      <w:r w:rsidRPr="00E24E27">
        <w:t>“</w:t>
      </w:r>
      <w:r w:rsidRPr="00E24E27">
        <w:t>陷阱</w:t>
      </w:r>
      <w:r w:rsidRPr="00E24E27">
        <w:t>”</w:t>
      </w:r>
      <w:r w:rsidRPr="00E24E27">
        <w:t>需要在产生异常的指令执行后，因此从</w:t>
      </w:r>
      <w:r w:rsidRPr="00E24E27">
        <w:t>“</w:t>
      </w:r>
      <w:r w:rsidRPr="00E24E27">
        <w:t>错误</w:t>
      </w:r>
      <w:r w:rsidRPr="00E24E27">
        <w:t>”</w:t>
      </w:r>
      <w:r w:rsidRPr="00E24E27">
        <w:t>中返回时继续执行产生错误的指令，而从</w:t>
      </w:r>
      <w:r w:rsidRPr="00E24E27">
        <w:t>“</w:t>
      </w:r>
      <w:r w:rsidRPr="00E24E27">
        <w:t>陷阱返</w:t>
      </w:r>
      <w:r w:rsidRPr="00E24E27">
        <w:t>”</w:t>
      </w:r>
      <w:r w:rsidRPr="00E24E27">
        <w:t>回时应当从产生异常的指令后开始执行。终止产生时，处</w:t>
      </w:r>
      <w:r w:rsidRPr="00E24E27">
        <w:lastRenderedPageBreak/>
        <w:t>理程序不能得到精确的异常产生的代码位置，程序不能继续进行，硬件错误会产生</w:t>
      </w:r>
      <w:r w:rsidRPr="00E24E27">
        <w:t>“</w:t>
      </w:r>
      <w:r w:rsidRPr="00E24E27">
        <w:t>终止</w:t>
      </w:r>
      <w:r w:rsidRPr="00E24E27">
        <w:t>”</w:t>
      </w:r>
      <w:r w:rsidRPr="00E24E27">
        <w:t>。</w:t>
      </w:r>
      <w:r w:rsidR="00C3003B">
        <w:t xml:space="preserve"> </w:t>
      </w:r>
      <w:r w:rsidRPr="00E24E27">
        <w:t>例如</w:t>
      </w:r>
      <w:r w:rsidRPr="00E24E27">
        <w:t>page</w:t>
      </w:r>
      <w:r w:rsidR="00C3003B">
        <w:t xml:space="preserve"> </w:t>
      </w:r>
      <w:r w:rsidRPr="00E24E27">
        <w:t>faults</w:t>
      </w:r>
      <w:r w:rsidRPr="00E24E27">
        <w:t>就是一个</w:t>
      </w:r>
      <w:r w:rsidRPr="00E24E27">
        <w:t>faults</w:t>
      </w:r>
      <w:r w:rsidRPr="00E24E27">
        <w:t>，</w:t>
      </w:r>
      <w:r w:rsidRPr="00E24E27">
        <w:t>mov</w:t>
      </w:r>
      <w:r w:rsidR="00C3003B">
        <w:t xml:space="preserve"> </w:t>
      </w:r>
      <w:r w:rsidRPr="00E24E27">
        <w:t>[eax],</w:t>
      </w:r>
      <w:r w:rsidR="00C3003B">
        <w:t xml:space="preserve"> </w:t>
      </w:r>
      <w:r w:rsidRPr="00E24E27">
        <w:t>ecx</w:t>
      </w:r>
      <w:r w:rsidRPr="00E24E27">
        <w:t>，产生了一个分页错误，表面</w:t>
      </w:r>
      <w:r w:rsidRPr="00E24E27">
        <w:t>[eax]</w:t>
      </w:r>
      <w:r w:rsidRPr="00E24E27">
        <w:t>内存是无效，需要先进行分页处理从新映射物理内存然后才能继续进行</w:t>
      </w:r>
      <w:r w:rsidRPr="00E24E27">
        <w:t>mov</w:t>
      </w:r>
      <w:r w:rsidRPr="00E24E27">
        <w:t>操作；而断点是一个</w:t>
      </w:r>
      <w:r w:rsidRPr="00E24E27">
        <w:t>Trap</w:t>
      </w:r>
      <w:r w:rsidRPr="00E24E27">
        <w:t>。</w:t>
      </w:r>
    </w:p>
    <w:p w:rsidR="00E24E27" w:rsidRPr="00E24E27" w:rsidRDefault="00E24E27" w:rsidP="00E24E27">
      <w:r w:rsidRPr="00E24E27">
        <w:t>9</w:t>
      </w:r>
      <w:r w:rsidRPr="00E24E27">
        <w:t>、</w:t>
      </w:r>
      <w:r w:rsidRPr="00E24E27">
        <w:t>Intel</w:t>
      </w:r>
      <w:r w:rsidRPr="00E24E27">
        <w:t>指定或保留了前</w:t>
      </w:r>
      <w:r w:rsidRPr="00E24E27">
        <w:t>32</w:t>
      </w:r>
      <w:r w:rsidRPr="00E24E27">
        <w:t>个中断号的作用，操作系统可以指定其余的中断号的作用。</w:t>
      </w:r>
    </w:p>
    <w:p w:rsidR="00E24E27" w:rsidRPr="00E24E27" w:rsidRDefault="00E24E27" w:rsidP="00E24E27">
      <w:r w:rsidRPr="00E24E27">
        <w:t>10</w:t>
      </w:r>
      <w:r w:rsidRPr="00E24E27">
        <w:t>、中断的过程中可以产生新的中断。中断时有优先级的，高优先级的中断可以</w:t>
      </w:r>
      <w:r w:rsidRPr="00E24E27">
        <w:t>“</w:t>
      </w:r>
      <w:r w:rsidRPr="00E24E27">
        <w:t>中断</w:t>
      </w:r>
      <w:r w:rsidRPr="00E24E27">
        <w:t>”</w:t>
      </w:r>
      <w:r w:rsidRPr="00E24E27">
        <w:t>低优先级的中断。有的</w:t>
      </w:r>
      <w:r w:rsidRPr="00E24E27">
        <w:t>ISR</w:t>
      </w:r>
      <w:r w:rsidRPr="00E24E27">
        <w:t>不能被中断，可以使用</w:t>
      </w:r>
      <w:r w:rsidRPr="00E24E27">
        <w:t>STI</w:t>
      </w:r>
      <w:r w:rsidR="00C3003B">
        <w:t xml:space="preserve"> </w:t>
      </w:r>
      <w:r w:rsidRPr="00E24E27">
        <w:t>(set</w:t>
      </w:r>
      <w:r w:rsidR="00C3003B">
        <w:t xml:space="preserve"> </w:t>
      </w:r>
      <w:r w:rsidRPr="00E24E27">
        <w:t>interrupt-enable</w:t>
      </w:r>
      <w:r w:rsidR="00C3003B">
        <w:t xml:space="preserve"> </w:t>
      </w:r>
      <w:r w:rsidRPr="00E24E27">
        <w:t>flag)</w:t>
      </w:r>
      <w:r w:rsidR="00C3003B">
        <w:t xml:space="preserve"> </w:t>
      </w:r>
      <w:r w:rsidRPr="00E24E27">
        <w:t>and</w:t>
      </w:r>
      <w:r w:rsidR="00C3003B">
        <w:t xml:space="preserve"> </w:t>
      </w:r>
      <w:r w:rsidRPr="00E24E27">
        <w:t>CLI(clear</w:t>
      </w:r>
      <w:r w:rsidR="00C3003B">
        <w:t xml:space="preserve"> </w:t>
      </w:r>
      <w:r w:rsidRPr="00E24E27">
        <w:t>interrupt-enable</w:t>
      </w:r>
      <w:r w:rsidR="00C3003B">
        <w:t xml:space="preserve"> </w:t>
      </w:r>
      <w:r w:rsidRPr="00E24E27">
        <w:t>flag)</w:t>
      </w:r>
      <w:r w:rsidRPr="00E24E27">
        <w:t>设置</w:t>
      </w:r>
      <w:r w:rsidRPr="00E24E27">
        <w:t>IF</w:t>
      </w:r>
      <w:r w:rsidRPr="00E24E27">
        <w:t>标志来启动和关闭中断。</w:t>
      </w:r>
    </w:p>
    <w:p w:rsidR="00E24E27" w:rsidRPr="00E24E27" w:rsidRDefault="00E24E27" w:rsidP="00E24E27">
      <w:r w:rsidRPr="00E24E27">
        <w:t>（更详细的内容可以参考</w:t>
      </w:r>
      <w:hyperlink r:id="rId77" w:history="1">
        <w:r w:rsidRPr="00E24E27">
          <w:rPr>
            <w:rStyle w:val="a7"/>
          </w:rPr>
          <w:t>Intel®</w:t>
        </w:r>
        <w:r w:rsidR="00C3003B">
          <w:rPr>
            <w:rStyle w:val="a7"/>
          </w:rPr>
          <w:t xml:space="preserve"> </w:t>
        </w:r>
        <w:r w:rsidRPr="00E24E27">
          <w:rPr>
            <w:rStyle w:val="a7"/>
          </w:rPr>
          <w:t>64</w:t>
        </w:r>
        <w:r w:rsidR="00C3003B">
          <w:rPr>
            <w:rStyle w:val="a7"/>
          </w:rPr>
          <w:t xml:space="preserve"> </w:t>
        </w:r>
        <w:r w:rsidRPr="00E24E27">
          <w:rPr>
            <w:rStyle w:val="a7"/>
          </w:rPr>
          <w:t>and</w:t>
        </w:r>
        <w:r w:rsidR="00C3003B">
          <w:rPr>
            <w:rStyle w:val="a7"/>
          </w:rPr>
          <w:t xml:space="preserve"> </w:t>
        </w:r>
        <w:r w:rsidRPr="00E24E27">
          <w:rPr>
            <w:rStyle w:val="a7"/>
          </w:rPr>
          <w:t>IA-32</w:t>
        </w:r>
        <w:r w:rsidR="00C3003B">
          <w:rPr>
            <w:rStyle w:val="a7"/>
          </w:rPr>
          <w:t xml:space="preserve"> </w:t>
        </w:r>
        <w:r w:rsidRPr="00E24E27">
          <w:rPr>
            <w:rStyle w:val="a7"/>
          </w:rPr>
          <w:t>Architectures</w:t>
        </w:r>
        <w:r w:rsidR="00C3003B">
          <w:rPr>
            <w:rStyle w:val="a7"/>
          </w:rPr>
          <w:t xml:space="preserve"> </w:t>
        </w:r>
        <w:r w:rsidRPr="00E24E27">
          <w:rPr>
            <w:rStyle w:val="a7"/>
          </w:rPr>
          <w:t>Software</w:t>
        </w:r>
        <w:r w:rsidR="00C3003B">
          <w:rPr>
            <w:rStyle w:val="a7"/>
          </w:rPr>
          <w:t xml:space="preserve"> </w:t>
        </w:r>
        <w:r w:rsidRPr="00E24E27">
          <w:rPr>
            <w:rStyle w:val="a7"/>
          </w:rPr>
          <w:t>Developer’s</w:t>
        </w:r>
        <w:r w:rsidR="00C3003B">
          <w:rPr>
            <w:rStyle w:val="a7"/>
          </w:rPr>
          <w:t xml:space="preserve"> </w:t>
        </w:r>
        <w:r w:rsidRPr="00E24E27">
          <w:rPr>
            <w:rStyle w:val="a7"/>
          </w:rPr>
          <w:t>Manual</w:t>
        </w:r>
      </w:hyperlink>
      <w:r w:rsidRPr="00E24E27">
        <w:t>）</w:t>
      </w:r>
    </w:p>
    <w:p w:rsidR="004E5706" w:rsidRDefault="004E5706" w:rsidP="004E5706"/>
    <w:p w:rsidR="004E5706" w:rsidRDefault="00605B29" w:rsidP="00605B29">
      <w:pPr>
        <w:pStyle w:val="4"/>
      </w:pPr>
      <w:r w:rsidRPr="00605B29">
        <w:rPr>
          <w:rFonts w:hint="eastAsia"/>
        </w:rPr>
        <w:t>二、</w:t>
      </w:r>
      <w:r w:rsidRPr="00605B29">
        <w:rPr>
          <w:rFonts w:hint="eastAsia"/>
        </w:rPr>
        <w:t>IDT</w:t>
      </w:r>
      <w:r w:rsidRPr="00605B29">
        <w:rPr>
          <w:rFonts w:hint="eastAsia"/>
        </w:rPr>
        <w:t>表的结构</w:t>
      </w:r>
    </w:p>
    <w:p w:rsidR="00605B29" w:rsidRPr="00605B29" w:rsidRDefault="00605B29" w:rsidP="00605B29">
      <w:r w:rsidRPr="00605B29">
        <w:t>中断处理过程是有</w:t>
      </w:r>
      <w:r w:rsidRPr="00605B29">
        <w:t>CPU</w:t>
      </w:r>
      <w:r w:rsidRPr="00605B29">
        <w:t>直接调用的，</w:t>
      </w:r>
      <w:r w:rsidRPr="00605B29">
        <w:t>CPU</w:t>
      </w:r>
      <w:r w:rsidRPr="00605B29">
        <w:t>有专门的寄存器</w:t>
      </w:r>
      <w:r w:rsidRPr="00605B29">
        <w:t>IDTR</w:t>
      </w:r>
      <w:r w:rsidRPr="00605B29">
        <w:t>来保存</w:t>
      </w:r>
      <w:r w:rsidRPr="00605B29">
        <w:t>IDT</w:t>
      </w:r>
      <w:r w:rsidRPr="00605B29">
        <w:t>在内存中的位置，本文写为</w:t>
      </w:r>
      <w:r w:rsidRPr="00605B29">
        <w:t>IDTR.base</w:t>
      </w:r>
      <w:r w:rsidRPr="00605B29">
        <w:t>。</w:t>
      </w:r>
      <w:r w:rsidRPr="00605B29">
        <w:t>IDTR</w:t>
      </w:r>
      <w:r w:rsidRPr="00605B29">
        <w:t>有</w:t>
      </w:r>
      <w:r w:rsidRPr="00605B29">
        <w:t>48</w:t>
      </w:r>
      <w:r w:rsidRPr="00605B29">
        <w:t>为，前</w:t>
      </w:r>
      <w:r w:rsidRPr="00605B29">
        <w:t>32</w:t>
      </w:r>
      <w:r w:rsidRPr="00605B29">
        <w:t>为是</w:t>
      </w:r>
      <w:r w:rsidRPr="00605B29">
        <w:t>IDT</w:t>
      </w:r>
      <w:r w:rsidRPr="00605B29">
        <w:t>在内存中的位置（线性地址），后</w:t>
      </w:r>
      <w:r w:rsidRPr="00605B29">
        <w:t>16</w:t>
      </w:r>
      <w:r w:rsidRPr="00605B29">
        <w:t>为是</w:t>
      </w:r>
      <w:r w:rsidRPr="00605B29">
        <w:t>IDT</w:t>
      </w:r>
      <w:r w:rsidRPr="00605B29">
        <w:t>的大小，本文写为</w:t>
      </w:r>
      <w:r w:rsidRPr="00605B29">
        <w:t>IDT.limit</w:t>
      </w:r>
      <w:r w:rsidRPr="00605B29">
        <w:t>。程序可以使用</w:t>
      </w:r>
      <w:r w:rsidRPr="00605B29">
        <w:t>LIDT</w:t>
      </w:r>
      <w:r w:rsidRPr="00605B29">
        <w:t>和</w:t>
      </w:r>
      <w:r w:rsidRPr="00605B29">
        <w:t>SIDT</w:t>
      </w:r>
      <w:r w:rsidRPr="00605B29">
        <w:t>指令来读写</w:t>
      </w:r>
      <w:r w:rsidRPr="00605B29">
        <w:t>IDTR</w:t>
      </w:r>
      <w:r w:rsidRPr="00605B29">
        <w:t>。</w:t>
      </w:r>
    </w:p>
    <w:p w:rsidR="00605B29" w:rsidRPr="00605B29" w:rsidRDefault="00605B29" w:rsidP="00605B29">
      <w:r w:rsidRPr="00605B29">
        <w:t>IDT</w:t>
      </w:r>
      <w:r w:rsidRPr="00605B29">
        <w:t>是一个最大为</w:t>
      </w:r>
      <w:r w:rsidRPr="00605B29">
        <w:t>256</w:t>
      </w:r>
      <w:r w:rsidRPr="00605B29">
        <w:t>项的表，每个表项为</w:t>
      </w:r>
      <w:r w:rsidRPr="00605B29">
        <w:t>8</w:t>
      </w:r>
      <w:r w:rsidRPr="00605B29">
        <w:t>字节。称为中断门。</w:t>
      </w:r>
      <w:r w:rsidRPr="00605B29">
        <w:t>CPU</w:t>
      </w:r>
      <w:r w:rsidRPr="00605B29">
        <w:t>通过</w:t>
      </w:r>
      <w:r w:rsidRPr="00605B29">
        <w:t>IDT.base+n*8</w:t>
      </w:r>
      <w:r w:rsidRPr="00605B29">
        <w:t>来寻找门。</w:t>
      </w:r>
    </w:p>
    <w:p w:rsidR="00605B29" w:rsidRPr="00605B29" w:rsidRDefault="00605B29" w:rsidP="00605B29">
      <w:r w:rsidRPr="00605B29">
        <w:t>根据中断号对应的异常类型不同（</w:t>
      </w:r>
      <w:r w:rsidRPr="00605B29">
        <w:t>Faults/Traps/Aborts</w:t>
      </w:r>
      <w:r w:rsidRPr="00605B29">
        <w:t>）</w:t>
      </w:r>
      <w:r w:rsidRPr="00605B29">
        <w:t>8</w:t>
      </w:r>
      <w:r w:rsidRPr="00605B29">
        <w:t>个字节的意义也不同。</w:t>
      </w:r>
    </w:p>
    <w:p w:rsidR="00605B29" w:rsidRPr="00605B29" w:rsidRDefault="00605B29" w:rsidP="00605B29">
      <w:r w:rsidRPr="00605B29">
        <w:rPr>
          <w:noProof/>
        </w:rPr>
        <w:drawing>
          <wp:inline distT="0" distB="0" distL="0" distR="0" wp14:anchorId="27F25F0C" wp14:editId="18350EAD">
            <wp:extent cx="5063526" cy="4977953"/>
            <wp:effectExtent l="0" t="0" r="3810" b="0"/>
            <wp:docPr id="26" name="图片 26" descr="http://hi.csdn.net/attachment/201009/1/0_12833186831ec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009/1/0_12833186831ecn.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63526" cy="4977953"/>
                    </a:xfrm>
                    <a:prstGeom prst="rect">
                      <a:avLst/>
                    </a:prstGeom>
                    <a:noFill/>
                    <a:ln>
                      <a:noFill/>
                    </a:ln>
                  </pic:spPr>
                </pic:pic>
              </a:graphicData>
            </a:graphic>
          </wp:inline>
        </w:drawing>
      </w:r>
    </w:p>
    <w:p w:rsidR="00605B29" w:rsidRPr="00605B29" w:rsidRDefault="00605B29" w:rsidP="00605B29">
      <w:r w:rsidRPr="00605B29">
        <w:t>如上图所示</w:t>
      </w:r>
      <w:r w:rsidRPr="00605B29">
        <w:t>IDT</w:t>
      </w:r>
      <w:r w:rsidRPr="00605B29">
        <w:t>门中的最后两个</w:t>
      </w:r>
      <w:r w:rsidRPr="00605B29">
        <w:t>byte</w:t>
      </w:r>
      <w:r w:rsidRPr="00605B29">
        <w:t>是</w:t>
      </w:r>
      <w:r w:rsidRPr="00605B29">
        <w:t>ISR</w:t>
      </w:r>
      <w:r w:rsidRPr="00605B29">
        <w:t>在内存中的高</w:t>
      </w:r>
      <w:r w:rsidRPr="00605B29">
        <w:t>16</w:t>
      </w:r>
      <w:r w:rsidRPr="00605B29">
        <w:t>位，最开始前两个字节是</w:t>
      </w:r>
      <w:r w:rsidRPr="00605B29">
        <w:t>ISR</w:t>
      </w:r>
      <w:r w:rsidRPr="00605B29">
        <w:t>在内存中地址的低</w:t>
      </w:r>
      <w:r w:rsidRPr="00605B29">
        <w:t>16</w:t>
      </w:r>
      <w:r w:rsidRPr="00605B29">
        <w:t>位。</w:t>
      </w:r>
    </w:p>
    <w:p w:rsidR="00605B29" w:rsidRPr="00605B29" w:rsidRDefault="00605B29" w:rsidP="00605B29">
      <w:r w:rsidRPr="00605B29">
        <w:t>三、使用</w:t>
      </w:r>
      <w:r w:rsidRPr="00605B29">
        <w:t>WinDbg</w:t>
      </w:r>
      <w:r w:rsidRPr="00605B29">
        <w:t>观察、调试</w:t>
      </w:r>
      <w:r w:rsidRPr="00605B29">
        <w:t>IDT</w:t>
      </w:r>
    </w:p>
    <w:p w:rsidR="00605B29" w:rsidRPr="00605B29" w:rsidRDefault="00605B29" w:rsidP="00605B29">
      <w:pPr>
        <w:pStyle w:val="4"/>
      </w:pPr>
      <w:r w:rsidRPr="00605B29">
        <w:lastRenderedPageBreak/>
        <w:t>使用</w:t>
      </w:r>
      <w:r w:rsidRPr="00605B29">
        <w:t>Vmware</w:t>
      </w:r>
      <w:r w:rsidRPr="00605B29">
        <w:t>配置好内核调试环境。</w:t>
      </w:r>
    </w:p>
    <w:p w:rsidR="00605B29" w:rsidRPr="00605B29" w:rsidRDefault="00605B29" w:rsidP="00605B29">
      <w:r w:rsidRPr="00605B29">
        <w:t>WinDbg</w:t>
      </w:r>
      <w:r w:rsidRPr="00605B29">
        <w:t>有支持查看</w:t>
      </w:r>
      <w:r w:rsidRPr="00605B29">
        <w:t>IDT</w:t>
      </w:r>
      <w:r w:rsidRPr="00605B29">
        <w:t>的扩展命令</w:t>
      </w:r>
      <w:r w:rsidRPr="00605B29">
        <w:t>!idt</w:t>
      </w:r>
    </w:p>
    <w:p w:rsidR="00605B29" w:rsidRPr="00605B29" w:rsidRDefault="00605B29" w:rsidP="00605B29">
      <w:r w:rsidRPr="00605B29">
        <w:t>!idt</w:t>
      </w:r>
      <w:r w:rsidR="00C3003B">
        <w:t xml:space="preserve"> </w:t>
      </w:r>
      <w:r w:rsidRPr="00605B29">
        <w:t>–a</w:t>
      </w:r>
      <w:r w:rsidR="00C3003B">
        <w:t xml:space="preserve"> </w:t>
      </w:r>
      <w:r w:rsidRPr="00605B29">
        <w:t>命令可以看到所有中断处理函数的地址。</w:t>
      </w:r>
      <w:r w:rsidRPr="00605B29">
        <w:br/>
        <w:t>r</w:t>
      </w:r>
      <w:r w:rsidR="00C3003B">
        <w:t xml:space="preserve"> </w:t>
      </w:r>
      <w:r w:rsidRPr="00605B29">
        <w:t>idtr</w:t>
      </w:r>
      <w:r w:rsidR="00C3003B">
        <w:t xml:space="preserve"> </w:t>
      </w:r>
      <w:r w:rsidRPr="00605B29">
        <w:t>参看</w:t>
      </w:r>
      <w:r w:rsidRPr="00605B29">
        <w:t>idtr</w:t>
      </w:r>
      <w:r w:rsidRPr="00605B29">
        <w:t>寄存器中保存的</w:t>
      </w:r>
      <w:r w:rsidRPr="00605B29">
        <w:t>idt</w:t>
      </w:r>
      <w:r w:rsidRPr="00605B29">
        <w:t>表地址。</w:t>
      </w:r>
      <w:r w:rsidRPr="00605B29">
        <w:br/>
        <w:t>idt</w:t>
      </w:r>
      <w:r w:rsidRPr="00605B29">
        <w:t>每个表项有</w:t>
      </w:r>
      <w:r w:rsidRPr="00605B29">
        <w:t>8bytes</w:t>
      </w:r>
      <w:r w:rsidRPr="00605B29">
        <w:t>，两个</w:t>
      </w:r>
      <w:r w:rsidRPr="00605B29">
        <w:t>dword</w:t>
      </w:r>
      <w:r w:rsidRPr="00605B29">
        <w:t>大。</w:t>
      </w:r>
      <w:r w:rsidR="00C3003B">
        <w:t xml:space="preserve"> </w:t>
      </w:r>
    </w:p>
    <w:p w:rsidR="00605B29" w:rsidRDefault="00605B29" w:rsidP="00605B29">
      <w:r w:rsidRPr="00605B29">
        <w:t>（注意</w:t>
      </w:r>
      <w:r w:rsidRPr="00605B29">
        <w:t>.reload</w:t>
      </w:r>
      <w:r w:rsidR="00C3003B">
        <w:t xml:space="preserve"> </w:t>
      </w:r>
      <w:r w:rsidRPr="00605B29">
        <w:t>/i</w:t>
      </w:r>
      <w:r w:rsidR="00C3003B">
        <w:t xml:space="preserve"> </w:t>
      </w:r>
      <w:r w:rsidRPr="00605B29">
        <w:t>加载符号文件）</w:t>
      </w:r>
    </w:p>
    <w:tbl>
      <w:tblPr>
        <w:tblStyle w:val="a6"/>
        <w:tblW w:w="0" w:type="auto"/>
        <w:tblLook w:val="04A0" w:firstRow="1" w:lastRow="0" w:firstColumn="1" w:lastColumn="0" w:noHBand="0" w:noVBand="1"/>
      </w:tblPr>
      <w:tblGrid>
        <w:gridCol w:w="9781"/>
      </w:tblGrid>
      <w:tr w:rsidR="00605B29" w:rsidTr="00605B29">
        <w:trPr>
          <w:cnfStyle w:val="100000000000" w:firstRow="1" w:lastRow="0" w:firstColumn="0" w:lastColumn="0" w:oddVBand="0" w:evenVBand="0" w:oddHBand="0" w:evenHBand="0" w:firstRowFirstColumn="0" w:firstRowLastColumn="0" w:lastRowFirstColumn="0" w:lastRowLastColumn="0"/>
        </w:trPr>
        <w:tc>
          <w:tcPr>
            <w:tcW w:w="9781" w:type="dxa"/>
          </w:tcPr>
          <w:p w:rsidR="00605B29" w:rsidRDefault="00605B29" w:rsidP="00605B29"/>
        </w:tc>
      </w:tr>
      <w:tr w:rsidR="00605B29" w:rsidTr="00605B29">
        <w:tc>
          <w:tcPr>
            <w:tcW w:w="9781" w:type="dxa"/>
          </w:tcPr>
          <w:p w:rsidR="00605B29" w:rsidRDefault="00605B29" w:rsidP="00605B29">
            <w:r>
              <w:t>kd&gt;</w:t>
            </w:r>
            <w:r w:rsidR="00C3003B">
              <w:t xml:space="preserve"> </w:t>
            </w:r>
            <w:r>
              <w:t>!idt</w:t>
            </w:r>
            <w:r w:rsidR="00C3003B">
              <w:t xml:space="preserve"> </w:t>
            </w:r>
            <w:r>
              <w:t>-a</w:t>
            </w:r>
          </w:p>
          <w:p w:rsidR="00605B29" w:rsidRDefault="00605B29" w:rsidP="00605B29">
            <w:r>
              <w:t>Dumping</w:t>
            </w:r>
            <w:r w:rsidR="00C3003B">
              <w:t xml:space="preserve"> </w:t>
            </w:r>
            <w:r>
              <w:t>IDT:</w:t>
            </w:r>
          </w:p>
          <w:p w:rsidR="00605B29" w:rsidRDefault="00605B29" w:rsidP="00605B29">
            <w:r>
              <w:t>00:</w:t>
            </w:r>
            <w:r w:rsidR="00C3003B">
              <w:t xml:space="preserve"> </w:t>
            </w:r>
            <w:r>
              <w:t>8053f19c</w:t>
            </w:r>
            <w:r w:rsidR="00C3003B">
              <w:t xml:space="preserve"> </w:t>
            </w:r>
            <w:r>
              <w:t>nt!KiTrap00</w:t>
            </w:r>
          </w:p>
          <w:p w:rsidR="00605B29" w:rsidRDefault="00605B29" w:rsidP="00605B29">
            <w:r>
              <w:t>01:</w:t>
            </w:r>
            <w:r w:rsidR="00C3003B">
              <w:t xml:space="preserve"> </w:t>
            </w:r>
            <w:r>
              <w:t>8053f314</w:t>
            </w:r>
            <w:r w:rsidR="00C3003B">
              <w:t xml:space="preserve"> </w:t>
            </w:r>
            <w:r>
              <w:t>nt!KiTrap01</w:t>
            </w:r>
          </w:p>
          <w:p w:rsidR="00605B29" w:rsidRDefault="00605B29" w:rsidP="00605B29">
            <w:r>
              <w:t>02:</w:t>
            </w:r>
            <w:r w:rsidR="00C3003B">
              <w:t xml:space="preserve"> </w:t>
            </w:r>
            <w:r>
              <w:t>Task</w:t>
            </w:r>
            <w:r w:rsidR="00C3003B">
              <w:t xml:space="preserve"> </w:t>
            </w:r>
            <w:r>
              <w:t>Selector</w:t>
            </w:r>
            <w:r w:rsidR="00C3003B">
              <w:t xml:space="preserve"> </w:t>
            </w:r>
            <w:r>
              <w:t>=</w:t>
            </w:r>
            <w:r w:rsidR="00C3003B">
              <w:t xml:space="preserve"> </w:t>
            </w:r>
            <w:r>
              <w:t>0x0058</w:t>
            </w:r>
          </w:p>
          <w:p w:rsidR="00605B29" w:rsidRDefault="00605B29" w:rsidP="00605B29">
            <w:r>
              <w:t>03:</w:t>
            </w:r>
            <w:r w:rsidR="00C3003B">
              <w:t xml:space="preserve"> </w:t>
            </w:r>
            <w:r>
              <w:t>8053f6e4</w:t>
            </w:r>
            <w:r w:rsidR="00C3003B">
              <w:t xml:space="preserve"> </w:t>
            </w:r>
            <w:r>
              <w:t>nt!KiTrap03</w:t>
            </w:r>
          </w:p>
          <w:p w:rsidR="00605B29" w:rsidRDefault="00605B29" w:rsidP="00605B29">
            <w:r>
              <w:t>04:</w:t>
            </w:r>
            <w:r w:rsidR="00C3003B">
              <w:t xml:space="preserve"> </w:t>
            </w:r>
            <w:r>
              <w:t>8053f864</w:t>
            </w:r>
            <w:r w:rsidR="00C3003B">
              <w:t xml:space="preserve"> </w:t>
            </w:r>
            <w:r>
              <w:t>nt!KiTrap04</w:t>
            </w:r>
          </w:p>
          <w:p w:rsidR="00605B29" w:rsidRDefault="00605B29" w:rsidP="00605B29">
            <w:r>
              <w:t>05:</w:t>
            </w:r>
            <w:r w:rsidR="00C3003B">
              <w:t xml:space="preserve"> </w:t>
            </w:r>
            <w:r>
              <w:t>8053f9c0</w:t>
            </w:r>
            <w:r w:rsidR="00C3003B">
              <w:t xml:space="preserve"> </w:t>
            </w:r>
            <w:r>
              <w:t>nt!KiTrap05</w:t>
            </w:r>
          </w:p>
          <w:p w:rsidR="00605B29" w:rsidRDefault="00605B29" w:rsidP="00605B29">
            <w:r>
              <w:t>06:</w:t>
            </w:r>
            <w:r w:rsidR="00C3003B">
              <w:t xml:space="preserve"> </w:t>
            </w:r>
            <w:r>
              <w:t>8053fb34</w:t>
            </w:r>
            <w:r w:rsidR="00C3003B">
              <w:t xml:space="preserve"> </w:t>
            </w:r>
            <w:r>
              <w:t>nt!KiTrap06</w:t>
            </w:r>
          </w:p>
          <w:p w:rsidR="00605B29" w:rsidRDefault="00605B29" w:rsidP="00605B29">
            <w:r>
              <w:t>07:</w:t>
            </w:r>
            <w:r w:rsidR="00C3003B">
              <w:t xml:space="preserve"> </w:t>
            </w:r>
            <w:r>
              <w:t>8054019c</w:t>
            </w:r>
            <w:r w:rsidR="00C3003B">
              <w:t xml:space="preserve"> </w:t>
            </w:r>
            <w:r>
              <w:t>nt!KiTrap07</w:t>
            </w:r>
          </w:p>
          <w:p w:rsidR="00605B29" w:rsidRDefault="00605B29" w:rsidP="00605B29">
            <w:r>
              <w:t>08:</w:t>
            </w:r>
            <w:r w:rsidR="00C3003B">
              <w:t xml:space="preserve"> </w:t>
            </w:r>
            <w:r>
              <w:t>Task</w:t>
            </w:r>
            <w:r w:rsidR="00C3003B">
              <w:t xml:space="preserve"> </w:t>
            </w:r>
            <w:r>
              <w:t>Selector</w:t>
            </w:r>
            <w:r w:rsidR="00C3003B">
              <w:t xml:space="preserve"> </w:t>
            </w:r>
            <w:r>
              <w:t>=</w:t>
            </w:r>
            <w:r w:rsidR="00C3003B">
              <w:t xml:space="preserve"> </w:t>
            </w:r>
            <w:r>
              <w:t>0x0050</w:t>
            </w:r>
          </w:p>
          <w:p w:rsidR="00605B29" w:rsidRDefault="00605B29" w:rsidP="00605B29">
            <w:r>
              <w:t>09:</w:t>
            </w:r>
            <w:r w:rsidR="00C3003B">
              <w:t xml:space="preserve"> </w:t>
            </w:r>
            <w:r>
              <w:t>805405c0</w:t>
            </w:r>
            <w:r w:rsidR="00C3003B">
              <w:t xml:space="preserve"> </w:t>
            </w:r>
            <w:r>
              <w:t>nt!KiTrap09</w:t>
            </w:r>
          </w:p>
          <w:p w:rsidR="00605B29" w:rsidRDefault="00605B29" w:rsidP="00605B29">
            <w:r>
              <w:t>0a:</w:t>
            </w:r>
            <w:r w:rsidR="00C3003B">
              <w:t xml:space="preserve"> </w:t>
            </w:r>
            <w:r>
              <w:t>805406e0</w:t>
            </w:r>
            <w:r w:rsidR="00C3003B">
              <w:t xml:space="preserve"> </w:t>
            </w:r>
            <w:r>
              <w:t>nt!KiTrap0A</w:t>
            </w:r>
          </w:p>
          <w:p w:rsidR="00605B29" w:rsidRDefault="00605B29" w:rsidP="00605B29">
            <w:r>
              <w:t>0b:</w:t>
            </w:r>
            <w:r w:rsidR="00C3003B">
              <w:t xml:space="preserve"> </w:t>
            </w:r>
            <w:r>
              <w:t>80540820</w:t>
            </w:r>
            <w:r w:rsidR="00C3003B">
              <w:t xml:space="preserve"> </w:t>
            </w:r>
            <w:r>
              <w:t>nt!KiTrap0B</w:t>
            </w:r>
          </w:p>
          <w:p w:rsidR="00605B29" w:rsidRDefault="00605B29" w:rsidP="00605B29">
            <w:r>
              <w:t>0c:</w:t>
            </w:r>
            <w:r w:rsidR="00C3003B">
              <w:t xml:space="preserve"> </w:t>
            </w:r>
            <w:r>
              <w:t>80540a7c</w:t>
            </w:r>
            <w:r w:rsidR="00C3003B">
              <w:t xml:space="preserve"> </w:t>
            </w:r>
            <w:r>
              <w:t>nt!KiTrap0C</w:t>
            </w:r>
          </w:p>
          <w:p w:rsidR="00605B29" w:rsidRDefault="00605B29" w:rsidP="00605B29">
            <w:r>
              <w:t>0d:</w:t>
            </w:r>
            <w:r w:rsidR="00C3003B">
              <w:t xml:space="preserve"> </w:t>
            </w:r>
            <w:r>
              <w:t>80540d60</w:t>
            </w:r>
            <w:r w:rsidR="00C3003B">
              <w:t xml:space="preserve"> </w:t>
            </w:r>
            <w:r>
              <w:t>nt!KiTrap0D</w:t>
            </w:r>
          </w:p>
          <w:p w:rsidR="00605B29" w:rsidRDefault="00605B29" w:rsidP="00605B29">
            <w:r>
              <w:t>0e:</w:t>
            </w:r>
            <w:r w:rsidR="00C3003B">
              <w:t xml:space="preserve"> </w:t>
            </w:r>
            <w:r>
              <w:t>80541450</w:t>
            </w:r>
            <w:r w:rsidR="00C3003B">
              <w:t xml:space="preserve"> </w:t>
            </w:r>
            <w:r>
              <w:t>nt!KiTrap0E</w:t>
            </w:r>
          </w:p>
          <w:p w:rsidR="00605B29" w:rsidRDefault="00605B29" w:rsidP="00605B29">
            <w:r>
              <w:t>…</w:t>
            </w:r>
            <w:r w:rsidR="00C3003B">
              <w:t xml:space="preserve"> </w:t>
            </w:r>
            <w:r>
              <w:t>…</w:t>
            </w:r>
          </w:p>
          <w:p w:rsidR="00605B29" w:rsidRDefault="00605B29" w:rsidP="00605B29"/>
          <w:p w:rsidR="00605B29" w:rsidRDefault="00605B29" w:rsidP="00605B29">
            <w:r>
              <w:t>kd&gt;</w:t>
            </w:r>
            <w:r w:rsidR="00C3003B">
              <w:t xml:space="preserve"> </w:t>
            </w:r>
            <w:r>
              <w:t>r</w:t>
            </w:r>
            <w:r w:rsidR="00C3003B">
              <w:t xml:space="preserve"> </w:t>
            </w:r>
            <w:r>
              <w:t>idtr</w:t>
            </w:r>
          </w:p>
          <w:p w:rsidR="00605B29" w:rsidRDefault="00605B29" w:rsidP="00605B29">
            <w:r>
              <w:t>idtr=8003f400</w:t>
            </w:r>
          </w:p>
          <w:p w:rsidR="00605B29" w:rsidRDefault="00605B29" w:rsidP="00605B29">
            <w:r>
              <w:t>kd&gt;</w:t>
            </w:r>
            <w:r w:rsidR="00C3003B">
              <w:t xml:space="preserve"> </w:t>
            </w:r>
            <w:r>
              <w:t>db</w:t>
            </w:r>
            <w:r w:rsidR="00C3003B">
              <w:t xml:space="preserve"> </w:t>
            </w:r>
            <w:r>
              <w:t>idtr</w:t>
            </w:r>
          </w:p>
          <w:p w:rsidR="00605B29" w:rsidRDefault="00605B29" w:rsidP="00605B29">
            <w:r>
              <w:t>8003f400</w:t>
            </w:r>
            <w:r w:rsidR="00C3003B">
              <w:t xml:space="preserve">  </w:t>
            </w:r>
            <w:r>
              <w:t>9c</w:t>
            </w:r>
            <w:r w:rsidR="00C3003B">
              <w:t xml:space="preserve"> </w:t>
            </w:r>
            <w:r>
              <w:t>f1</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53</w:t>
            </w:r>
            <w:r w:rsidR="00C3003B">
              <w:t xml:space="preserve"> </w:t>
            </w:r>
            <w:r>
              <w:t>80-14</w:t>
            </w:r>
            <w:r w:rsidR="00C3003B">
              <w:t xml:space="preserve"> </w:t>
            </w:r>
            <w:r>
              <w:t>f3</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53</w:t>
            </w:r>
            <w:r w:rsidR="00C3003B">
              <w:t xml:space="preserve"> </w:t>
            </w:r>
            <w:r>
              <w:t>80</w:t>
            </w:r>
            <w:r w:rsidR="00C3003B">
              <w:t xml:space="preserve">  </w:t>
            </w:r>
            <w:r>
              <w:t>......S.......S.</w:t>
            </w:r>
          </w:p>
          <w:p w:rsidR="00605B29" w:rsidRDefault="00605B29" w:rsidP="00605B29">
            <w:r>
              <w:t>8003f410</w:t>
            </w:r>
            <w:r w:rsidR="00C3003B">
              <w:t xml:space="preserve">  </w:t>
            </w:r>
            <w:r>
              <w:t>3e</w:t>
            </w:r>
            <w:r w:rsidR="00C3003B">
              <w:t xml:space="preserve"> </w:t>
            </w:r>
            <w:r>
              <w:t>11</w:t>
            </w:r>
            <w:r w:rsidR="00C3003B">
              <w:t xml:space="preserve"> </w:t>
            </w:r>
            <w:r>
              <w:t>58</w:t>
            </w:r>
            <w:r w:rsidR="00C3003B">
              <w:t xml:space="preserve"> </w:t>
            </w:r>
            <w:r>
              <w:t>00</w:t>
            </w:r>
            <w:r w:rsidR="00C3003B">
              <w:t xml:space="preserve"> </w:t>
            </w:r>
            <w:r>
              <w:t>00</w:t>
            </w:r>
            <w:r w:rsidR="00C3003B">
              <w:t xml:space="preserve"> </w:t>
            </w:r>
            <w:r>
              <w:t>85</w:t>
            </w:r>
            <w:r w:rsidR="00C3003B">
              <w:t xml:space="preserve"> </w:t>
            </w:r>
            <w:r>
              <w:t>00</w:t>
            </w:r>
            <w:r w:rsidR="00C3003B">
              <w:t xml:space="preserve"> </w:t>
            </w:r>
            <w:r>
              <w:t>00-e4</w:t>
            </w:r>
            <w:r w:rsidR="00C3003B">
              <w:t xml:space="preserve"> </w:t>
            </w:r>
            <w:r>
              <w:t>f6</w:t>
            </w:r>
            <w:r w:rsidR="00C3003B">
              <w:t xml:space="preserve"> </w:t>
            </w:r>
            <w:r>
              <w:t>08</w:t>
            </w:r>
            <w:r w:rsidR="00C3003B">
              <w:t xml:space="preserve"> </w:t>
            </w:r>
            <w:r>
              <w:t>00</w:t>
            </w:r>
            <w:r w:rsidR="00C3003B">
              <w:t xml:space="preserve"> </w:t>
            </w:r>
            <w:r>
              <w:t>00</w:t>
            </w:r>
            <w:r w:rsidR="00C3003B">
              <w:t xml:space="preserve"> </w:t>
            </w:r>
            <w:r>
              <w:t>ee</w:t>
            </w:r>
            <w:r w:rsidR="00C3003B">
              <w:t xml:space="preserve"> </w:t>
            </w:r>
            <w:r>
              <w:t>53</w:t>
            </w:r>
            <w:r w:rsidR="00C3003B">
              <w:t xml:space="preserve"> </w:t>
            </w:r>
            <w:r>
              <w:t>80</w:t>
            </w:r>
            <w:r w:rsidR="00C3003B">
              <w:t xml:space="preserve">  </w:t>
            </w:r>
            <w:r>
              <w:t>&gt;.X...........S.</w:t>
            </w:r>
          </w:p>
          <w:p w:rsidR="00605B29" w:rsidRDefault="00605B29" w:rsidP="00605B29">
            <w:r>
              <w:t>8003f420</w:t>
            </w:r>
            <w:r w:rsidR="00C3003B">
              <w:t xml:space="preserve">  </w:t>
            </w:r>
            <w:r>
              <w:t>64</w:t>
            </w:r>
            <w:r w:rsidR="00C3003B">
              <w:t xml:space="preserve"> </w:t>
            </w:r>
            <w:r>
              <w:t>f8</w:t>
            </w:r>
            <w:r w:rsidR="00C3003B">
              <w:t xml:space="preserve"> </w:t>
            </w:r>
            <w:r>
              <w:t>08</w:t>
            </w:r>
            <w:r w:rsidR="00C3003B">
              <w:t xml:space="preserve"> </w:t>
            </w:r>
            <w:r>
              <w:t>00</w:t>
            </w:r>
            <w:r w:rsidR="00C3003B">
              <w:t xml:space="preserve"> </w:t>
            </w:r>
            <w:r>
              <w:t>00</w:t>
            </w:r>
            <w:r w:rsidR="00C3003B">
              <w:t xml:space="preserve"> </w:t>
            </w:r>
            <w:r>
              <w:t>ee</w:t>
            </w:r>
            <w:r w:rsidR="00C3003B">
              <w:t xml:space="preserve"> </w:t>
            </w:r>
            <w:r>
              <w:t>53</w:t>
            </w:r>
            <w:r w:rsidR="00C3003B">
              <w:t xml:space="preserve"> </w:t>
            </w:r>
            <w:r>
              <w:t>80-c0</w:t>
            </w:r>
            <w:r w:rsidR="00C3003B">
              <w:t xml:space="preserve"> </w:t>
            </w:r>
            <w:r>
              <w:t>f9</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53</w:t>
            </w:r>
            <w:r w:rsidR="00C3003B">
              <w:t xml:space="preserve"> </w:t>
            </w:r>
            <w:r>
              <w:t>80</w:t>
            </w:r>
            <w:r w:rsidR="00C3003B">
              <w:t xml:space="preserve">  </w:t>
            </w:r>
            <w:r>
              <w:t>d.....S.......S.</w:t>
            </w:r>
          </w:p>
          <w:p w:rsidR="00605B29" w:rsidRDefault="00605B29" w:rsidP="00605B29">
            <w:r>
              <w:t>8003f430</w:t>
            </w:r>
            <w:r w:rsidR="00C3003B">
              <w:t xml:space="preserve">  </w:t>
            </w:r>
            <w:r>
              <w:t>34</w:t>
            </w:r>
            <w:r w:rsidR="00C3003B">
              <w:t xml:space="preserve"> </w:t>
            </w:r>
            <w:r>
              <w:t>fb</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53</w:t>
            </w:r>
            <w:r w:rsidR="00C3003B">
              <w:t xml:space="preserve"> </w:t>
            </w:r>
            <w:r>
              <w:t>80-9c</w:t>
            </w:r>
            <w:r w:rsidR="00C3003B">
              <w:t xml:space="preserve"> </w:t>
            </w:r>
            <w:r>
              <w:t>01</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w:t>
            </w:r>
            <w:r w:rsidR="00C3003B">
              <w:t xml:space="preserve">  </w:t>
            </w:r>
            <w:r>
              <w:t>4.....S.......T.</w:t>
            </w:r>
          </w:p>
          <w:p w:rsidR="00605B29" w:rsidRDefault="00605B29" w:rsidP="00605B29">
            <w:r>
              <w:t>8003f440</w:t>
            </w:r>
            <w:r w:rsidR="00C3003B">
              <w:t xml:space="preserve">  </w:t>
            </w:r>
            <w:r>
              <w:t>98</w:t>
            </w:r>
            <w:r w:rsidR="00C3003B">
              <w:t xml:space="preserve"> </w:t>
            </w:r>
            <w:r>
              <w:t>11</w:t>
            </w:r>
            <w:r w:rsidR="00C3003B">
              <w:t xml:space="preserve"> </w:t>
            </w:r>
            <w:r>
              <w:t>50</w:t>
            </w:r>
            <w:r w:rsidR="00C3003B">
              <w:t xml:space="preserve"> </w:t>
            </w:r>
            <w:r>
              <w:t>00</w:t>
            </w:r>
            <w:r w:rsidR="00C3003B">
              <w:t xml:space="preserve"> </w:t>
            </w:r>
            <w:r>
              <w:t>00</w:t>
            </w:r>
            <w:r w:rsidR="00C3003B">
              <w:t xml:space="preserve"> </w:t>
            </w:r>
            <w:r>
              <w:t>85</w:t>
            </w:r>
            <w:r w:rsidR="00C3003B">
              <w:t xml:space="preserve"> </w:t>
            </w:r>
            <w:r>
              <w:t>00</w:t>
            </w:r>
            <w:r w:rsidR="00C3003B">
              <w:t xml:space="preserve"> </w:t>
            </w:r>
            <w:r>
              <w:t>00-c0</w:t>
            </w:r>
            <w:r w:rsidR="00C3003B">
              <w:t xml:space="preserve"> </w:t>
            </w:r>
            <w:r>
              <w:t>05</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w:t>
            </w:r>
            <w:r w:rsidR="00C3003B">
              <w:t xml:space="preserve">  </w:t>
            </w:r>
            <w:r>
              <w:t>..P...........T.</w:t>
            </w:r>
          </w:p>
          <w:p w:rsidR="00605B29" w:rsidRDefault="00605B29" w:rsidP="00605B29">
            <w:r>
              <w:t>8003f450</w:t>
            </w:r>
            <w:r w:rsidR="00C3003B">
              <w:t xml:space="preserve">  </w:t>
            </w:r>
            <w:r>
              <w:t>e0</w:t>
            </w:r>
            <w:r w:rsidR="00C3003B">
              <w:t xml:space="preserve"> </w:t>
            </w:r>
            <w:r>
              <w:t>06</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80-20</w:t>
            </w:r>
            <w:r w:rsidR="00C3003B">
              <w:t xml:space="preserve"> </w:t>
            </w:r>
            <w:r>
              <w:t>08</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w:t>
            </w:r>
            <w:r w:rsidR="00C3003B">
              <w:t xml:space="preserve">  </w:t>
            </w:r>
            <w:r>
              <w:t>......T.</w:t>
            </w:r>
            <w:r w:rsidR="00C3003B">
              <w:t xml:space="preserve"> </w:t>
            </w:r>
            <w:r>
              <w:t>.....T.</w:t>
            </w:r>
          </w:p>
          <w:p w:rsidR="00605B29" w:rsidRDefault="00605B29" w:rsidP="00605B29">
            <w:r>
              <w:t>8003f460</w:t>
            </w:r>
            <w:r w:rsidR="00C3003B">
              <w:t xml:space="preserve">  </w:t>
            </w:r>
            <w:r>
              <w:t>7c</w:t>
            </w:r>
            <w:r w:rsidR="00C3003B">
              <w:t xml:space="preserve"> </w:t>
            </w:r>
            <w:r>
              <w:t>0a</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80-60</w:t>
            </w:r>
            <w:r w:rsidR="00C3003B">
              <w:t xml:space="preserve"> </w:t>
            </w:r>
            <w:r>
              <w:t>0d</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w:t>
            </w:r>
            <w:r w:rsidR="00C3003B">
              <w:t xml:space="preserve">  </w:t>
            </w:r>
            <w:r>
              <w:t>|.....T.`.....T.</w:t>
            </w:r>
          </w:p>
          <w:p w:rsidR="00605B29" w:rsidRPr="00605B29" w:rsidRDefault="00605B29" w:rsidP="00605B29">
            <w:r>
              <w:t>8003f470</w:t>
            </w:r>
            <w:r w:rsidR="00C3003B">
              <w:t xml:space="preserve">  </w:t>
            </w:r>
            <w:r>
              <w:t>50</w:t>
            </w:r>
            <w:r w:rsidR="00C3003B">
              <w:t xml:space="preserve"> </w:t>
            </w:r>
            <w:r>
              <w:t>14</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80-80</w:t>
            </w:r>
            <w:r w:rsidR="00C3003B">
              <w:t xml:space="preserve"> </w:t>
            </w:r>
            <w:r>
              <w:t>17</w:t>
            </w:r>
            <w:r w:rsidR="00C3003B">
              <w:t xml:space="preserve"> </w:t>
            </w:r>
            <w:r>
              <w:t>08</w:t>
            </w:r>
            <w:r w:rsidR="00C3003B">
              <w:t xml:space="preserve"> </w:t>
            </w:r>
            <w:r>
              <w:t>00</w:t>
            </w:r>
            <w:r w:rsidR="00C3003B">
              <w:t xml:space="preserve"> </w:t>
            </w:r>
            <w:r>
              <w:t>00</w:t>
            </w:r>
            <w:r w:rsidR="00C3003B">
              <w:t xml:space="preserve"> </w:t>
            </w:r>
            <w:r>
              <w:t>8e</w:t>
            </w:r>
            <w:r w:rsidR="00C3003B">
              <w:t xml:space="preserve"> </w:t>
            </w:r>
            <w:r>
              <w:t>54</w:t>
            </w:r>
            <w:r w:rsidR="00C3003B">
              <w:t xml:space="preserve"> </w:t>
            </w:r>
            <w:r>
              <w:t>80</w:t>
            </w:r>
            <w:r w:rsidR="00C3003B">
              <w:t xml:space="preserve">  </w:t>
            </w:r>
            <w:r>
              <w:t>P.....T.......T.</w:t>
            </w:r>
          </w:p>
        </w:tc>
      </w:tr>
    </w:tbl>
    <w:p w:rsidR="00605B29" w:rsidRPr="00605B29" w:rsidRDefault="00605B29" w:rsidP="00605B29">
      <w:r w:rsidRPr="00605B29">
        <w:t>可以看到，这个时候</w:t>
      </w:r>
      <w:r w:rsidRPr="00605B29">
        <w:t>IDT</w:t>
      </w:r>
      <w:r w:rsidRPr="00605B29">
        <w:t>的基地址是在</w:t>
      </w:r>
      <w:r w:rsidRPr="00605B29">
        <w:t>803f400</w:t>
      </w:r>
      <w:r w:rsidRPr="00605B29">
        <w:t>处。</w:t>
      </w:r>
      <w:r w:rsidRPr="00605B29">
        <w:br/>
      </w:r>
      <w:r w:rsidRPr="00605B29">
        <w:t>注意观察其中</w:t>
      </w:r>
      <w:r w:rsidRPr="00605B29">
        <w:t>3</w:t>
      </w:r>
      <w:r w:rsidRPr="00605B29">
        <w:t>号中断门</w:t>
      </w:r>
      <w:r w:rsidR="00C3003B">
        <w:t xml:space="preserve"> </w:t>
      </w:r>
      <w:r w:rsidRPr="00605B29">
        <w:t>e4</w:t>
      </w:r>
      <w:r w:rsidR="00C3003B">
        <w:t xml:space="preserve"> </w:t>
      </w:r>
      <w:r w:rsidRPr="00605B29">
        <w:t>f6</w:t>
      </w:r>
      <w:r w:rsidR="00C3003B">
        <w:t xml:space="preserve"> </w:t>
      </w:r>
      <w:r w:rsidRPr="00605B29">
        <w:t>08</w:t>
      </w:r>
      <w:r w:rsidR="00C3003B">
        <w:t xml:space="preserve"> </w:t>
      </w:r>
      <w:r w:rsidRPr="00605B29">
        <w:t>00</w:t>
      </w:r>
      <w:r w:rsidR="00C3003B">
        <w:t xml:space="preserve"> </w:t>
      </w:r>
      <w:r w:rsidRPr="00605B29">
        <w:t>00</w:t>
      </w:r>
      <w:r w:rsidR="00C3003B">
        <w:t xml:space="preserve"> </w:t>
      </w:r>
      <w:r w:rsidRPr="00605B29">
        <w:t>ee</w:t>
      </w:r>
      <w:r w:rsidR="00C3003B">
        <w:t xml:space="preserve"> </w:t>
      </w:r>
      <w:r w:rsidRPr="00605B29">
        <w:t>53</w:t>
      </w:r>
      <w:r w:rsidR="00C3003B">
        <w:t xml:space="preserve"> </w:t>
      </w:r>
      <w:r w:rsidRPr="00605B29">
        <w:t>80</w:t>
      </w:r>
      <w:r w:rsidR="00C3003B">
        <w:t xml:space="preserve"> </w:t>
      </w:r>
      <w:r w:rsidRPr="00605B29">
        <w:t>ISR</w:t>
      </w:r>
      <w:r w:rsidR="00C3003B">
        <w:t xml:space="preserve"> </w:t>
      </w:r>
      <w:r w:rsidRPr="00605B29">
        <w:t>3</w:t>
      </w:r>
      <w:r w:rsidR="00C3003B">
        <w:t xml:space="preserve"> </w:t>
      </w:r>
      <w:r w:rsidRPr="00605B29">
        <w:br/>
        <w:t>int</w:t>
      </w:r>
      <w:r w:rsidR="00C3003B">
        <w:t xml:space="preserve"> </w:t>
      </w:r>
      <w:r w:rsidRPr="00605B29">
        <w:t>3</w:t>
      </w:r>
      <w:r w:rsidRPr="00605B29">
        <w:t>是</w:t>
      </w:r>
      <w:r w:rsidRPr="00605B29">
        <w:t>trap</w:t>
      </w:r>
      <w:r w:rsidRPr="00605B29">
        <w:t>门</w:t>
      </w:r>
      <w:r w:rsidRPr="00605B29">
        <w:t>,</w:t>
      </w:r>
      <w:r w:rsidRPr="00605B29">
        <w:t>按照之前说的</w:t>
      </w:r>
      <w:r w:rsidRPr="00605B29">
        <w:t>ISR</w:t>
      </w:r>
      <w:r w:rsidRPr="00605B29">
        <w:t>地址构造方法，得到</w:t>
      </w:r>
      <w:r w:rsidRPr="00605B29">
        <w:t>8053f6e4</w:t>
      </w:r>
      <w:r w:rsidRPr="00605B29">
        <w:t>的中断服务程序地址。</w:t>
      </w:r>
    </w:p>
    <w:p w:rsidR="00605B29" w:rsidRPr="00605B29" w:rsidRDefault="00605B29" w:rsidP="00605B29">
      <w:r w:rsidRPr="00605B29">
        <w:rPr>
          <w:noProof/>
        </w:rPr>
        <w:lastRenderedPageBreak/>
        <w:drawing>
          <wp:inline distT="0" distB="0" distL="0" distR="0" wp14:anchorId="4680C8FB" wp14:editId="55AB1F9F">
            <wp:extent cx="5866130" cy="1250950"/>
            <wp:effectExtent l="0" t="0" r="1270" b="6350"/>
            <wp:docPr id="25" name="图片 25" descr="http://hi.csdn.net/attachment/201009/1/0_12833196786zz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009/1/0_12833196786zzP.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66130" cy="1250950"/>
                    </a:xfrm>
                    <a:prstGeom prst="rect">
                      <a:avLst/>
                    </a:prstGeom>
                    <a:noFill/>
                    <a:ln>
                      <a:noFill/>
                    </a:ln>
                  </pic:spPr>
                </pic:pic>
              </a:graphicData>
            </a:graphic>
          </wp:inline>
        </w:drawing>
      </w:r>
    </w:p>
    <w:p w:rsidR="00605B29" w:rsidRPr="00605B29" w:rsidRDefault="00605B29" w:rsidP="00605B29">
      <w:r w:rsidRPr="00605B29">
        <w:t>好，我们观察了</w:t>
      </w:r>
      <w:r w:rsidRPr="00605B29">
        <w:t>IDT</w:t>
      </w:r>
      <w:r w:rsidRPr="00605B29">
        <w:t>表（知道了</w:t>
      </w:r>
      <w:r w:rsidRPr="00605B29">
        <w:t>IDT</w:t>
      </w:r>
      <w:r w:rsidRPr="00605B29">
        <w:t>表的结构，自己写一个</w:t>
      </w:r>
      <w:r w:rsidRPr="00605B29">
        <w:t>!idt</w:t>
      </w:r>
      <w:r w:rsidR="00C3003B">
        <w:t xml:space="preserve"> </w:t>
      </w:r>
      <w:r w:rsidRPr="00605B29">
        <w:t>WinDbg</w:t>
      </w:r>
      <w:r w:rsidRPr="00605B29">
        <w:t>扩展也是很简单的事情），但是，使用</w:t>
      </w:r>
      <w:r w:rsidRPr="00605B29">
        <w:t>windbg</w:t>
      </w:r>
      <w:r w:rsidRPr="00605B29">
        <w:t>调试</w:t>
      </w:r>
      <w:r w:rsidRPr="00605B29">
        <w:t>IDT</w:t>
      </w:r>
      <w:r w:rsidRPr="00605B29">
        <w:t>表式不可能的。</w:t>
      </w:r>
      <w:r w:rsidRPr="00605B29">
        <w:t>WinDbg</w:t>
      </w:r>
      <w:r w:rsidRPr="00605B29">
        <w:t>的工作就要依赖于</w:t>
      </w:r>
      <w:r w:rsidRPr="00605B29">
        <w:t>debuggee</w:t>
      </w:r>
      <w:r w:rsidRPr="00605B29">
        <w:t>系统的中断向量，如果在</w:t>
      </w:r>
      <w:r w:rsidRPr="00605B29">
        <w:t>ISR</w:t>
      </w:r>
      <w:r w:rsidR="00C3003B">
        <w:t xml:space="preserve"> </w:t>
      </w:r>
      <w:r w:rsidRPr="00605B29">
        <w:t>3</w:t>
      </w:r>
      <w:r w:rsidRPr="00605B29">
        <w:t>里写个</w:t>
      </w:r>
      <w:r w:rsidRPr="00605B29">
        <w:t>int</w:t>
      </w:r>
      <w:r w:rsidR="00C3003B">
        <w:t xml:space="preserve"> </w:t>
      </w:r>
      <w:r w:rsidRPr="00605B29">
        <w:t>3</w:t>
      </w:r>
      <w:r w:rsidRPr="00605B29">
        <w:t>，那么</w:t>
      </w:r>
      <w:r w:rsidRPr="00605B29">
        <w:t>BSOD</w:t>
      </w:r>
      <w:r w:rsidRPr="00605B29">
        <w:t>是绝对的。</w:t>
      </w:r>
      <w:r w:rsidRPr="00605B29">
        <w:t>Windbg</w:t>
      </w:r>
      <w:r w:rsidRPr="00605B29">
        <w:t>和</w:t>
      </w:r>
      <w:r w:rsidRPr="00605B29">
        <w:t>Debuggee</w:t>
      </w:r>
      <w:r w:rsidRPr="00605B29">
        <w:t>系统是通过</w:t>
      </w:r>
      <w:r w:rsidRPr="00605B29">
        <w:t>com</w:t>
      </w:r>
      <w:r w:rsidRPr="00605B29">
        <w:t>口连接的，当</w:t>
      </w:r>
      <w:r w:rsidRPr="00605B29">
        <w:t>Debuggee</w:t>
      </w:r>
      <w:r w:rsidRPr="00605B29">
        <w:t>系统中产生了</w:t>
      </w:r>
      <w:r w:rsidRPr="00605B29">
        <w:t>int3</w:t>
      </w:r>
      <w:r w:rsidRPr="00605B29">
        <w:t>中断，系统首先进入到</w:t>
      </w:r>
      <w:r w:rsidRPr="00605B29">
        <w:t>ISR</w:t>
      </w:r>
      <w:r w:rsidR="00C3003B">
        <w:t xml:space="preserve"> </w:t>
      </w:r>
      <w:r w:rsidRPr="00605B29">
        <w:t>3</w:t>
      </w:r>
      <w:r w:rsidRPr="00605B29">
        <w:t>中。在</w:t>
      </w:r>
      <w:r w:rsidRPr="00605B29">
        <w:t>ISR</w:t>
      </w:r>
      <w:r w:rsidR="00C3003B">
        <w:t xml:space="preserve"> </w:t>
      </w:r>
      <w:r w:rsidRPr="00605B29">
        <w:t>3</w:t>
      </w:r>
      <w:r w:rsidRPr="00605B29">
        <w:t>中判断存在内核调试器，然后通过</w:t>
      </w:r>
      <w:r w:rsidRPr="00605B29">
        <w:t>com</w:t>
      </w:r>
      <w:r w:rsidRPr="00605B29">
        <w:t>口和</w:t>
      </w:r>
      <w:r w:rsidRPr="00605B29">
        <w:t>WinDbg</w:t>
      </w:r>
      <w:r w:rsidRPr="00605B29">
        <w:t>通行。这个处理过程本身就依赖于</w:t>
      </w:r>
      <w:r w:rsidRPr="00605B29">
        <w:t>Debuggee</w:t>
      </w:r>
      <w:r w:rsidRPr="00605B29">
        <w:t>系统的</w:t>
      </w:r>
      <w:r w:rsidRPr="00605B29">
        <w:t>ISR</w:t>
      </w:r>
      <w:r w:rsidRPr="00605B29">
        <w:t>。如果在</w:t>
      </w:r>
      <w:r w:rsidRPr="00605B29">
        <w:t>ISR</w:t>
      </w:r>
      <w:r w:rsidR="00C3003B">
        <w:t xml:space="preserve"> </w:t>
      </w:r>
      <w:r w:rsidRPr="00605B29">
        <w:t>3</w:t>
      </w:r>
      <w:r w:rsidRPr="00605B29">
        <w:t>中又存在一个</w:t>
      </w:r>
      <w:r w:rsidRPr="00605B29">
        <w:t>int</w:t>
      </w:r>
      <w:r w:rsidR="00C3003B">
        <w:t xml:space="preserve"> </w:t>
      </w:r>
      <w:r w:rsidRPr="00605B29">
        <w:t>3</w:t>
      </w:r>
      <w:r w:rsidRPr="00605B29">
        <w:t>那么就无限递归了。</w:t>
      </w:r>
    </w:p>
    <w:p w:rsidR="004E5706" w:rsidRPr="00605B29" w:rsidRDefault="004E5706" w:rsidP="004E5706"/>
    <w:p w:rsidR="004E5706" w:rsidRDefault="00BB3757" w:rsidP="00BB3757">
      <w:pPr>
        <w:pStyle w:val="3"/>
      </w:pPr>
      <w:r w:rsidRPr="00BB3757">
        <w:rPr>
          <w:rFonts w:hint="eastAsia"/>
        </w:rPr>
        <w:t>中断处理过程，使用</w:t>
      </w:r>
      <w:r w:rsidRPr="00BB3757">
        <w:rPr>
          <w:rFonts w:hint="eastAsia"/>
        </w:rPr>
        <w:t>bochs</w:t>
      </w:r>
      <w:r w:rsidRPr="00BB3757">
        <w:rPr>
          <w:rFonts w:hint="eastAsia"/>
        </w:rPr>
        <w:t>调试</w:t>
      </w:r>
      <w:r w:rsidRPr="00BB3757">
        <w:rPr>
          <w:rFonts w:hint="eastAsia"/>
        </w:rPr>
        <w:t>IDT</w:t>
      </w:r>
      <w:r w:rsidRPr="00BB3757">
        <w:rPr>
          <w:rFonts w:hint="eastAsia"/>
        </w:rPr>
        <w:t>中的中断服务程序</w:t>
      </w:r>
    </w:p>
    <w:p w:rsidR="00BB3757" w:rsidRPr="00BB3757" w:rsidRDefault="00BB3757" w:rsidP="00BB3757">
      <w:pPr>
        <w:pStyle w:val="4"/>
      </w:pPr>
      <w:r w:rsidRPr="00BB3757">
        <w:t>一、中断处理的过程</w:t>
      </w:r>
    </w:p>
    <w:p w:rsidR="00BB3757" w:rsidRPr="00BB3757" w:rsidRDefault="00BB3757" w:rsidP="00BB3757">
      <w:r w:rsidRPr="00BB3757">
        <w:t>根据</w:t>
      </w:r>
      <w:r w:rsidRPr="00BB3757">
        <w:t>Intel</w:t>
      </w:r>
      <w:r w:rsidR="00C3003B">
        <w:t xml:space="preserve"> </w:t>
      </w:r>
      <w:r w:rsidRPr="00BB3757">
        <w:t>64</w:t>
      </w:r>
      <w:r w:rsidR="00C3003B">
        <w:t xml:space="preserve"> </w:t>
      </w:r>
      <w:r w:rsidRPr="00BB3757">
        <w:t>and</w:t>
      </w:r>
      <w:r w:rsidR="00C3003B">
        <w:t xml:space="preserve"> </w:t>
      </w:r>
      <w:r w:rsidRPr="00BB3757">
        <w:t>IA-32</w:t>
      </w:r>
      <w:r w:rsidR="00C3003B">
        <w:t xml:space="preserve"> </w:t>
      </w:r>
      <w:r w:rsidRPr="00BB3757">
        <w:t>Architectures</w:t>
      </w:r>
      <w:r w:rsidR="00C3003B">
        <w:t xml:space="preserve"> </w:t>
      </w:r>
      <w:r w:rsidRPr="00BB3757">
        <w:t>Software</w:t>
      </w:r>
      <w:r w:rsidR="00C3003B">
        <w:t xml:space="preserve"> </w:t>
      </w:r>
      <w:r w:rsidRPr="00BB3757">
        <w:t>Developer’s</w:t>
      </w:r>
      <w:r w:rsidR="00C3003B">
        <w:t xml:space="preserve"> </w:t>
      </w:r>
      <w:r w:rsidRPr="00BB3757">
        <w:t>Manual</w:t>
      </w:r>
      <w:r w:rsidR="00C3003B">
        <w:t xml:space="preserve"> </w:t>
      </w:r>
      <w:r w:rsidRPr="00BB3757">
        <w:t>的介绍，在中断或异常产生是，</w:t>
      </w:r>
      <w:r w:rsidRPr="00BB3757">
        <w:t>CPU</w:t>
      </w:r>
      <w:r w:rsidRPr="00BB3757">
        <w:t>会将当前执行的指令（或下一条指令）在内存中的地址，也就是</w:t>
      </w:r>
      <w:r w:rsidRPr="00BB3757">
        <w:t>EIP</w:t>
      </w:r>
      <w:r w:rsidRPr="00BB3757">
        <w:t>的值，放入栈中，同时还会放入</w:t>
      </w:r>
      <w:r w:rsidRPr="00BB3757">
        <w:t>CS</w:t>
      </w:r>
      <w:r w:rsidRPr="00BB3757">
        <w:t>段寄存器和</w:t>
      </w:r>
      <w:r w:rsidRPr="00BB3757">
        <w:t>eflags</w:t>
      </w:r>
      <w:r w:rsidRPr="00BB3757">
        <w:t>标志寄存器的值等。</w:t>
      </w:r>
    </w:p>
    <w:p w:rsidR="00BB3757" w:rsidRPr="00BB3757" w:rsidRDefault="00BB3757" w:rsidP="00BB3757">
      <w:r w:rsidRPr="00BB3757">
        <w:t>根据当前的优先级不同（</w:t>
      </w:r>
      <w:r w:rsidRPr="00BB3757">
        <w:t>ring0</w:t>
      </w:r>
      <w:r w:rsidRPr="00BB3757">
        <w:t>或</w:t>
      </w:r>
      <w:r w:rsidRPr="00BB3757">
        <w:t>ring3</w:t>
      </w:r>
      <w:r w:rsidRPr="00BB3757">
        <w:t>，也就是执行与用户态还是内核态）会有较大的不同。如果异常或中断发生时，系统正执行在内核态，那么</w:t>
      </w:r>
      <w:r w:rsidRPr="00BB3757">
        <w:t>CPU</w:t>
      </w:r>
      <w:r w:rsidRPr="00BB3757">
        <w:t>不会切换栈，直接将</w:t>
      </w:r>
      <w:r w:rsidRPr="00BB3757">
        <w:t>EFLAGS</w:t>
      </w:r>
      <w:r w:rsidRPr="00BB3757">
        <w:t>、</w:t>
      </w:r>
      <w:r w:rsidRPr="00BB3757">
        <w:t>CS</w:t>
      </w:r>
      <w:r w:rsidRPr="00BB3757">
        <w:t>、</w:t>
      </w:r>
      <w:r w:rsidRPr="00BB3757">
        <w:t>EIP</w:t>
      </w:r>
      <w:r w:rsidRPr="00BB3757">
        <w:t>和</w:t>
      </w:r>
      <w:r w:rsidRPr="00BB3757">
        <w:t>Error</w:t>
      </w:r>
      <w:r w:rsidR="00C3003B">
        <w:t xml:space="preserve"> </w:t>
      </w:r>
      <w:r w:rsidRPr="00BB3757">
        <w:t>Code</w:t>
      </w:r>
      <w:r w:rsidRPr="00BB3757">
        <w:t>压入栈中，如果正执行在非内核态，那么先切换到内核，切换到内核栈，然后依次压入</w:t>
      </w:r>
      <w:r w:rsidRPr="00BB3757">
        <w:t>SS</w:t>
      </w:r>
      <w:r w:rsidRPr="00BB3757">
        <w:t>、</w:t>
      </w:r>
      <w:r w:rsidRPr="00BB3757">
        <w:t>ESP</w:t>
      </w:r>
      <w:r w:rsidRPr="00BB3757">
        <w:t>（用户态线程的）、</w:t>
      </w:r>
      <w:r w:rsidRPr="00BB3757">
        <w:t>EFLAGS</w:t>
      </w:r>
      <w:r w:rsidRPr="00BB3757">
        <w:t>、</w:t>
      </w:r>
      <w:r w:rsidRPr="00BB3757">
        <w:t>CS</w:t>
      </w:r>
      <w:r w:rsidRPr="00BB3757">
        <w:t>、</w:t>
      </w:r>
      <w:r w:rsidRPr="00BB3757">
        <w:t>EIP</w:t>
      </w:r>
      <w:r w:rsidRPr="00BB3757">
        <w:t>和</w:t>
      </w:r>
      <w:r w:rsidRPr="00BB3757">
        <w:t>Error</w:t>
      </w:r>
      <w:r w:rsidR="00C3003B">
        <w:t xml:space="preserve"> </w:t>
      </w:r>
      <w:r w:rsidRPr="00BB3757">
        <w:t>Code</w:t>
      </w:r>
      <w:r w:rsidRPr="00BB3757">
        <w:t>。（上述过程</w:t>
      </w:r>
      <w:r w:rsidRPr="00BB3757">
        <w:t>CPU</w:t>
      </w:r>
      <w:r w:rsidRPr="00BB3757">
        <w:t>自行完成，操作系统只需要把</w:t>
      </w:r>
      <w:r w:rsidRPr="00BB3757">
        <w:t>ISR</w:t>
      </w:r>
      <w:r w:rsidRPr="00BB3757">
        <w:t>放到正确的位置等待调用。）然后通过</w:t>
      </w:r>
      <w:r w:rsidRPr="00BB3757">
        <w:t>IDT</w:t>
      </w:r>
      <w:r w:rsidRPr="00BB3757">
        <w:t>找到对应的</w:t>
      </w:r>
      <w:r w:rsidRPr="00BB3757">
        <w:t>ISR</w:t>
      </w:r>
      <w:r w:rsidR="00C3003B">
        <w:t xml:space="preserve"> </w:t>
      </w:r>
      <w:r w:rsidRPr="00BB3757">
        <w:t>开始执行。</w:t>
      </w:r>
    </w:p>
    <w:p w:rsidR="00BB3757" w:rsidRPr="00BB3757" w:rsidRDefault="00BB3757" w:rsidP="00BB3757">
      <w:r w:rsidRPr="00BB3757">
        <w:t>ISR</w:t>
      </w:r>
      <w:r w:rsidRPr="00BB3757">
        <w:t>完成处理后通过</w:t>
      </w:r>
      <w:r w:rsidRPr="00BB3757">
        <w:t>IRET</w:t>
      </w:r>
      <w:r w:rsidRPr="00BB3757">
        <w:t>（</w:t>
      </w:r>
      <w:r w:rsidRPr="00BB3757">
        <w:t>IRETD</w:t>
      </w:r>
      <w:r w:rsidRPr="00BB3757">
        <w:t>）指令返回到被中断的程序中继续执行即可。</w:t>
      </w:r>
    </w:p>
    <w:p w:rsidR="00BB3757" w:rsidRPr="00BB3757" w:rsidRDefault="00BB3757" w:rsidP="00BB3757">
      <w:r w:rsidRPr="00BB3757">
        <w:rPr>
          <w:noProof/>
        </w:rPr>
        <w:lastRenderedPageBreak/>
        <w:drawing>
          <wp:inline distT="0" distB="0" distL="0" distR="0" wp14:anchorId="20E8F9D2" wp14:editId="24C4A5B6">
            <wp:extent cx="6038215" cy="4735830"/>
            <wp:effectExtent l="0" t="0" r="635" b="7620"/>
            <wp:docPr id="27" name="图片 27" descr="http://hi.csdn.net/attachment/201009/1/0_1283321524xqM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009/1/0_1283321524xqMm.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8215" cy="4735830"/>
                    </a:xfrm>
                    <a:prstGeom prst="rect">
                      <a:avLst/>
                    </a:prstGeom>
                    <a:noFill/>
                    <a:ln>
                      <a:noFill/>
                    </a:ln>
                  </pic:spPr>
                </pic:pic>
              </a:graphicData>
            </a:graphic>
          </wp:inline>
        </w:drawing>
      </w:r>
    </w:p>
    <w:p w:rsidR="004E5706" w:rsidRDefault="004E5706" w:rsidP="004E5706"/>
    <w:p w:rsidR="00BB3757" w:rsidRPr="00BB3757" w:rsidRDefault="00BB3757" w:rsidP="00BB3757">
      <w:pPr>
        <w:pStyle w:val="4"/>
      </w:pPr>
      <w:r w:rsidRPr="00BB3757">
        <w:t>二、安装配置</w:t>
      </w:r>
      <w:r w:rsidRPr="00BB3757">
        <w:t>Bochs</w:t>
      </w:r>
      <w:r w:rsidRPr="00BB3757">
        <w:t>和</w:t>
      </w:r>
      <w:r w:rsidRPr="00BB3757">
        <w:t>XP</w:t>
      </w:r>
      <w:r w:rsidR="00C3003B">
        <w:t xml:space="preserve"> </w:t>
      </w:r>
      <w:r w:rsidRPr="00BB3757">
        <w:t>Guest</w:t>
      </w:r>
      <w:r w:rsidRPr="00BB3757">
        <w:t>系统</w:t>
      </w:r>
    </w:p>
    <w:p w:rsidR="00BB3757" w:rsidRDefault="00BB3757" w:rsidP="00BB3757">
      <w:r w:rsidRPr="00BB3757">
        <w:t>在上一篇文章中，说了为什么不能使用</w:t>
      </w:r>
      <w:r w:rsidRPr="00BB3757">
        <w:t>WinDbg</w:t>
      </w:r>
      <w:r w:rsidRPr="00BB3757">
        <w:t>调试</w:t>
      </w:r>
      <w:r w:rsidRPr="00BB3757">
        <w:t>ISR</w:t>
      </w:r>
      <w:r w:rsidRPr="00BB3757">
        <w:t>。</w:t>
      </w:r>
    </w:p>
    <w:p w:rsidR="00BB3757" w:rsidRPr="00BB3757" w:rsidRDefault="00BB3757" w:rsidP="00BB3757"/>
    <w:p w:rsidR="00BB3757" w:rsidRDefault="00BB3757" w:rsidP="00BB3757">
      <w:r w:rsidRPr="00BB3757">
        <w:t>好在我们还有</w:t>
      </w:r>
      <w:r w:rsidRPr="00BB3757">
        <w:t>bochs</w:t>
      </w:r>
      <w:r w:rsidRPr="00BB3757">
        <w:t>这个带调试功能的软件虚拟机。</w:t>
      </w:r>
      <w:r w:rsidRPr="00BB3757">
        <w:t>bochs</w:t>
      </w:r>
      <w:r w:rsidRPr="00BB3757">
        <w:t>的调试功能比起</w:t>
      </w:r>
      <w:r w:rsidRPr="00BB3757">
        <w:t>WinDbg</w:t>
      </w:r>
      <w:r w:rsidRPr="00BB3757">
        <w:t>这个专业调试器来，功能弱了十万八千里。但是，由于</w:t>
      </w:r>
      <w:r w:rsidRPr="00BB3757">
        <w:t>bochs</w:t>
      </w:r>
      <w:r w:rsidRPr="00BB3757">
        <w:t>是一个软件实现的</w:t>
      </w:r>
      <w:r w:rsidRPr="00BB3757">
        <w:t>CPU</w:t>
      </w:r>
      <w:r w:rsidRPr="00BB3757">
        <w:t>（对</w:t>
      </w:r>
      <w:r w:rsidRPr="00BB3757">
        <w:t>Guest</w:t>
      </w:r>
      <w:r w:rsidRPr="00BB3757">
        <w:t>系统来说相当于硬件），比</w:t>
      </w:r>
      <w:r w:rsidRPr="00BB3757">
        <w:t>WinDbg</w:t>
      </w:r>
      <w:r w:rsidRPr="00BB3757">
        <w:t>要低一个层次，在一些特殊的情况下</w:t>
      </w:r>
      <w:r w:rsidRPr="00BB3757">
        <w:t>bochs</w:t>
      </w:r>
      <w:r w:rsidRPr="00BB3757">
        <w:t>就能出奇制胜了。</w:t>
      </w:r>
      <w:r w:rsidRPr="00BB3757">
        <w:t>bochs</w:t>
      </w:r>
      <w:r w:rsidRPr="00BB3757">
        <w:t>是</w:t>
      </w:r>
      <w:r w:rsidRPr="00BB3757">
        <w:t>CPU</w:t>
      </w:r>
      <w:r w:rsidRPr="00BB3757">
        <w:t>，是一切的主宰，不需要你</w:t>
      </w:r>
      <w:r w:rsidRPr="00BB3757">
        <w:t>guest</w:t>
      </w:r>
      <w:r w:rsidRPr="00BB3757">
        <w:t>系统给我提供任何支持。</w:t>
      </w:r>
    </w:p>
    <w:p w:rsidR="00BB3757" w:rsidRPr="00BB3757" w:rsidRDefault="00BB3757" w:rsidP="00BB3757"/>
    <w:p w:rsidR="00BB3757" w:rsidRPr="00BB3757" w:rsidRDefault="00BB3757" w:rsidP="00BB3757">
      <w:r w:rsidRPr="00BB3757">
        <w:t>安装好</w:t>
      </w:r>
      <w:r w:rsidRPr="00BB3757">
        <w:t>bochs</w:t>
      </w:r>
      <w:r w:rsidRPr="00BB3757">
        <w:t>以后，可以在</w:t>
      </w:r>
      <w:r w:rsidRPr="00BB3757">
        <w:t>bochs</w:t>
      </w:r>
      <w:r w:rsidRPr="00BB3757">
        <w:t>中安装</w:t>
      </w:r>
      <w:r w:rsidRPr="00BB3757">
        <w:t>windows</w:t>
      </w:r>
      <w:r w:rsidR="00C3003B">
        <w:t xml:space="preserve"> </w:t>
      </w:r>
      <w:r w:rsidRPr="00BB3757">
        <w:t>xp</w:t>
      </w:r>
      <w:r w:rsidRPr="00BB3757">
        <w:t>。</w:t>
      </w:r>
      <w:r w:rsidRPr="00BB3757">
        <w:t>bochs</w:t>
      </w:r>
      <w:r w:rsidRPr="00BB3757">
        <w:t>运行所依赖的一切硬件的配置都是依赖于</w:t>
      </w:r>
      <w:r w:rsidRPr="00BB3757">
        <w:t>bxrc</w:t>
      </w:r>
      <w:r w:rsidRPr="00BB3757">
        <w:t>配置文件。把安装目录下的</w:t>
      </w:r>
      <w:r w:rsidRPr="00BB3757">
        <w:t>bochsrc.bxrc</w:t>
      </w:r>
      <w:r w:rsidRPr="00BB3757">
        <w:t>复制一份，双击打开。在下图的对话框里可以编辑配置文件。</w:t>
      </w:r>
    </w:p>
    <w:p w:rsidR="00BB3757" w:rsidRPr="00BB3757" w:rsidRDefault="00BB3757" w:rsidP="00BB3757">
      <w:r w:rsidRPr="00BB3757">
        <w:rPr>
          <w:noProof/>
        </w:rPr>
        <w:lastRenderedPageBreak/>
        <w:drawing>
          <wp:inline distT="0" distB="0" distL="0" distR="0" wp14:anchorId="27160857" wp14:editId="134AC78D">
            <wp:extent cx="4028440" cy="2355215"/>
            <wp:effectExtent l="0" t="0" r="0" b="6985"/>
            <wp:docPr id="33" name="图片 33" descr="http://hi.csdn.net/attachment/201009/1/0_1283322434WPX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i.csdn.net/attachment/201009/1/0_1283322434WPXW.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028440" cy="2355215"/>
                    </a:xfrm>
                    <a:prstGeom prst="rect">
                      <a:avLst/>
                    </a:prstGeom>
                    <a:noFill/>
                    <a:ln>
                      <a:noFill/>
                    </a:ln>
                  </pic:spPr>
                </pic:pic>
              </a:graphicData>
            </a:graphic>
          </wp:inline>
        </w:drawing>
      </w:r>
    </w:p>
    <w:p w:rsidR="00BB3757" w:rsidRPr="00BB3757" w:rsidRDefault="00BB3757" w:rsidP="00BB3757">
      <w:r w:rsidRPr="00BB3757">
        <w:t>如果安装</w:t>
      </w:r>
      <w:r w:rsidRPr="00BB3757">
        <w:t>xp</w:t>
      </w:r>
      <w:r w:rsidRPr="00BB3757">
        <w:t>需要将</w:t>
      </w:r>
      <w:r w:rsidRPr="00BB3757">
        <w:t>CPU</w:t>
      </w:r>
      <w:r w:rsidRPr="00BB3757">
        <w:t>的主频调高一些（我用的</w:t>
      </w:r>
      <w:r w:rsidRPr="00BB3757">
        <w:t>50000000</w:t>
      </w:r>
      <w:r w:rsidRPr="00BB3757">
        <w:t>）</w:t>
      </w:r>
      <w:r w:rsidRPr="00BB3757">
        <w:t>memory</w:t>
      </w:r>
      <w:r w:rsidRPr="00BB3757">
        <w:t>调得合适一些，比如</w:t>
      </w:r>
      <w:r w:rsidRPr="00BB3757">
        <w:t>512Mb</w:t>
      </w:r>
      <w:r w:rsidRPr="00BB3757">
        <w:t>。在这之前还需要使用安装目录下的</w:t>
      </w:r>
      <w:r w:rsidRPr="00BB3757">
        <w:t>bximage.exe</w:t>
      </w:r>
      <w:r w:rsidRPr="00BB3757">
        <w:t>创建一个</w:t>
      </w:r>
      <w:r w:rsidRPr="00BB3757">
        <w:t>growing</w:t>
      </w:r>
      <w:r w:rsidRPr="00BB3757">
        <w:t>的硬盘文件，比如</w:t>
      </w:r>
      <w:r w:rsidRPr="00BB3757">
        <w:t>c.img</w:t>
      </w:r>
      <w:r w:rsidRPr="00BB3757">
        <w:t>。</w:t>
      </w:r>
      <w:r w:rsidRPr="00BB3757">
        <w:t>growing</w:t>
      </w:r>
      <w:r w:rsidRPr="00BB3757">
        <w:t>的方式可以避免以后</w:t>
      </w:r>
      <w:r w:rsidRPr="00BB3757">
        <w:t>guest</w:t>
      </w:r>
      <w:r w:rsidRPr="00BB3757">
        <w:t>系统硬盘不够用。</w:t>
      </w:r>
    </w:p>
    <w:p w:rsidR="00BB3757" w:rsidRPr="00BB3757" w:rsidRDefault="00BB3757" w:rsidP="00BB3757">
      <w:r w:rsidRPr="00BB3757">
        <w:rPr>
          <w:noProof/>
        </w:rPr>
        <w:drawing>
          <wp:inline distT="0" distB="0" distL="0" distR="0" wp14:anchorId="36D62CD0" wp14:editId="5181F111">
            <wp:extent cx="2991681" cy="3691997"/>
            <wp:effectExtent l="0" t="0" r="0" b="3810"/>
            <wp:docPr id="32" name="图片 32" descr="http://hi.csdn.net/attachment/201009/1/0_128332252600X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i.csdn.net/attachment/201009/1/0_128332252600X8.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91681" cy="3691997"/>
                    </a:xfrm>
                    <a:prstGeom prst="rect">
                      <a:avLst/>
                    </a:prstGeom>
                    <a:noFill/>
                    <a:ln>
                      <a:noFill/>
                    </a:ln>
                  </pic:spPr>
                </pic:pic>
              </a:graphicData>
            </a:graphic>
          </wp:inline>
        </w:drawing>
      </w:r>
    </w:p>
    <w:p w:rsidR="00BB3757" w:rsidRPr="00BB3757" w:rsidRDefault="00BB3757" w:rsidP="00BB3757">
      <w:r w:rsidRPr="00BB3757">
        <w:t>然后配置</w:t>
      </w:r>
      <w:r w:rsidRPr="00BB3757">
        <w:t>“Disk</w:t>
      </w:r>
      <w:r w:rsidR="00C3003B">
        <w:t xml:space="preserve"> </w:t>
      </w:r>
      <w:r w:rsidRPr="00BB3757">
        <w:t>&amp;</w:t>
      </w:r>
      <w:r w:rsidR="00C3003B">
        <w:t xml:space="preserve"> </w:t>
      </w:r>
      <w:r w:rsidRPr="00BB3757">
        <w:t>Boot”</w:t>
      </w:r>
      <w:r w:rsidRPr="00BB3757">
        <w:t>选项，挂载上</w:t>
      </w:r>
      <w:r w:rsidRPr="00BB3757">
        <w:t>c.img</w:t>
      </w:r>
    </w:p>
    <w:p w:rsidR="00BB3757" w:rsidRPr="00BB3757" w:rsidRDefault="00BB3757" w:rsidP="00BB3757">
      <w:r w:rsidRPr="00BB3757">
        <w:rPr>
          <w:noProof/>
        </w:rPr>
        <w:lastRenderedPageBreak/>
        <w:drawing>
          <wp:inline distT="0" distB="0" distL="0" distR="0" wp14:anchorId="0109FA49" wp14:editId="76D38594">
            <wp:extent cx="3131484" cy="3864527"/>
            <wp:effectExtent l="0" t="0" r="0" b="3175"/>
            <wp:docPr id="31" name="图片 31" descr="http://hi.csdn.net/attachment/201009/1/0_1283322744Sc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i.csdn.net/attachment/201009/1/0_1283322744Sc68.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31484" cy="3864527"/>
                    </a:xfrm>
                    <a:prstGeom prst="rect">
                      <a:avLst/>
                    </a:prstGeom>
                    <a:noFill/>
                    <a:ln>
                      <a:noFill/>
                    </a:ln>
                  </pic:spPr>
                </pic:pic>
              </a:graphicData>
            </a:graphic>
          </wp:inline>
        </w:drawing>
      </w:r>
    </w:p>
    <w:p w:rsidR="00BB3757" w:rsidRPr="00BB3757" w:rsidRDefault="00C3003B" w:rsidP="00BB3757">
      <w:r>
        <w:t xml:space="preserve"> </w:t>
      </w:r>
      <w:r w:rsidR="00BB3757" w:rsidRPr="00BB3757">
        <w:t>然后配置光盘。需要一个</w:t>
      </w:r>
      <w:r w:rsidR="00BB3757" w:rsidRPr="00BB3757">
        <w:t>windows</w:t>
      </w:r>
      <w:r>
        <w:t xml:space="preserve"> </w:t>
      </w:r>
      <w:r w:rsidR="00BB3757" w:rsidRPr="00BB3757">
        <w:t>xp</w:t>
      </w:r>
      <w:r w:rsidR="00BB3757" w:rsidRPr="00BB3757">
        <w:t>安装光盘的</w:t>
      </w:r>
      <w:r w:rsidR="00BB3757" w:rsidRPr="00BB3757">
        <w:t>iso</w:t>
      </w:r>
      <w:r w:rsidR="00BB3757" w:rsidRPr="00BB3757">
        <w:t>文件，也可以映射到物理光驱。</w:t>
      </w:r>
    </w:p>
    <w:p w:rsidR="00BB3757" w:rsidRPr="00BB3757" w:rsidRDefault="00BB3757" w:rsidP="00BB3757">
      <w:r w:rsidRPr="00BB3757">
        <w:rPr>
          <w:noProof/>
        </w:rPr>
        <w:drawing>
          <wp:inline distT="0" distB="0" distL="0" distR="0" wp14:anchorId="2BB86E69" wp14:editId="5D7089E2">
            <wp:extent cx="3110076" cy="3838107"/>
            <wp:effectExtent l="0" t="0" r="0" b="0"/>
            <wp:docPr id="30" name="图片 30" descr="http://hi.csdn.net/attachment/201009/1/0_1283322791p7L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i.csdn.net/attachment/201009/1/0_1283322791p7Lo.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10466" cy="3838588"/>
                    </a:xfrm>
                    <a:prstGeom prst="rect">
                      <a:avLst/>
                    </a:prstGeom>
                    <a:noFill/>
                    <a:ln>
                      <a:noFill/>
                    </a:ln>
                  </pic:spPr>
                </pic:pic>
              </a:graphicData>
            </a:graphic>
          </wp:inline>
        </w:drawing>
      </w:r>
    </w:p>
    <w:p w:rsidR="00BB3757" w:rsidRPr="00BB3757" w:rsidRDefault="00C3003B" w:rsidP="00BB3757">
      <w:r>
        <w:t xml:space="preserve"> </w:t>
      </w:r>
      <w:r w:rsidR="00BB3757" w:rsidRPr="00BB3757">
        <w:t>然后配置有</w:t>
      </w:r>
      <w:r w:rsidR="00BB3757" w:rsidRPr="00BB3757">
        <w:t>cdrom</w:t>
      </w:r>
      <w:r w:rsidR="00BB3757" w:rsidRPr="00BB3757">
        <w:t>启动。</w:t>
      </w:r>
    </w:p>
    <w:p w:rsidR="00BB3757" w:rsidRPr="00BB3757" w:rsidRDefault="00BB3757" w:rsidP="00BB3757">
      <w:r w:rsidRPr="00BB3757">
        <w:t>调试过程最好</w:t>
      </w:r>
      <w:r w:rsidRPr="00BB3757">
        <w:t>log</w:t>
      </w:r>
      <w:r w:rsidRPr="00BB3757">
        <w:t>下来，便于后面分析。在</w:t>
      </w:r>
      <w:r w:rsidRPr="00BB3757">
        <w:t>“logfile”</w:t>
      </w:r>
      <w:r w:rsidRPr="00BB3757">
        <w:t>选项中配置调试的日志文件。</w:t>
      </w:r>
    </w:p>
    <w:p w:rsidR="00BB3757" w:rsidRPr="00BB3757" w:rsidRDefault="00C3003B" w:rsidP="00BB3757">
      <w:r>
        <w:lastRenderedPageBreak/>
        <w:t xml:space="preserve"> </w:t>
      </w:r>
      <w:r w:rsidR="00BB3757" w:rsidRPr="00BB3757">
        <w:rPr>
          <w:noProof/>
        </w:rPr>
        <w:drawing>
          <wp:inline distT="0" distB="0" distL="0" distR="0" wp14:anchorId="416697D7" wp14:editId="17DBECCC">
            <wp:extent cx="3942080" cy="1975485"/>
            <wp:effectExtent l="0" t="0" r="1270" b="5715"/>
            <wp:docPr id="29" name="图片 29" descr="http://hi.csdn.net/attachment/201009/1/0_1283322989Wvt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i.csdn.net/attachment/201009/1/0_1283322989Wvtt.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42080" cy="1975485"/>
                    </a:xfrm>
                    <a:prstGeom prst="rect">
                      <a:avLst/>
                    </a:prstGeom>
                    <a:noFill/>
                    <a:ln>
                      <a:noFill/>
                    </a:ln>
                  </pic:spPr>
                </pic:pic>
              </a:graphicData>
            </a:graphic>
          </wp:inline>
        </w:drawing>
      </w:r>
    </w:p>
    <w:p w:rsidR="00BB3757" w:rsidRPr="00BB3757" w:rsidRDefault="00BB3757" w:rsidP="00BB3757">
      <w:r w:rsidRPr="00BB3757">
        <w:t>然后</w:t>
      </w:r>
      <w:r w:rsidRPr="00BB3757">
        <w:t>save</w:t>
      </w:r>
      <w:r w:rsidRPr="00BB3757">
        <w:t>，</w:t>
      </w:r>
      <w:r w:rsidRPr="00BB3757">
        <w:t>start</w:t>
      </w:r>
      <w:r w:rsidRPr="00BB3757">
        <w:t>就可以开始运行</w:t>
      </w:r>
      <w:r w:rsidRPr="00BB3757">
        <w:t>bochs</w:t>
      </w:r>
      <w:r w:rsidRPr="00BB3757">
        <w:t>了。</w:t>
      </w:r>
    </w:p>
    <w:p w:rsidR="00BB3757" w:rsidRPr="00BB3757" w:rsidRDefault="00BB3757" w:rsidP="00BB3757">
      <w:r w:rsidRPr="00BB3757">
        <w:t>安装过程需要比较漫长的时间，毕竟软件</w:t>
      </w:r>
      <w:r w:rsidRPr="00BB3757">
        <w:t>CPU</w:t>
      </w:r>
      <w:r w:rsidRPr="00BB3757">
        <w:t>的性能和物理</w:t>
      </w:r>
      <w:r w:rsidRPr="00BB3757">
        <w:t>CPU</w:t>
      </w:r>
      <w:r w:rsidRPr="00BB3757">
        <w:t>不在一个数量级上。打个球，洗个澡，再吃个饭的时间应该差不多了。</w:t>
      </w:r>
      <w:r w:rsidRPr="00BB3757">
        <w:br/>
      </w:r>
      <w:r w:rsidRPr="00BB3757">
        <w:t>安装好以后注意备份一下，在</w:t>
      </w:r>
      <w:r w:rsidRPr="00BB3757">
        <w:t>bochs</w:t>
      </w:r>
      <w:r w:rsidRPr="00BB3757">
        <w:t>里安装</w:t>
      </w:r>
      <w:r w:rsidRPr="00BB3757">
        <w:t>xp</w:t>
      </w:r>
      <w:r w:rsidRPr="00BB3757">
        <w:t>可是一个宏大的系统工程了。然后再把</w:t>
      </w:r>
      <w:r w:rsidRPr="00BB3757">
        <w:t>boot</w:t>
      </w:r>
      <w:r w:rsidRPr="00BB3757">
        <w:t>选项设置为从</w:t>
      </w:r>
      <w:r w:rsidRPr="00BB3757">
        <w:t>disk</w:t>
      </w:r>
      <w:r w:rsidRPr="00BB3757">
        <w:t>启动。</w:t>
      </w:r>
    </w:p>
    <w:p w:rsidR="00BB3757" w:rsidRPr="00BB3757" w:rsidRDefault="00BB3757" w:rsidP="00BB3757">
      <w:r w:rsidRPr="00BB3757">
        <w:t>安装好以后，就可以使用</w:t>
      </w:r>
      <w:r w:rsidRPr="00BB3757">
        <w:t>bochs</w:t>
      </w:r>
      <w:r w:rsidRPr="00BB3757">
        <w:t>调试器</w:t>
      </w:r>
      <w:r w:rsidRPr="00BB3757">
        <w:t>bochsdbg.exe</w:t>
      </w:r>
      <w:r w:rsidRPr="00BB3757">
        <w:t>加载配置文件运行了。在</w:t>
      </w:r>
      <w:r w:rsidRPr="00BB3757">
        <w:t>“Bochs</w:t>
      </w:r>
      <w:r w:rsidR="00C3003B">
        <w:t xml:space="preserve"> </w:t>
      </w:r>
      <w:r w:rsidRPr="00BB3757">
        <w:t>Start</w:t>
      </w:r>
      <w:r w:rsidR="00C3003B">
        <w:t xml:space="preserve"> </w:t>
      </w:r>
      <w:r w:rsidRPr="00BB3757">
        <w:t>Menu”</w:t>
      </w:r>
      <w:r w:rsidRPr="00BB3757">
        <w:t>里面</w:t>
      </w:r>
      <w:r w:rsidRPr="00BB3757">
        <w:t>load</w:t>
      </w:r>
      <w:r w:rsidRPr="00BB3757">
        <w:t>然后</w:t>
      </w:r>
      <w:r w:rsidRPr="00BB3757">
        <w:t>start</w:t>
      </w:r>
      <w:r w:rsidRPr="00BB3757">
        <w:t>。</w:t>
      </w:r>
    </w:p>
    <w:p w:rsidR="00BB3757" w:rsidRPr="00BB3757" w:rsidRDefault="00BB3757" w:rsidP="00BB3757">
      <w:r w:rsidRPr="00BB3757">
        <w:t>bochsdbg</w:t>
      </w:r>
      <w:r w:rsidRPr="00BB3757">
        <w:t>会停在</w:t>
      </w:r>
      <w:r w:rsidRPr="00BB3757">
        <w:t>f000:fff0</w:t>
      </w:r>
      <w:r w:rsidRPr="00BB3757">
        <w:t>处（这个时候</w:t>
      </w:r>
      <w:r w:rsidRPr="00BB3757">
        <w:t>CPU</w:t>
      </w:r>
      <w:r w:rsidRPr="00BB3757">
        <w:t>还没有切换到保护模式）是</w:t>
      </w:r>
      <w:r w:rsidRPr="00BB3757">
        <w:t>bios</w:t>
      </w:r>
      <w:r w:rsidRPr="00BB3757">
        <w:t>的起始处。</w:t>
      </w:r>
      <w:r w:rsidRPr="00BB3757">
        <w:br/>
      </w:r>
      <w:r w:rsidRPr="00BB3757">
        <w:t>运行命令</w:t>
      </w:r>
      <w:r w:rsidRPr="00BB3757">
        <w:t>c</w:t>
      </w:r>
      <w:r w:rsidRPr="00BB3757">
        <w:t>（</w:t>
      </w:r>
      <w:r w:rsidRPr="00BB3757">
        <w:t>continue</w:t>
      </w:r>
      <w:r w:rsidRPr="00BB3757">
        <w:t>）可以继续系统运行。不久</w:t>
      </w:r>
      <w:r w:rsidRPr="00BB3757">
        <w:t>windows</w:t>
      </w:r>
      <w:r w:rsidRPr="00BB3757">
        <w:t>系统启动。在</w:t>
      </w:r>
      <w:r w:rsidRPr="00BB3757">
        <w:t>console</w:t>
      </w:r>
      <w:r w:rsidRPr="00BB3757">
        <w:t>里</w:t>
      </w:r>
      <w:r w:rsidRPr="00BB3757">
        <w:t>Ctrl-C</w:t>
      </w:r>
      <w:r w:rsidRPr="00BB3757">
        <w:t>可以中断运行输入各种调试命令。</w:t>
      </w:r>
    </w:p>
    <w:p w:rsidR="00BB3757" w:rsidRPr="00BB3757" w:rsidRDefault="00C3003B" w:rsidP="00BB3757">
      <w:r>
        <w:t xml:space="preserve"> </w:t>
      </w:r>
    </w:p>
    <w:p w:rsidR="00BB3757" w:rsidRPr="00BB3757" w:rsidRDefault="00BB3757" w:rsidP="00BB3757">
      <w:r w:rsidRPr="00BB3757">
        <w:t>操作虚拟机的鼠标需要点击按钮，释放时</w:t>
      </w:r>
      <w:r w:rsidRPr="00BB3757">
        <w:t>Ctrl+</w:t>
      </w:r>
      <w:r w:rsidRPr="00BB3757">
        <w:t>鼠标第三键（滚轮）</w:t>
      </w:r>
    </w:p>
    <w:p w:rsidR="00BB3757" w:rsidRPr="00BB3757" w:rsidRDefault="00BB3757" w:rsidP="00BB3757">
      <w:r w:rsidRPr="00BB3757">
        <w:rPr>
          <w:noProof/>
        </w:rPr>
        <w:drawing>
          <wp:inline distT="0" distB="0" distL="0" distR="0" wp14:anchorId="6B1811D8" wp14:editId="15716D1A">
            <wp:extent cx="5455636" cy="4727503"/>
            <wp:effectExtent l="0" t="0" r="0" b="0"/>
            <wp:docPr id="28" name="图片 28" descr="http://hi.csdn.net/attachment/201009/1/0_128332320733s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i.csdn.net/attachment/201009/1/0_128332320733sc.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636" cy="4727503"/>
                    </a:xfrm>
                    <a:prstGeom prst="rect">
                      <a:avLst/>
                    </a:prstGeom>
                    <a:noFill/>
                    <a:ln>
                      <a:noFill/>
                    </a:ln>
                  </pic:spPr>
                </pic:pic>
              </a:graphicData>
            </a:graphic>
          </wp:inline>
        </w:drawing>
      </w:r>
    </w:p>
    <w:p w:rsidR="004E5706" w:rsidRDefault="004E5706" w:rsidP="004E5706"/>
    <w:p w:rsidR="00B36410" w:rsidRDefault="00B36410" w:rsidP="004E5706"/>
    <w:p w:rsidR="00FB1391" w:rsidRPr="00B36410" w:rsidRDefault="00FB1391" w:rsidP="00B36410">
      <w:pPr>
        <w:pStyle w:val="4"/>
      </w:pPr>
      <w:r w:rsidRPr="00B36410">
        <w:t>三、使用</w:t>
      </w:r>
      <w:r w:rsidRPr="00B36410">
        <w:t>bochs</w:t>
      </w:r>
      <w:r w:rsidRPr="00B36410">
        <w:t>调试观察中断过程</w:t>
      </w:r>
    </w:p>
    <w:p w:rsidR="00FB1391" w:rsidRPr="00B36410" w:rsidRDefault="00C3003B" w:rsidP="00B36410">
      <w:r>
        <w:t xml:space="preserve"> </w:t>
      </w:r>
    </w:p>
    <w:p w:rsidR="00FB1391" w:rsidRPr="00B36410" w:rsidRDefault="00FB1391" w:rsidP="00B36410">
      <w:r w:rsidRPr="00B36410">
        <w:t>先介绍几个调试指令（不是全部，只是在本文中用的的，其他的可以参考</w:t>
      </w:r>
      <w:r w:rsidRPr="00B36410">
        <w:t>help</w:t>
      </w:r>
      <w:r w:rsidRPr="00B36410">
        <w:t>或</w:t>
      </w:r>
      <w:r w:rsidRPr="00B36410">
        <w:t>Bochs</w:t>
      </w:r>
      <w:r w:rsidRPr="00B36410">
        <w:t>的文档）</w:t>
      </w:r>
    </w:p>
    <w:p w:rsidR="00FB1391" w:rsidRPr="00B36410" w:rsidRDefault="00FB1391" w:rsidP="00B36410">
      <w:r w:rsidRPr="00B36410">
        <w:t>r</w:t>
      </w:r>
      <w:r w:rsidR="00C3003B">
        <w:t xml:space="preserve"> </w:t>
      </w:r>
      <w:r w:rsidRPr="00B36410">
        <w:t>查看通用寄存器</w:t>
      </w:r>
    </w:p>
    <w:p w:rsidR="00FB1391" w:rsidRPr="00B36410" w:rsidRDefault="00FB1391" w:rsidP="00B36410">
      <w:r w:rsidRPr="00B36410">
        <w:t>sreg</w:t>
      </w:r>
      <w:r w:rsidR="00C3003B">
        <w:t xml:space="preserve"> </w:t>
      </w:r>
      <w:r w:rsidRPr="00B36410">
        <w:t>参看段寄存器（</w:t>
      </w:r>
      <w:r w:rsidRPr="00B36410">
        <w:t>idtr</w:t>
      </w:r>
      <w:r w:rsidRPr="00B36410">
        <w:t>被归到这里了）</w:t>
      </w:r>
    </w:p>
    <w:p w:rsidR="00FB1391" w:rsidRPr="00B36410" w:rsidRDefault="00FB1391" w:rsidP="00B36410">
      <w:r w:rsidRPr="00B36410">
        <w:t>creg</w:t>
      </w:r>
      <w:r w:rsidR="00C3003B">
        <w:t xml:space="preserve"> </w:t>
      </w:r>
      <w:r w:rsidRPr="00B36410">
        <w:t>参看系统寄存器（</w:t>
      </w:r>
      <w:r w:rsidRPr="00B36410">
        <w:t>cr0</w:t>
      </w:r>
      <w:r w:rsidRPr="00B36410">
        <w:t>等）</w:t>
      </w:r>
    </w:p>
    <w:p w:rsidR="00FB1391" w:rsidRPr="00B36410" w:rsidRDefault="00FB1391" w:rsidP="00B36410">
      <w:r w:rsidRPr="00B36410">
        <w:t>x</w:t>
      </w:r>
      <w:r w:rsidR="00C3003B">
        <w:t xml:space="preserve"> </w:t>
      </w:r>
      <w:r w:rsidRPr="00B36410">
        <w:t>参看内存（线性地址）</w:t>
      </w:r>
    </w:p>
    <w:p w:rsidR="00FB1391" w:rsidRPr="00B36410" w:rsidRDefault="00FB1391" w:rsidP="00B36410">
      <w:r w:rsidRPr="00B36410">
        <w:t>xp</w:t>
      </w:r>
      <w:r w:rsidR="00C3003B">
        <w:t xml:space="preserve"> </w:t>
      </w:r>
      <w:r w:rsidRPr="00B36410">
        <w:t>参看内存（物理地址）</w:t>
      </w:r>
    </w:p>
    <w:p w:rsidR="00FB1391" w:rsidRPr="00B36410" w:rsidRDefault="00FB1391" w:rsidP="00B36410">
      <w:r w:rsidRPr="00B36410">
        <w:t>pb</w:t>
      </w:r>
      <w:r w:rsidR="00C3003B">
        <w:t xml:space="preserve"> </w:t>
      </w:r>
      <w:r w:rsidRPr="00B36410">
        <w:t>通过物理地址下执行断点</w:t>
      </w:r>
    </w:p>
    <w:p w:rsidR="00FB1391" w:rsidRPr="00B36410" w:rsidRDefault="00FB1391" w:rsidP="00B36410">
      <w:r w:rsidRPr="00B36410">
        <w:t>lb</w:t>
      </w:r>
      <w:r w:rsidR="00C3003B">
        <w:t xml:space="preserve"> </w:t>
      </w:r>
      <w:r w:rsidRPr="00B36410">
        <w:t>通过线性地址下执行断点</w:t>
      </w:r>
    </w:p>
    <w:p w:rsidR="00FB1391" w:rsidRPr="00B36410" w:rsidRDefault="00FB1391" w:rsidP="00B36410">
      <w:r w:rsidRPr="00B36410">
        <w:t>setpmem</w:t>
      </w:r>
      <w:r w:rsidR="00C3003B">
        <w:t xml:space="preserve"> </w:t>
      </w:r>
      <w:r w:rsidRPr="00B36410">
        <w:t>修改物理内存（</w:t>
      </w:r>
      <w:r w:rsidRPr="00B36410">
        <w:t>Bochs</w:t>
      </w:r>
      <w:r w:rsidRPr="00B36410">
        <w:t>只支持通过物理地址修改内存，不过可以通过</w:t>
      </w:r>
      <w:r w:rsidRPr="00B36410">
        <w:t>info</w:t>
      </w:r>
      <w:r w:rsidR="00C3003B">
        <w:t xml:space="preserve"> </w:t>
      </w:r>
      <w:r w:rsidRPr="00B36410">
        <w:t>tab</w:t>
      </w:r>
      <w:r w:rsidRPr="00B36410">
        <w:t>参看整个分页表，手工转换一下，而且单步跟踪时</w:t>
      </w:r>
      <w:r w:rsidRPr="00B36410">
        <w:t>Bochs</w:t>
      </w:r>
      <w:r w:rsidRPr="00B36410">
        <w:t>也会同时打印指令对应的物理地址和线性地址）</w:t>
      </w:r>
    </w:p>
    <w:p w:rsidR="00FB1391" w:rsidRPr="00B36410" w:rsidRDefault="00FB1391" w:rsidP="00B36410">
      <w:r w:rsidRPr="00B36410">
        <w:t>help</w:t>
      </w:r>
      <w:r w:rsidR="00C3003B">
        <w:t xml:space="preserve"> </w:t>
      </w:r>
      <w:r w:rsidRPr="00B36410">
        <w:t>帮助</w:t>
      </w:r>
    </w:p>
    <w:p w:rsidR="00FB1391" w:rsidRPr="00B36410" w:rsidRDefault="00FB1391" w:rsidP="00B36410">
      <w:r w:rsidRPr="00B36410">
        <w:t>info</w:t>
      </w:r>
      <w:r w:rsidR="00C3003B">
        <w:t xml:space="preserve"> </w:t>
      </w:r>
      <w:r w:rsidRPr="00B36410">
        <w:t>idt</w:t>
      </w:r>
      <w:r w:rsidR="00C3003B">
        <w:t xml:space="preserve"> </w:t>
      </w:r>
      <w:r w:rsidRPr="00B36410">
        <w:t>参看</w:t>
      </w:r>
      <w:r w:rsidRPr="00B36410">
        <w:t>idt</w:t>
      </w:r>
      <w:r w:rsidRPr="00B36410">
        <w:t>信息</w:t>
      </w:r>
    </w:p>
    <w:p w:rsidR="00FB1391" w:rsidRPr="00B36410" w:rsidRDefault="00C3003B" w:rsidP="00B36410">
      <w:r>
        <w:t xml:space="preserve"> </w:t>
      </w:r>
    </w:p>
    <w:p w:rsidR="00FB1391" w:rsidRPr="00B36410" w:rsidRDefault="00FB1391" w:rsidP="00B36410">
      <w:r w:rsidRPr="00B36410">
        <w:t>Crtl-C</w:t>
      </w:r>
      <w:r w:rsidRPr="00B36410">
        <w:t>中断下</w:t>
      </w:r>
      <w:r w:rsidRPr="00B36410">
        <w:t>XP</w:t>
      </w:r>
      <w:r w:rsidRPr="00B36410">
        <w:t>系统的执行，就可以在</w:t>
      </w:r>
      <w:r w:rsidRPr="00B36410">
        <w:t>Console</w:t>
      </w:r>
      <w:r w:rsidRPr="00B36410">
        <w:t>中输入调试命令。</w:t>
      </w:r>
    </w:p>
    <w:p w:rsidR="00FB1391" w:rsidRPr="00B36410" w:rsidRDefault="00FB1391" w:rsidP="00B36410">
      <w:pPr>
        <w:pStyle w:val="5"/>
      </w:pPr>
      <w:r w:rsidRPr="00B36410">
        <w:t>1</w:t>
      </w:r>
      <w:r w:rsidRPr="00B36410">
        <w:t>、静态参看</w:t>
      </w:r>
      <w:r w:rsidRPr="00B36410">
        <w:t>IDT</w:t>
      </w:r>
      <w:r w:rsidRPr="00B36410">
        <w:t>信息</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&lt;bochs:5&gt;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sreg</w:t>
      </w:r>
      <w:r>
        <w:rPr>
          <w:rFonts w:ascii="Courier New" w:hAnsi="Courier New" w:cs="Courier New"/>
          <w:color w:val="333333"/>
          <w:sz w:val="21"/>
          <w:szCs w:val="21"/>
          <w:shd w:val="clear" w:color="auto" w:fill="C0C0C0"/>
        </w:rPr>
        <w:br/>
        <w:t>es:0x0023,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dh=0x00cff300,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valid=7</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cs:0x0008,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dh=0x00cf9b00,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valid=1</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Code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Execute/Read,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32-bit</w:t>
      </w:r>
      <w:r>
        <w:rPr>
          <w:rFonts w:ascii="Courier New" w:hAnsi="Courier New" w:cs="Courier New"/>
          <w:color w:val="333333"/>
          <w:sz w:val="21"/>
          <w:szCs w:val="21"/>
          <w:shd w:val="clear" w:color="auto" w:fill="C0C0C0"/>
        </w:rPr>
        <w:br/>
        <w:t>ss:0x0010,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dh=0x00cf9300,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valid=7</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ds:0x0023,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dh=0x00cff300,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valid=7</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fs:0x0030,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dh=0xffc093df,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dl=0xf0000001,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valid=7</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base=0xffdff000,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limit=0x00001fff,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gs:0x0000,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dh=0x00001000,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valid=0</w:t>
      </w:r>
      <w:r>
        <w:rPr>
          <w:rFonts w:ascii="Courier New" w:hAnsi="Courier New" w:cs="Courier New"/>
          <w:color w:val="333333"/>
          <w:sz w:val="21"/>
          <w:szCs w:val="21"/>
          <w:shd w:val="clear" w:color="auto" w:fill="C0C0C0"/>
        </w:rPr>
        <w:br/>
        <w:t>ldtr:0x0000,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dh=0x00008200,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valid=0</w:t>
      </w:r>
      <w:r>
        <w:rPr>
          <w:rFonts w:ascii="Courier New" w:hAnsi="Courier New" w:cs="Courier New"/>
          <w:color w:val="333333"/>
          <w:sz w:val="21"/>
          <w:szCs w:val="21"/>
          <w:shd w:val="clear" w:color="auto" w:fill="C0C0C0"/>
        </w:rPr>
        <w:br/>
        <w:t>tr:0x0028,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dh=0x80008b04,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dl=0x200020ab,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valid=1</w:t>
      </w:r>
      <w:r>
        <w:rPr>
          <w:rFonts w:ascii="Courier New" w:hAnsi="Courier New" w:cs="Courier New"/>
          <w:color w:val="333333"/>
          <w:sz w:val="21"/>
          <w:szCs w:val="21"/>
          <w:shd w:val="clear" w:color="auto" w:fill="C0C0C0"/>
        </w:rPr>
        <w:br/>
        <w:t>gdtr:base=0x000000008003f000,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limit=0x3ff</w:t>
      </w:r>
      <w:r>
        <w:rPr>
          <w:rFonts w:ascii="Courier New" w:hAnsi="Courier New" w:cs="Courier New"/>
          <w:color w:val="333333"/>
          <w:sz w:val="21"/>
          <w:szCs w:val="21"/>
          <w:shd w:val="clear" w:color="auto" w:fill="C0C0C0"/>
        </w:rPr>
        <w:br/>
        <w:t>idtr:base=0x000000008003f400,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limit=0x7ff</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lastRenderedPageBreak/>
        <w:t>&lt;bochs:6&gt;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/100w</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0x8003f400</w:t>
      </w:r>
      <w:r>
        <w:rPr>
          <w:rFonts w:ascii="Courier New" w:hAnsi="Courier New" w:cs="Courier New"/>
          <w:color w:val="333333"/>
          <w:sz w:val="21"/>
          <w:szCs w:val="21"/>
          <w:shd w:val="clear" w:color="auto" w:fill="C0C0C0"/>
        </w:rPr>
        <w:br/>
        <w:t>[bochs]:</w:t>
      </w:r>
      <w:r>
        <w:rPr>
          <w:rFonts w:ascii="Courier New" w:hAnsi="Courier New" w:cs="Courier New"/>
          <w:color w:val="333333"/>
          <w:sz w:val="21"/>
          <w:szCs w:val="21"/>
          <w:shd w:val="clear" w:color="auto" w:fill="C0C0C0"/>
        </w:rPr>
        <w:br/>
        <w:t>0x000000008003f400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0x0008f19c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0x0008f314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0x80538e00</w:t>
      </w:r>
      <w:r>
        <w:rPr>
          <w:rFonts w:ascii="Courier New" w:hAnsi="Courier New" w:cs="Courier New"/>
          <w:color w:val="333333"/>
          <w:sz w:val="21"/>
          <w:szCs w:val="21"/>
          <w:shd w:val="clear" w:color="auto" w:fill="C0C0C0"/>
        </w:rPr>
        <w:br/>
        <w:t>0x000000008003f410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0x0058113e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0x00008500</w:t>
      </w:r>
      <w:r w:rsidR="00C3003B">
        <w:rPr>
          <w:rFonts w:ascii="Courier New" w:hAnsi="Courier New" w:cs="Courier New"/>
          <w:color w:val="333333"/>
          <w:sz w:val="21"/>
          <w:szCs w:val="21"/>
          <w:shd w:val="clear" w:color="auto" w:fill="C0C0C0"/>
        </w:rPr>
        <w:t xml:space="preserve"> </w:t>
      </w:r>
      <w:r>
        <w:rPr>
          <w:rFonts w:ascii="Courier New" w:hAnsi="Courier New" w:cs="Courier New"/>
          <w:color w:val="FF0000"/>
          <w:sz w:val="21"/>
          <w:szCs w:val="21"/>
          <w:shd w:val="clear" w:color="auto" w:fill="C0C0C0"/>
        </w:rPr>
        <w:t>0x0008f6e4</w:t>
      </w:r>
      <w:r w:rsidR="00C3003B">
        <w:rPr>
          <w:rFonts w:ascii="Courier New" w:hAnsi="Courier New" w:cs="Courier New"/>
          <w:color w:val="FF0000"/>
          <w:sz w:val="21"/>
          <w:szCs w:val="21"/>
          <w:shd w:val="clear" w:color="auto" w:fill="C0C0C0"/>
        </w:rPr>
        <w:t xml:space="preserve"> </w:t>
      </w:r>
      <w:r>
        <w:rPr>
          <w:rFonts w:ascii="Courier New" w:hAnsi="Courier New" w:cs="Courier New"/>
          <w:color w:val="FF0000"/>
          <w:sz w:val="21"/>
          <w:szCs w:val="21"/>
          <w:shd w:val="clear" w:color="auto" w:fill="C0C0C0"/>
        </w:rPr>
        <w:t>0x8053ee00</w:t>
      </w:r>
      <w:r>
        <w:rPr>
          <w:rFonts w:ascii="Courier New" w:hAnsi="Courier New" w:cs="Courier New"/>
          <w:color w:val="333333"/>
          <w:sz w:val="21"/>
          <w:szCs w:val="21"/>
          <w:shd w:val="clear" w:color="auto" w:fill="C0C0C0"/>
        </w:rPr>
        <w:br/>
        <w:t>0x000000008003f420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0x0008f864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0x8053ee00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0x0008f9c0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0x80538e00</w:t>
      </w:r>
      <w:r>
        <w:rPr>
          <w:rFonts w:ascii="Courier New" w:hAnsi="Courier New" w:cs="Courier New"/>
          <w:color w:val="333333"/>
          <w:sz w:val="21"/>
          <w:szCs w:val="21"/>
          <w:shd w:val="clear" w:color="auto" w:fill="C0C0C0"/>
        </w:rPr>
        <w:br/>
        <w:t>0x000000008003f430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48&gt;: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0x0008fb34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0x0008019c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0x000000008003f440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0x00501198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0x00008500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0x000805c0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0x000000008003f450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0x000806e0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0x00080820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96&gt;: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0x00080a7c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0x00080d60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0x000000008003f470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112&gt;: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0x00081450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0x00081780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0x000000008003f480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128&gt;: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0x000818a0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0x000819d8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0x000000008003f490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144&gt;: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0x00a01780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0x80548500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0x00081b40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Pr>
          <w:rFonts w:ascii="Courier New" w:hAnsi="Courier New" w:cs="Courier New"/>
          <w:color w:val="333333"/>
          <w:sz w:val="21"/>
          <w:szCs w:val="21"/>
          <w:shd w:val="clear" w:color="auto" w:fill="C0C0C0"/>
        </w:rPr>
        <w:br/>
        <w:t>0x000000008003f4a0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0x00081780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0x00081780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0x80548e00</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&lt;bochs:3&gt;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info</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idt</w:t>
      </w:r>
      <w:r>
        <w:rPr>
          <w:rFonts w:ascii="Courier New" w:hAnsi="Courier New" w:cs="Courier New"/>
          <w:color w:val="333333"/>
          <w:sz w:val="21"/>
          <w:szCs w:val="21"/>
          <w:shd w:val="clear" w:color="auto" w:fill="C0C0C0"/>
        </w:rPr>
        <w:b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Descriptor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Table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(base=0x000000008003f400,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limit=2047):</w:t>
      </w:r>
      <w:r>
        <w:rPr>
          <w:rFonts w:ascii="Courier New" w:hAnsi="Courier New" w:cs="Courier New"/>
          <w:color w:val="333333"/>
          <w:sz w:val="21"/>
          <w:szCs w:val="21"/>
          <w:shd w:val="clear" w:color="auto" w:fill="C0C0C0"/>
        </w:rPr>
        <w:br/>
        <w:t>IDT[0x00]=32-Bit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target=0x0008:0x8053f19c,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r>
        <w:rPr>
          <w:rFonts w:ascii="Courier New" w:hAnsi="Courier New" w:cs="Courier New"/>
          <w:color w:val="333333"/>
          <w:sz w:val="21"/>
          <w:szCs w:val="21"/>
          <w:shd w:val="clear" w:color="auto" w:fill="C0C0C0"/>
        </w:rPr>
        <w:br/>
        <w:t>IDT[0x01]=32-Bit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target=0x0008:0x8053f314,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r>
        <w:rPr>
          <w:rFonts w:ascii="Courier New" w:hAnsi="Courier New" w:cs="Courier New"/>
          <w:color w:val="333333"/>
          <w:sz w:val="21"/>
          <w:szCs w:val="21"/>
          <w:shd w:val="clear" w:color="auto" w:fill="C0C0C0"/>
        </w:rPr>
        <w:br/>
        <w:t>IDT[0x02]=Task</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target=0x0058:0x0000113e,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r>
        <w:rPr>
          <w:rFonts w:ascii="Courier New" w:hAnsi="Courier New" w:cs="Courier New"/>
          <w:color w:val="333333"/>
          <w:sz w:val="21"/>
          <w:szCs w:val="21"/>
          <w:shd w:val="clear" w:color="auto" w:fill="C0C0C0"/>
        </w:rPr>
        <w:br/>
        <w:t>IDT[0x03]=32-Bit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DPL=3</w:t>
      </w:r>
      <w:r>
        <w:rPr>
          <w:rFonts w:ascii="Courier New" w:hAnsi="Courier New" w:cs="Courier New"/>
          <w:color w:val="333333"/>
          <w:sz w:val="21"/>
          <w:szCs w:val="21"/>
          <w:shd w:val="clear" w:color="auto" w:fill="C0C0C0"/>
        </w:rPr>
        <w:br/>
        <w:t>IDT[0x04]=32-Bit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target=0x0008:0x8053f864,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DPL=3</w:t>
      </w:r>
      <w:r>
        <w:rPr>
          <w:rFonts w:ascii="Courier New" w:hAnsi="Courier New" w:cs="Courier New"/>
          <w:color w:val="333333"/>
          <w:sz w:val="21"/>
          <w:szCs w:val="21"/>
          <w:shd w:val="clear" w:color="auto" w:fill="C0C0C0"/>
        </w:rPr>
        <w:br/>
        <w:t>IDT[0x05]=32-Bit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target=0x0008:0x8053f9c0,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r>
        <w:rPr>
          <w:rFonts w:ascii="Courier New" w:hAnsi="Courier New" w:cs="Courier New"/>
          <w:color w:val="333333"/>
          <w:sz w:val="21"/>
          <w:szCs w:val="21"/>
          <w:shd w:val="clear" w:color="auto" w:fill="C0C0C0"/>
        </w:rPr>
        <w:br/>
        <w:t>IDT[0x06]=32-Bit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target=0x0008:0x8053fb34,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lastRenderedPageBreak/>
        <w:t>&lt;bochs:4&gt;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info</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w:t>
      </w:r>
      <w:r>
        <w:rPr>
          <w:rFonts w:ascii="Courier New" w:hAnsi="Courier New" w:cs="Courier New"/>
          <w:color w:val="333333"/>
          <w:sz w:val="21"/>
          <w:szCs w:val="21"/>
          <w:shd w:val="clear" w:color="auto" w:fill="C0C0C0"/>
        </w:rPr>
        <w:b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Descriptor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Table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(base=0x000000008003f400,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limit=2047):</w:t>
      </w:r>
      <w:r>
        <w:rPr>
          <w:rFonts w:ascii="Courier New" w:hAnsi="Courier New" w:cs="Courier New"/>
          <w:color w:val="333333"/>
          <w:sz w:val="21"/>
          <w:szCs w:val="21"/>
          <w:shd w:val="clear" w:color="auto" w:fill="C0C0C0"/>
        </w:rPr>
        <w:br/>
        <w:t>IDT[0x03]=32-Bit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DPL=3</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0x8053f6ff</w:t>
      </w:r>
      <w:r>
        <w:rPr>
          <w:rFonts w:ascii="Courier New" w:hAnsi="Courier New" w:cs="Courier New"/>
          <w:color w:val="333333"/>
          <w:sz w:val="21"/>
          <w:szCs w:val="21"/>
          <w:shd w:val="clear" w:color="auto" w:fill="C0C0C0"/>
        </w:rPr>
        <w:br/>
        <w:t>8053f6e4: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6a00</w:t>
      </w:r>
      <w:r>
        <w:rPr>
          <w:rFonts w:ascii="Courier New" w:hAnsi="Courier New" w:cs="Courier New"/>
          <w:color w:val="333333"/>
          <w:sz w:val="21"/>
          <w:szCs w:val="21"/>
          <w:shd w:val="clear" w:color="auto" w:fill="C0C0C0"/>
        </w:rPr>
        <w:br/>
        <w:t>8053f6e6: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word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ptr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ss:[esp+2],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66c74424020000</w:t>
      </w:r>
      <w:r>
        <w:rPr>
          <w:rFonts w:ascii="Courier New" w:hAnsi="Courier New" w:cs="Courier New"/>
          <w:color w:val="333333"/>
          <w:sz w:val="21"/>
          <w:szCs w:val="21"/>
          <w:shd w:val="clear" w:color="auto" w:fill="C0C0C0"/>
        </w:rPr>
        <w:br/>
        <w:t>8053f6ed: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ebp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55</w:t>
      </w:r>
      <w:r>
        <w:rPr>
          <w:rFonts w:ascii="Courier New" w:hAnsi="Courier New" w:cs="Courier New"/>
          <w:color w:val="333333"/>
          <w:sz w:val="21"/>
          <w:szCs w:val="21"/>
          <w:shd w:val="clear" w:color="auto" w:fill="C0C0C0"/>
        </w:rPr>
        <w:br/>
        <w:t>8053f6ee: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53</w:t>
      </w:r>
      <w:r>
        <w:rPr>
          <w:rFonts w:ascii="Courier New" w:hAnsi="Courier New" w:cs="Courier New"/>
          <w:color w:val="333333"/>
          <w:sz w:val="21"/>
          <w:szCs w:val="21"/>
          <w:shd w:val="clear" w:color="auto" w:fill="C0C0C0"/>
        </w:rPr>
        <w:br/>
        <w:t>8053f6ef: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56</w:t>
      </w:r>
      <w:r>
        <w:rPr>
          <w:rFonts w:ascii="Courier New" w:hAnsi="Courier New" w:cs="Courier New"/>
          <w:color w:val="333333"/>
          <w:sz w:val="21"/>
          <w:szCs w:val="21"/>
          <w:shd w:val="clear" w:color="auto" w:fill="C0C0C0"/>
        </w:rPr>
        <w:br/>
        <w:t>8053f6f0: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57</w:t>
      </w:r>
      <w:r>
        <w:rPr>
          <w:rFonts w:ascii="Courier New" w:hAnsi="Courier New" w:cs="Courier New"/>
          <w:color w:val="333333"/>
          <w:sz w:val="21"/>
          <w:szCs w:val="21"/>
          <w:shd w:val="clear" w:color="auto" w:fill="C0C0C0"/>
        </w:rPr>
        <w:br/>
        <w:t>8053f6f1: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fs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0fa0</w:t>
      </w:r>
      <w:r>
        <w:rPr>
          <w:rFonts w:ascii="Courier New" w:hAnsi="Courier New" w:cs="Courier New"/>
          <w:color w:val="333333"/>
          <w:sz w:val="21"/>
          <w:szCs w:val="21"/>
          <w:shd w:val="clear" w:color="auto" w:fill="C0C0C0"/>
        </w:rPr>
        <w:br/>
        <w:t>8053f6f3: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0x00000030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bb30000000</w:t>
      </w:r>
      <w:r>
        <w:rPr>
          <w:rFonts w:ascii="Courier New" w:hAnsi="Courier New" w:cs="Courier New"/>
          <w:color w:val="333333"/>
          <w:sz w:val="21"/>
          <w:szCs w:val="21"/>
          <w:shd w:val="clear" w:color="auto" w:fill="C0C0C0"/>
        </w:rPr>
        <w:br/>
        <w:t>8053f6f8: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fs,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668ee3</w:t>
      </w:r>
      <w:r>
        <w:rPr>
          <w:rFonts w:ascii="Courier New" w:hAnsi="Courier New" w:cs="Courier New"/>
          <w:color w:val="333333"/>
          <w:sz w:val="21"/>
          <w:szCs w:val="21"/>
          <w:shd w:val="clear" w:color="auto" w:fill="C0C0C0"/>
        </w:rPr>
        <w:br/>
        <w:t>8053f6fb: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dword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ptr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fs:0x0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648b1d00000000</w:t>
      </w:r>
    </w:p>
    <w:p w:rsidR="00FB1391" w:rsidRPr="00B36410" w:rsidRDefault="00C3003B" w:rsidP="00B36410">
      <w:r>
        <w:t xml:space="preserve"> </w:t>
      </w:r>
    </w:p>
    <w:p w:rsidR="00FB1391" w:rsidRPr="00B36410" w:rsidRDefault="00FB1391" w:rsidP="00B36410">
      <w:pPr>
        <w:pStyle w:val="5"/>
      </w:pPr>
      <w:r w:rsidRPr="00B36410">
        <w:t>2</w:t>
      </w:r>
      <w:r w:rsidRPr="00B36410">
        <w:t>、</w:t>
      </w:r>
      <w:r w:rsidRPr="00B36410">
        <w:t>ring0</w:t>
      </w:r>
      <w:r w:rsidR="00C3003B">
        <w:t xml:space="preserve"> </w:t>
      </w:r>
      <w:r w:rsidRPr="00B36410">
        <w:t>内核态的</w:t>
      </w:r>
      <w:r w:rsidRPr="00B36410">
        <w:t>INT</w:t>
      </w:r>
      <w:r w:rsidR="00C3003B">
        <w:t xml:space="preserve"> </w:t>
      </w:r>
      <w:r w:rsidRPr="00B36410">
        <w:t>3</w:t>
      </w:r>
      <w:r w:rsidRPr="00B36410">
        <w:t>中断</w:t>
      </w:r>
    </w:p>
    <w:p w:rsidR="00FB1391" w:rsidRPr="00B36410" w:rsidRDefault="00FB1391" w:rsidP="00B36410">
      <w:r w:rsidRPr="00B36410">
        <w:t>进入</w:t>
      </w:r>
      <w:r w:rsidRPr="00B36410">
        <w:t>Console</w:t>
      </w:r>
      <w:r w:rsidRPr="00B36410">
        <w:t>后单步一次，看一下目前运行在什么地方。</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Courier New" w:hAnsi="Courier New" w:cs="Courier New"/>
          <w:color w:val="333333"/>
          <w:sz w:val="21"/>
          <w:szCs w:val="21"/>
          <w:shd w:val="clear" w:color="auto" w:fill="C0C0C0"/>
        </w:rPr>
        <w:t>&lt;bochs:3&gt;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w:t>
      </w:r>
      <w:r>
        <w:rPr>
          <w:rFonts w:ascii="Courier New" w:hAnsi="Courier New" w:cs="Courier New"/>
          <w:color w:val="333333"/>
          <w:sz w:val="21"/>
          <w:szCs w:val="21"/>
          <w:shd w:val="clear" w:color="auto" w:fill="C0C0C0"/>
        </w:rPr>
        <w:br/>
        <w:t>Next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t=5931168643</w:t>
      </w:r>
      <w:r>
        <w:rPr>
          <w:rFonts w:ascii="Courier New" w:hAnsi="Courier New" w:cs="Courier New"/>
          <w:color w:val="333333"/>
          <w:sz w:val="21"/>
          <w:szCs w:val="21"/>
          <w:shd w:val="clear" w:color="auto" w:fill="C0C0C0"/>
        </w:rPr>
        <w:br/>
        <w:t>(0)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[0x04f0833f]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0008:00000000bf80533f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(unk.</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ctxt):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pop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5f</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线性地址</w:t>
      </w:r>
      <w:r>
        <w:rPr>
          <w:rFonts w:ascii="Courier New" w:hAnsi="Courier New" w:cs="Courier New"/>
          <w:color w:val="333333"/>
          <w:sz w:val="21"/>
          <w:szCs w:val="21"/>
        </w:rPr>
        <w:t>bf80533f</w:t>
      </w:r>
      <w:r>
        <w:rPr>
          <w:rFonts w:ascii="Courier New" w:hAnsi="Courier New" w:cs="Courier New"/>
          <w:color w:val="333333"/>
          <w:sz w:val="21"/>
          <w:szCs w:val="21"/>
        </w:rPr>
        <w:t>大于</w:t>
      </w:r>
      <w:r>
        <w:rPr>
          <w:rFonts w:ascii="Courier New" w:hAnsi="Courier New" w:cs="Courier New"/>
          <w:color w:val="333333"/>
          <w:sz w:val="21"/>
          <w:szCs w:val="21"/>
        </w:rPr>
        <w:t>80000000</w:t>
      </w:r>
      <w:r>
        <w:rPr>
          <w:rFonts w:ascii="Courier New" w:hAnsi="Courier New" w:cs="Courier New"/>
          <w:color w:val="333333"/>
          <w:sz w:val="21"/>
          <w:szCs w:val="21"/>
        </w:rPr>
        <w:t>应是在内核。</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反汇编看一下指令</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&lt;bochs:5&gt;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0xbf80533f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0xbf805350</w:t>
      </w:r>
      <w:r>
        <w:rPr>
          <w:rFonts w:ascii="Courier New" w:hAnsi="Courier New" w:cs="Courier New"/>
          <w:color w:val="333333"/>
          <w:sz w:val="21"/>
          <w:szCs w:val="21"/>
          <w:shd w:val="clear" w:color="auto" w:fill="C0C0C0"/>
        </w:rPr>
        <w:br/>
        <w:t>bf80533f: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pop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5f</w:t>
      </w:r>
      <w:r>
        <w:rPr>
          <w:rFonts w:ascii="Courier New" w:hAnsi="Courier New" w:cs="Courier New"/>
          <w:color w:val="333333"/>
          <w:sz w:val="21"/>
          <w:szCs w:val="21"/>
          <w:shd w:val="clear" w:color="auto" w:fill="C0C0C0"/>
        </w:rPr>
        <w:br/>
        <w:t>bf805340: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pop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5e</w:t>
      </w:r>
      <w:r>
        <w:rPr>
          <w:rFonts w:ascii="Courier New" w:hAnsi="Courier New" w:cs="Courier New"/>
          <w:color w:val="333333"/>
          <w:sz w:val="21"/>
          <w:szCs w:val="21"/>
          <w:shd w:val="clear" w:color="auto" w:fill="C0C0C0"/>
        </w:rPr>
        <w:br/>
        <w:t>bf805341: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leave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c9</w:t>
      </w:r>
      <w:r>
        <w:rPr>
          <w:rFonts w:ascii="Courier New" w:hAnsi="Courier New" w:cs="Courier New"/>
          <w:color w:val="333333"/>
          <w:sz w:val="21"/>
          <w:szCs w:val="21"/>
          <w:shd w:val="clear" w:color="auto" w:fill="C0C0C0"/>
        </w:rPr>
        <w:br/>
        <w:t>bf805342: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c20400</w:t>
      </w:r>
      <w:r>
        <w:rPr>
          <w:rFonts w:ascii="Courier New" w:hAnsi="Courier New" w:cs="Courier New"/>
          <w:color w:val="333333"/>
          <w:sz w:val="21"/>
          <w:szCs w:val="21"/>
          <w:shd w:val="clear" w:color="auto" w:fill="C0C0C0"/>
        </w:rPr>
        <w:br/>
        <w:t>bf805345: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nop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90</w:t>
      </w:r>
      <w:r>
        <w:rPr>
          <w:rFonts w:ascii="Courier New" w:hAnsi="Courier New" w:cs="Courier New"/>
          <w:color w:val="333333"/>
          <w:sz w:val="21"/>
          <w:szCs w:val="21"/>
          <w:shd w:val="clear" w:color="auto" w:fill="C0C0C0"/>
        </w:rPr>
        <w:b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lastRenderedPageBreak/>
        <w:t>看一下</w:t>
      </w:r>
      <w:r>
        <w:rPr>
          <w:rFonts w:ascii="Courier New" w:hAnsi="Courier New" w:cs="Courier New"/>
          <w:color w:val="333333"/>
          <w:sz w:val="21"/>
          <w:szCs w:val="21"/>
        </w:rPr>
        <w:t>bf805342</w:t>
      </w:r>
      <w:r>
        <w:rPr>
          <w:rFonts w:ascii="Courier New" w:hAnsi="Courier New" w:cs="Courier New"/>
          <w:color w:val="333333"/>
          <w:sz w:val="21"/>
          <w:szCs w:val="21"/>
        </w:rPr>
        <w:t>对应物理内存中的数据。</w:t>
      </w:r>
      <w:r>
        <w:rPr>
          <w:rFonts w:ascii="Courier New" w:hAnsi="Courier New" w:cs="Courier New"/>
          <w:color w:val="333333"/>
          <w:sz w:val="21"/>
          <w:szCs w:val="21"/>
        </w:rPr>
        <w:t>(s</w:t>
      </w:r>
      <w:r>
        <w:rPr>
          <w:rFonts w:ascii="Courier New" w:hAnsi="Courier New" w:cs="Courier New"/>
          <w:color w:val="333333"/>
          <w:sz w:val="21"/>
          <w:szCs w:val="21"/>
        </w:rPr>
        <w:t>指令时知道</w:t>
      </w:r>
      <w:r w:rsidR="00C3003B">
        <w:rPr>
          <w:rFonts w:ascii="Courier New" w:hAnsi="Courier New" w:cs="Courier New"/>
          <w:color w:val="333333"/>
          <w:sz w:val="21"/>
          <w:szCs w:val="21"/>
        </w:rPr>
        <w:t xml:space="preserve"> </w:t>
      </w:r>
      <w:r>
        <w:rPr>
          <w:rFonts w:ascii="Courier New" w:hAnsi="Courier New" w:cs="Courier New"/>
          <w:color w:val="333333"/>
          <w:sz w:val="21"/>
          <w:szCs w:val="21"/>
        </w:rPr>
        <w:t>(0)</w:t>
      </w:r>
      <w:r w:rsidR="00C3003B">
        <w:rPr>
          <w:rFonts w:ascii="Courier New" w:hAnsi="Courier New" w:cs="Courier New"/>
          <w:color w:val="333333"/>
          <w:sz w:val="21"/>
          <w:szCs w:val="21"/>
        </w:rPr>
        <w:t xml:space="preserve"> </w:t>
      </w:r>
      <w:r>
        <w:rPr>
          <w:rFonts w:ascii="Courier New" w:hAnsi="Courier New" w:cs="Courier New"/>
          <w:color w:val="333333"/>
          <w:sz w:val="21"/>
          <w:szCs w:val="21"/>
        </w:rPr>
        <w:t>[0x04f0833f]</w:t>
      </w:r>
      <w:r w:rsidR="00C3003B">
        <w:rPr>
          <w:rFonts w:ascii="Courier New" w:hAnsi="Courier New" w:cs="Courier New"/>
          <w:color w:val="333333"/>
          <w:sz w:val="21"/>
          <w:szCs w:val="21"/>
        </w:rPr>
        <w:t xml:space="preserve"> </w:t>
      </w:r>
      <w:r>
        <w:rPr>
          <w:rFonts w:ascii="Courier New" w:hAnsi="Courier New" w:cs="Courier New"/>
          <w:color w:val="333333"/>
          <w:sz w:val="21"/>
          <w:szCs w:val="21"/>
        </w:rPr>
        <w:t>0008:00000000bf80533f</w:t>
      </w:r>
      <w:r w:rsidR="00C3003B">
        <w:rPr>
          <w:rFonts w:ascii="Courier New" w:hAnsi="Courier New" w:cs="Courier New"/>
          <w:color w:val="333333"/>
          <w:sz w:val="21"/>
          <w:szCs w:val="21"/>
        </w:rPr>
        <w:t xml:space="preserve"> </w:t>
      </w:r>
      <w:r>
        <w:rPr>
          <w:rFonts w:ascii="Courier New" w:hAnsi="Courier New" w:cs="Courier New"/>
          <w:color w:val="333333"/>
          <w:sz w:val="21"/>
          <w:szCs w:val="21"/>
        </w:rPr>
        <w:t>的内存映射关系）。</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xp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/20b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0x04f08342</w:t>
      </w:r>
      <w:r>
        <w:rPr>
          <w:rFonts w:ascii="Courier New" w:hAnsi="Courier New" w:cs="Courier New"/>
          <w:color w:val="333333"/>
          <w:sz w:val="21"/>
          <w:szCs w:val="21"/>
          <w:shd w:val="clear" w:color="auto" w:fill="C0C0C0"/>
        </w:rPr>
        <w:br/>
        <w:t>[bochs]:</w:t>
      </w:r>
      <w:r>
        <w:rPr>
          <w:rFonts w:ascii="Courier New" w:hAnsi="Courier New" w:cs="Courier New"/>
          <w:color w:val="333333"/>
          <w:sz w:val="21"/>
          <w:szCs w:val="21"/>
          <w:shd w:val="clear" w:color="auto" w:fill="C0C0C0"/>
        </w:rPr>
        <w:br/>
        <w:t>0x0000000004f08342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0xc2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0x90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0x90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0x90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0x90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0x90</w:t>
      </w:r>
      <w:r>
        <w:rPr>
          <w:rFonts w:ascii="Courier New" w:hAnsi="Courier New" w:cs="Courier New"/>
          <w:color w:val="333333"/>
          <w:sz w:val="21"/>
          <w:szCs w:val="21"/>
          <w:shd w:val="clear" w:color="auto" w:fill="C0C0C0"/>
        </w:rPr>
        <w:br/>
        <w:t>0x0000000004f0834a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0x55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0x10</w:t>
      </w:r>
      <w:r>
        <w:rPr>
          <w:rFonts w:ascii="Courier New" w:hAnsi="Courier New" w:cs="Courier New"/>
          <w:color w:val="333333"/>
          <w:sz w:val="21"/>
          <w:szCs w:val="21"/>
          <w:shd w:val="clear" w:color="auto" w:fill="C0C0C0"/>
        </w:rPr>
        <w:br/>
        <w:t>0x0000000004f08352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0x56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0x8b</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将</w:t>
      </w:r>
      <w:r w:rsidR="00C3003B">
        <w:rPr>
          <w:rFonts w:ascii="Courier New" w:hAnsi="Courier New" w:cs="Courier New"/>
          <w:color w:val="333333"/>
          <w:sz w:val="21"/>
          <w:szCs w:val="21"/>
        </w:rPr>
        <w:t xml:space="preserve"> </w:t>
      </w:r>
      <w:r>
        <w:rPr>
          <w:rFonts w:ascii="Courier New" w:hAnsi="Courier New" w:cs="Courier New"/>
          <w:color w:val="333333"/>
          <w:sz w:val="21"/>
          <w:szCs w:val="21"/>
        </w:rPr>
        <w:t>bf805342:</w:t>
      </w:r>
      <w:r w:rsidR="00C3003B">
        <w:rPr>
          <w:rFonts w:ascii="Courier New" w:hAnsi="Courier New" w:cs="Courier New"/>
          <w:color w:val="333333"/>
          <w:sz w:val="21"/>
          <w:szCs w:val="21"/>
        </w:rPr>
        <w:t xml:space="preserve"> </w:t>
      </w:r>
      <w:r>
        <w:rPr>
          <w:rFonts w:ascii="Courier New" w:hAnsi="Courier New" w:cs="Courier New"/>
          <w:color w:val="333333"/>
          <w:sz w:val="21"/>
          <w:szCs w:val="21"/>
        </w:rPr>
        <w:t>ret</w:t>
      </w:r>
      <w:r w:rsidR="00C3003B">
        <w:rPr>
          <w:rFonts w:ascii="Courier New" w:hAnsi="Courier New" w:cs="Courier New"/>
          <w:color w:val="333333"/>
          <w:sz w:val="21"/>
          <w:szCs w:val="21"/>
        </w:rPr>
        <w:t xml:space="preserve"> </w:t>
      </w:r>
      <w:r>
        <w:rPr>
          <w:rFonts w:ascii="Courier New" w:hAnsi="Courier New" w:cs="Courier New"/>
          <w:color w:val="333333"/>
          <w:sz w:val="21"/>
          <w:szCs w:val="21"/>
        </w:rPr>
        <w:t>0x0004</w:t>
      </w:r>
      <w:r w:rsidR="00C3003B">
        <w:rPr>
          <w:rFonts w:ascii="Courier New" w:hAnsi="Courier New" w:cs="Courier New"/>
          <w:color w:val="333333"/>
          <w:sz w:val="21"/>
          <w:szCs w:val="21"/>
        </w:rPr>
        <w:t xml:space="preserve"> </w:t>
      </w:r>
      <w:r>
        <w:rPr>
          <w:rFonts w:ascii="Courier New" w:hAnsi="Courier New" w:cs="Courier New"/>
          <w:color w:val="333333"/>
          <w:sz w:val="21"/>
          <w:szCs w:val="21"/>
        </w:rPr>
        <w:t>修改为</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&lt;bochs:9&gt;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setpmem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0x04f08342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0xcc</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看一下修改的结果</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&lt;bochs:11&gt;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0xbf80533f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0xbf805350</w:t>
      </w:r>
      <w:r>
        <w:rPr>
          <w:rFonts w:ascii="Courier New" w:hAnsi="Courier New" w:cs="Courier New"/>
          <w:color w:val="333333"/>
          <w:sz w:val="21"/>
          <w:szCs w:val="21"/>
          <w:shd w:val="clear" w:color="auto" w:fill="C0C0C0"/>
        </w:rPr>
        <w:br/>
        <w:t>bf80533f: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pop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5f</w:t>
      </w:r>
      <w:r>
        <w:rPr>
          <w:rFonts w:ascii="Courier New" w:hAnsi="Courier New" w:cs="Courier New"/>
          <w:color w:val="333333"/>
          <w:sz w:val="21"/>
          <w:szCs w:val="21"/>
          <w:shd w:val="clear" w:color="auto" w:fill="C0C0C0"/>
        </w:rPr>
        <w:br/>
        <w:t>bf805340: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pop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5e</w:t>
      </w:r>
      <w:r>
        <w:rPr>
          <w:rFonts w:ascii="Courier New" w:hAnsi="Courier New" w:cs="Courier New"/>
          <w:color w:val="333333"/>
          <w:sz w:val="21"/>
          <w:szCs w:val="21"/>
          <w:shd w:val="clear" w:color="auto" w:fill="C0C0C0"/>
        </w:rPr>
        <w:br/>
        <w:t>bf805341: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leave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c9</w:t>
      </w:r>
      <w:r>
        <w:rPr>
          <w:rFonts w:ascii="Courier New" w:hAnsi="Courier New" w:cs="Courier New"/>
          <w:color w:val="333333"/>
          <w:sz w:val="21"/>
          <w:szCs w:val="21"/>
          <w:shd w:val="clear" w:color="auto" w:fill="C0C0C0"/>
        </w:rPr>
        <w:br/>
        <w:t>bf805342: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cc</w:t>
      </w:r>
      <w:r>
        <w:rPr>
          <w:rFonts w:ascii="Courier New" w:hAnsi="Courier New" w:cs="Courier New"/>
          <w:color w:val="333333"/>
          <w:sz w:val="21"/>
          <w:szCs w:val="21"/>
          <w:shd w:val="clear" w:color="auto" w:fill="C0C0C0"/>
        </w:rPr>
        <w:br/>
        <w:t>bf805343: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add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al,</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0400</w:t>
      </w:r>
      <w:r>
        <w:rPr>
          <w:rFonts w:ascii="Courier New" w:hAnsi="Courier New" w:cs="Courier New"/>
          <w:color w:val="333333"/>
          <w:sz w:val="21"/>
          <w:szCs w:val="21"/>
          <w:shd w:val="clear" w:color="auto" w:fill="C0C0C0"/>
        </w:rPr>
        <w:b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FB1391" w:rsidRDefault="00C3003B"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中断之前的栈</w:t>
      </w:r>
      <w:r>
        <w:rPr>
          <w:rFonts w:ascii="Courier New" w:hAnsi="Courier New" w:cs="Courier New"/>
          <w:color w:val="333333"/>
          <w:sz w:val="21"/>
          <w:szCs w:val="21"/>
        </w:rPr>
        <w:br/>
      </w:r>
      <w:r>
        <w:rPr>
          <w:rFonts w:ascii="Courier New" w:hAnsi="Courier New" w:cs="Courier New"/>
          <w:color w:val="333333"/>
          <w:sz w:val="21"/>
          <w:szCs w:val="21"/>
          <w:shd w:val="clear" w:color="auto" w:fill="C0C0C0"/>
        </w:rPr>
        <w:t>&lt;bochs:15&gt;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/100w</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rsp</w:t>
      </w:r>
      <w:r>
        <w:rPr>
          <w:rFonts w:ascii="Courier New" w:hAnsi="Courier New" w:cs="Courier New"/>
          <w:color w:val="333333"/>
          <w:sz w:val="21"/>
          <w:szCs w:val="21"/>
          <w:shd w:val="clear" w:color="auto" w:fill="C0C0C0"/>
        </w:rPr>
        <w:br/>
        <w:t>[bochs]:</w:t>
      </w:r>
      <w:r>
        <w:rPr>
          <w:rFonts w:ascii="Courier New" w:hAnsi="Courier New" w:cs="Courier New"/>
          <w:color w:val="333333"/>
          <w:sz w:val="21"/>
          <w:szCs w:val="21"/>
          <w:shd w:val="clear" w:color="auto" w:fill="C0C0C0"/>
        </w:rPr>
        <w:br/>
        <w:t>0x00000000f78807b8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Pr>
          <w:rFonts w:ascii="Courier New" w:hAnsi="Courier New" w:cs="Courier New"/>
          <w:color w:val="333333"/>
          <w:sz w:val="21"/>
          <w:szCs w:val="21"/>
          <w:shd w:val="clear" w:color="auto" w:fill="C0C0C0"/>
        </w:rPr>
        <w:br/>
        <w:t>0x00000000f78807c8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0xf7880818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0xbf808ae6</w:t>
      </w:r>
      <w:r>
        <w:rPr>
          <w:rFonts w:ascii="Courier New" w:hAnsi="Courier New" w:cs="Courier New"/>
          <w:color w:val="333333"/>
          <w:sz w:val="21"/>
          <w:szCs w:val="21"/>
          <w:shd w:val="clear" w:color="auto" w:fill="C0C0C0"/>
        </w:rPr>
        <w:br/>
        <w:t>0x00000000f78807d8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0xf78807f8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0x81f187d8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t>0x00000000f78807e8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48&gt;: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t>0x00000000f78807f8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t>0x00000000f7880808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0x820c92a8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lastRenderedPageBreak/>
        <w:t>0xe183c918</w:t>
      </w:r>
      <w:r>
        <w:rPr>
          <w:rFonts w:ascii="Courier New" w:hAnsi="Courier New" w:cs="Courier New"/>
          <w:color w:val="333333"/>
          <w:sz w:val="21"/>
          <w:szCs w:val="21"/>
          <w:shd w:val="clear" w:color="auto" w:fill="C0C0C0"/>
        </w:rPr>
        <w:br/>
        <w:t>0x00000000f7880818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96&gt;: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0xf788084c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0xbf80d31c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0x81f187d8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Pr>
          <w:rFonts w:ascii="Courier New" w:hAnsi="Courier New" w:cs="Courier New"/>
          <w:color w:val="333333"/>
          <w:sz w:val="21"/>
          <w:szCs w:val="21"/>
          <w:shd w:val="clear" w:color="auto" w:fill="C0C0C0"/>
        </w:rPr>
        <w:br/>
        <w:t>0x00000000f7880828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112&gt;: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0x8052890c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0x820c92a8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t>0x00000000f7880838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128&gt;: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0xf7880894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0xf7880864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0xe18c5008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Pr>
          <w:rFonts w:ascii="Courier New" w:hAnsi="Courier New" w:cs="Courier New"/>
          <w:color w:val="333333"/>
          <w:sz w:val="21"/>
          <w:szCs w:val="21"/>
        </w:rPr>
        <w:br/>
      </w:r>
      <w:r>
        <w:rPr>
          <w:rFonts w:ascii="Courier New" w:hAnsi="Courier New" w:cs="Courier New"/>
          <w:color w:val="333333"/>
          <w:sz w:val="21"/>
          <w:szCs w:val="21"/>
        </w:rPr>
        <w:t>单步到执行到</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&lt;bochs:20&gt;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w:t>
      </w:r>
      <w:r>
        <w:rPr>
          <w:rFonts w:ascii="Courier New" w:hAnsi="Courier New" w:cs="Courier New"/>
          <w:color w:val="333333"/>
          <w:sz w:val="21"/>
          <w:szCs w:val="21"/>
          <w:shd w:val="clear" w:color="auto" w:fill="C0C0C0"/>
        </w:rPr>
        <w:br/>
        <w:t>Next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t=5931168646</w:t>
      </w:r>
      <w:r>
        <w:rPr>
          <w:rFonts w:ascii="Courier New" w:hAnsi="Courier New" w:cs="Courier New"/>
          <w:color w:val="333333"/>
          <w:sz w:val="21"/>
          <w:szCs w:val="21"/>
          <w:shd w:val="clear" w:color="auto" w:fill="C0C0C0"/>
        </w:rPr>
        <w:br/>
        <w:t>(0)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[0x04f08342]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0008:00000000bf805342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(unk.</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ctxt):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cc</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sidR="00C3003B">
        <w:rPr>
          <w:rFonts w:ascii="Courier New" w:hAnsi="Courier New" w:cs="Courier New"/>
          <w:color w:val="333333"/>
          <w:sz w:val="21"/>
          <w:szCs w:val="21"/>
        </w:rPr>
        <w:t xml:space="preserve"> </w:t>
      </w:r>
      <w:r>
        <w:rPr>
          <w:rFonts w:ascii="Courier New" w:hAnsi="Courier New" w:cs="Courier New"/>
          <w:color w:val="333333"/>
          <w:sz w:val="21"/>
          <w:szCs w:val="21"/>
        </w:rPr>
        <w:t>之前寄存器和栈的情况。</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&lt;bochs:21&gt;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w:t>
      </w:r>
      <w:r>
        <w:rPr>
          <w:rFonts w:ascii="Courier New" w:hAnsi="Courier New" w:cs="Courier New"/>
          <w:color w:val="333333"/>
          <w:sz w:val="21"/>
          <w:szCs w:val="21"/>
          <w:shd w:val="clear" w:color="auto" w:fill="C0C0C0"/>
        </w:rPr>
        <w:br/>
        <w:t>rax: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0x00000000:f78807c0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rcx: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0x00000000:00000001</w:t>
      </w:r>
      <w:r>
        <w:rPr>
          <w:rFonts w:ascii="Courier New" w:hAnsi="Courier New" w:cs="Courier New"/>
          <w:color w:val="333333"/>
          <w:sz w:val="21"/>
          <w:szCs w:val="21"/>
          <w:shd w:val="clear" w:color="auto" w:fill="C0C0C0"/>
        </w:rPr>
        <w:br/>
        <w:t>rdx: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0x00000000:e18c5008</w:t>
      </w:r>
      <w:r>
        <w:rPr>
          <w:rFonts w:ascii="Courier New" w:hAnsi="Courier New" w:cs="Courier New"/>
          <w:color w:val="333333"/>
          <w:sz w:val="21"/>
          <w:szCs w:val="21"/>
          <w:shd w:val="clear" w:color="auto" w:fill="C0C0C0"/>
        </w:rPr>
        <w:br/>
        <w:t>rsp: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0x00000000:f78807d4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0x00000000:f7880818</w:t>
      </w:r>
      <w:r>
        <w:rPr>
          <w:rFonts w:ascii="Courier New" w:hAnsi="Courier New" w:cs="Courier New"/>
          <w:color w:val="333333"/>
          <w:sz w:val="21"/>
          <w:szCs w:val="21"/>
          <w:shd w:val="clear" w:color="auto" w:fill="C0C0C0"/>
        </w:rPr>
        <w:br/>
        <w:t>rsi: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0x00000000:f7880808</w:t>
      </w:r>
      <w:r>
        <w:rPr>
          <w:rFonts w:ascii="Courier New" w:hAnsi="Courier New" w:cs="Courier New"/>
          <w:color w:val="333333"/>
          <w:sz w:val="21"/>
          <w:szCs w:val="21"/>
          <w:shd w:val="clear" w:color="auto" w:fill="C0C0C0"/>
        </w:rPr>
        <w:br/>
        <w:t>r8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r9</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0x00000000:bf805342</w:t>
      </w:r>
      <w:r>
        <w:rPr>
          <w:rFonts w:ascii="Courier New" w:hAnsi="Courier New" w:cs="Courier New"/>
          <w:color w:val="333333"/>
          <w:sz w:val="21"/>
          <w:szCs w:val="21"/>
          <w:shd w:val="clear" w:color="auto" w:fill="C0C0C0"/>
        </w:rPr>
        <w:br/>
        <w:t>eflags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0x00000286: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IOPL=0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of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zf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cf</w:t>
      </w:r>
      <w:r>
        <w:rPr>
          <w:rFonts w:ascii="Courier New" w:hAnsi="Courier New" w:cs="Courier New"/>
          <w:color w:val="333333"/>
          <w:sz w:val="21"/>
          <w:szCs w:val="21"/>
          <w:shd w:val="clear" w:color="auto" w:fill="C0C0C0"/>
        </w:rPr>
        <w:br/>
        <w:t>&lt;bochs:22&gt;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/100w</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rsp</w:t>
      </w:r>
      <w:r>
        <w:rPr>
          <w:rFonts w:ascii="Courier New" w:hAnsi="Courier New" w:cs="Courier New"/>
          <w:color w:val="333333"/>
          <w:sz w:val="21"/>
          <w:szCs w:val="21"/>
          <w:shd w:val="clear" w:color="auto" w:fill="C0C0C0"/>
        </w:rPr>
        <w:br/>
        <w:t>[bochs]:</w:t>
      </w:r>
      <w:r>
        <w:rPr>
          <w:rFonts w:ascii="Courier New" w:hAnsi="Courier New" w:cs="Courier New"/>
          <w:color w:val="333333"/>
          <w:sz w:val="21"/>
          <w:szCs w:val="21"/>
          <w:shd w:val="clear" w:color="auto" w:fill="C0C0C0"/>
        </w:rPr>
        <w:br/>
        <w:t>0x00000000f78807d4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0xbf808ae6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0xf78807f8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0x81f187d8</w:t>
      </w:r>
      <w:r>
        <w:rPr>
          <w:rFonts w:ascii="Courier New" w:hAnsi="Courier New" w:cs="Courier New"/>
          <w:color w:val="333333"/>
          <w:sz w:val="21"/>
          <w:szCs w:val="21"/>
          <w:shd w:val="clear" w:color="auto" w:fill="C0C0C0"/>
        </w:rPr>
        <w:br/>
        <w:t>0x00000000f78807e4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t>0x00000000f78807f4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t>0x00000000f7880804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48&gt;: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0x820c92a8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Pr>
          <w:rFonts w:ascii="Courier New" w:hAnsi="Courier New" w:cs="Courier New"/>
          <w:color w:val="333333"/>
          <w:sz w:val="21"/>
          <w:szCs w:val="21"/>
          <w:shd w:val="clear" w:color="auto" w:fill="C0C0C0"/>
        </w:rPr>
        <w:br/>
      </w:r>
      <w:r>
        <w:rPr>
          <w:rFonts w:ascii="Courier New" w:hAnsi="Courier New" w:cs="Courier New"/>
          <w:color w:val="333333"/>
          <w:sz w:val="21"/>
          <w:szCs w:val="21"/>
          <w:shd w:val="clear" w:color="auto" w:fill="C0C0C0"/>
        </w:rPr>
        <w:lastRenderedPageBreak/>
        <w:t>0x00000000f7880814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0xe183c918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0xf788084c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0xbf80d31c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0x81f187d8</w:t>
      </w:r>
      <w:r>
        <w:rPr>
          <w:rFonts w:ascii="Courier New" w:hAnsi="Courier New" w:cs="Courier New"/>
          <w:color w:val="333333"/>
          <w:sz w:val="21"/>
          <w:szCs w:val="21"/>
          <w:shd w:val="clear" w:color="auto" w:fill="C0C0C0"/>
        </w:rPr>
        <w:br/>
        <w:t>0x00000000f7880824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0x8052890c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0x820c92a8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Pr>
          <w:rFonts w:ascii="Courier New" w:hAnsi="Courier New" w:cs="Courier New"/>
          <w:color w:val="333333"/>
          <w:sz w:val="21"/>
          <w:szCs w:val="21"/>
          <w:shd w:val="clear" w:color="auto" w:fill="C0C0C0"/>
        </w:rPr>
        <w:br/>
        <w:t>0x00000000f7880834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96&gt;: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0xf7880894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0xf7880864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0xe18c5008</w:t>
      </w:r>
      <w:r>
        <w:rPr>
          <w:rFonts w:ascii="Courier New" w:hAnsi="Courier New" w:cs="Courier New"/>
          <w:color w:val="333333"/>
          <w:sz w:val="21"/>
          <w:szCs w:val="21"/>
          <w:shd w:val="clear" w:color="auto" w:fill="C0C0C0"/>
        </w:rPr>
        <w:br/>
        <w:t>0x00000000f7880844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112&gt;: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0xf788086c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0xbf81f825</w:t>
      </w:r>
      <w:r>
        <w:rPr>
          <w:rFonts w:ascii="Courier New" w:hAnsi="Courier New" w:cs="Courier New"/>
          <w:color w:val="333333"/>
          <w:sz w:val="21"/>
          <w:szCs w:val="21"/>
          <w:shd w:val="clear" w:color="auto" w:fill="C0C0C0"/>
        </w:rPr>
        <w:br/>
        <w:t>0x00000000f7880854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128&gt;: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0xe13b1008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Pr>
          <w:rFonts w:ascii="Courier New" w:hAnsi="Courier New" w:cs="Courier New"/>
          <w:color w:val="333333"/>
          <w:sz w:val="21"/>
          <w:szCs w:val="21"/>
          <w:shd w:val="clear" w:color="auto" w:fill="C0C0C0"/>
        </w:rPr>
        <w:br/>
        <w:t>0x00000000f7880864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144&gt;: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0x0006f2e4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0xbf80cf90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0xf7880888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0xbf80d003</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Courier New" w:hAnsi="Courier New" w:cs="Courier New"/>
          <w:color w:val="333333"/>
          <w:sz w:val="21"/>
          <w:szCs w:val="21"/>
        </w:rPr>
        <w:t>执行</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，程序跳转到了</w:t>
      </w:r>
      <w:r w:rsidR="00C3003B">
        <w:rPr>
          <w:rFonts w:ascii="Courier New" w:hAnsi="Courier New" w:cs="Courier New"/>
          <w:color w:val="333333"/>
          <w:sz w:val="21"/>
          <w:szCs w:val="21"/>
        </w:rPr>
        <w:t xml:space="preserve"> </w:t>
      </w:r>
      <w:r>
        <w:rPr>
          <w:rFonts w:ascii="Courier New" w:hAnsi="Courier New" w:cs="Courier New"/>
          <w:color w:val="333333"/>
          <w:sz w:val="21"/>
          <w:szCs w:val="21"/>
        </w:rPr>
        <w:t>ISR</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sidR="00C3003B">
        <w:rPr>
          <w:rFonts w:ascii="Courier New" w:hAnsi="Courier New" w:cs="Courier New"/>
          <w:color w:val="333333"/>
          <w:sz w:val="21"/>
          <w:szCs w:val="21"/>
        </w:rPr>
        <w:t xml:space="preserve"> </w:t>
      </w:r>
      <w:r>
        <w:rPr>
          <w:rFonts w:ascii="Courier New" w:hAnsi="Courier New" w:cs="Courier New"/>
          <w:color w:val="333333"/>
          <w:sz w:val="21"/>
          <w:szCs w:val="21"/>
        </w:rPr>
        <w:t>8053f6e4</w:t>
      </w:r>
      <w:r>
        <w:rPr>
          <w:rFonts w:ascii="Courier New" w:hAnsi="Courier New" w:cs="Courier New"/>
          <w:color w:val="333333"/>
          <w:sz w:val="21"/>
          <w:szCs w:val="21"/>
        </w:rPr>
        <w:br/>
      </w:r>
      <w:r>
        <w:rPr>
          <w:rFonts w:ascii="Courier New" w:hAnsi="Courier New" w:cs="Courier New"/>
          <w:color w:val="333333"/>
          <w:sz w:val="21"/>
          <w:szCs w:val="21"/>
          <w:shd w:val="clear" w:color="auto" w:fill="C0C0C0"/>
        </w:rPr>
        <w:t>&lt;bochs:23&gt;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w:t>
      </w:r>
      <w:r>
        <w:rPr>
          <w:rFonts w:ascii="Courier New" w:hAnsi="Courier New" w:cs="Courier New"/>
          <w:color w:val="333333"/>
          <w:sz w:val="21"/>
          <w:szCs w:val="21"/>
          <w:shd w:val="clear" w:color="auto" w:fill="C0C0C0"/>
        </w:rPr>
        <w:br/>
        <w:t>Next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t=5931168647</w:t>
      </w:r>
      <w:r>
        <w:rPr>
          <w:rFonts w:ascii="Courier New" w:hAnsi="Courier New" w:cs="Courier New"/>
          <w:color w:val="333333"/>
          <w:sz w:val="21"/>
          <w:szCs w:val="21"/>
          <w:shd w:val="clear" w:color="auto" w:fill="C0C0C0"/>
        </w:rPr>
        <w:br/>
        <w:t>(0)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0008:000000008053f6e4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(unk.</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ctxt):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6a00</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寄存器和栈变化了：</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br/>
      </w:r>
      <w:r>
        <w:rPr>
          <w:rFonts w:ascii="Arial" w:hAnsi="Arial" w:cs="Arial"/>
          <w:color w:val="333333"/>
          <w:sz w:val="21"/>
          <w:szCs w:val="21"/>
          <w:shd w:val="clear" w:color="auto" w:fill="C0C0C0"/>
        </w:rPr>
        <w:t>&lt;bochs:24&gt;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w:t>
      </w:r>
      <w:r>
        <w:rPr>
          <w:rFonts w:ascii="Arial" w:hAnsi="Arial" w:cs="Arial"/>
          <w:color w:val="333333"/>
          <w:sz w:val="21"/>
          <w:szCs w:val="21"/>
          <w:shd w:val="clear" w:color="auto" w:fill="C0C0C0"/>
        </w:rPr>
        <w:br/>
        <w:t>rax: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0x00000000:f78807c0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rcx: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0x00000000:00000001</w:t>
      </w:r>
      <w:r>
        <w:rPr>
          <w:rFonts w:ascii="Arial" w:hAnsi="Arial" w:cs="Arial"/>
          <w:color w:val="333333"/>
          <w:sz w:val="21"/>
          <w:szCs w:val="21"/>
          <w:shd w:val="clear" w:color="auto" w:fill="C0C0C0"/>
        </w:rPr>
        <w:br/>
        <w:t>rdx: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0x00000000:e18c5008</w:t>
      </w:r>
      <w:r>
        <w:rPr>
          <w:rFonts w:ascii="Arial" w:hAnsi="Arial" w:cs="Arial"/>
          <w:color w:val="333333"/>
          <w:sz w:val="21"/>
          <w:szCs w:val="21"/>
          <w:shd w:val="clear" w:color="auto" w:fill="C0C0C0"/>
        </w:rPr>
        <w:br/>
        <w:t>rsp: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0x00000000:f78807c8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rbp: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0x00000000:f7880818</w:t>
      </w:r>
      <w:r>
        <w:rPr>
          <w:rFonts w:ascii="Arial" w:hAnsi="Arial" w:cs="Arial"/>
          <w:color w:val="333333"/>
          <w:sz w:val="21"/>
          <w:szCs w:val="21"/>
          <w:shd w:val="clear" w:color="auto" w:fill="C0C0C0"/>
        </w:rPr>
        <w:br/>
        <w:t>rsi:</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0x00000000:e13b1008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rdi:</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0x00000000:f7880808</w:t>
      </w:r>
      <w:r>
        <w:rPr>
          <w:rFonts w:ascii="Arial" w:hAnsi="Arial" w:cs="Arial"/>
          <w:color w:val="333333"/>
          <w:sz w:val="21"/>
          <w:szCs w:val="21"/>
          <w:shd w:val="clear" w:color="auto" w:fill="C0C0C0"/>
        </w:rPr>
        <w:br/>
        <w:t>r8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r9</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r10: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r11: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r12: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r13: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r14: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r15:</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rip: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0x00000000:8053f6e4</w:t>
      </w:r>
      <w:r>
        <w:rPr>
          <w:rFonts w:ascii="Arial" w:hAnsi="Arial" w:cs="Arial"/>
          <w:color w:val="333333"/>
          <w:sz w:val="21"/>
          <w:szCs w:val="21"/>
          <w:shd w:val="clear" w:color="auto" w:fill="C0C0C0"/>
        </w:rPr>
        <w:br/>
        <w:t>eflags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0x00000086:</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id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vip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vif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ac</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vm</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nt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IOPL=0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of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df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if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zf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cf</w:t>
      </w:r>
      <w:r>
        <w:rPr>
          <w:rFonts w:ascii="Arial" w:hAnsi="Arial" w:cs="Arial"/>
          <w:color w:val="333333"/>
          <w:sz w:val="21"/>
          <w:szCs w:val="21"/>
          <w:shd w:val="clear" w:color="auto" w:fill="C0C0C0"/>
        </w:rPr>
        <w:br/>
        <w:t>&lt;bochs:25&gt;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/100w</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rsp</w:t>
      </w:r>
      <w:r>
        <w:rPr>
          <w:rFonts w:ascii="Arial" w:hAnsi="Arial" w:cs="Arial"/>
          <w:color w:val="333333"/>
          <w:sz w:val="21"/>
          <w:szCs w:val="21"/>
          <w:shd w:val="clear" w:color="auto" w:fill="C0C0C0"/>
        </w:rPr>
        <w:br/>
        <w:t>[bochs]:</w:t>
      </w:r>
      <w:r>
        <w:rPr>
          <w:rFonts w:ascii="Arial" w:hAnsi="Arial" w:cs="Arial"/>
          <w:color w:val="333333"/>
          <w:sz w:val="21"/>
          <w:szCs w:val="21"/>
          <w:shd w:val="clear" w:color="auto" w:fill="C0C0C0"/>
        </w:rPr>
        <w:br/>
        <w:t>0x00000000f78807c8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&lt;bogus+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0&gt;:</w:t>
      </w:r>
      <w:r w:rsidR="00C3003B">
        <w:rPr>
          <w:rFonts w:ascii="Arial" w:hAnsi="Arial" w:cs="Arial"/>
          <w:color w:val="333333"/>
          <w:sz w:val="21"/>
          <w:szCs w:val="21"/>
          <w:shd w:val="clear" w:color="auto" w:fill="C0C0C0"/>
        </w:rPr>
        <w:t xml:space="preserve"> </w:t>
      </w:r>
      <w:r>
        <w:rPr>
          <w:rFonts w:ascii="Arial" w:hAnsi="Arial" w:cs="Arial"/>
          <w:color w:val="FF0000"/>
          <w:sz w:val="21"/>
          <w:szCs w:val="21"/>
          <w:shd w:val="clear" w:color="auto" w:fill="C0C0C0"/>
        </w:rPr>
        <w:t>0xbf805343</w:t>
      </w:r>
      <w:r w:rsidR="00C3003B">
        <w:rPr>
          <w:rFonts w:ascii="Arial" w:hAnsi="Arial" w:cs="Arial"/>
          <w:color w:val="FF0000"/>
          <w:sz w:val="21"/>
          <w:szCs w:val="21"/>
          <w:shd w:val="clear" w:color="auto" w:fill="C0C0C0"/>
        </w:rPr>
        <w:t xml:space="preserve"> </w:t>
      </w:r>
      <w:r>
        <w:rPr>
          <w:rFonts w:ascii="Arial" w:hAnsi="Arial" w:cs="Arial"/>
          <w:color w:val="FF0000"/>
          <w:sz w:val="21"/>
          <w:szCs w:val="21"/>
          <w:shd w:val="clear" w:color="auto" w:fill="C0C0C0"/>
        </w:rPr>
        <w:t>0x00000008</w:t>
      </w:r>
      <w:r w:rsidR="00C3003B">
        <w:rPr>
          <w:rFonts w:ascii="Arial" w:hAnsi="Arial" w:cs="Arial"/>
          <w:color w:val="FF0000"/>
          <w:sz w:val="21"/>
          <w:szCs w:val="21"/>
          <w:shd w:val="clear" w:color="auto" w:fill="C0C0C0"/>
        </w:rPr>
        <w:t xml:space="preserve"> </w:t>
      </w:r>
      <w:r>
        <w:rPr>
          <w:rFonts w:ascii="Arial" w:hAnsi="Arial" w:cs="Arial"/>
          <w:color w:val="FF0000"/>
          <w:sz w:val="21"/>
          <w:szCs w:val="21"/>
          <w:shd w:val="clear" w:color="auto" w:fill="C0C0C0"/>
        </w:rPr>
        <w:t>0x00000286</w:t>
      </w:r>
      <w:r w:rsidR="00C3003B">
        <w:rPr>
          <w:rFonts w:ascii="Arial" w:hAnsi="Arial" w:cs="Arial"/>
          <w:color w:val="FF0000"/>
          <w:sz w:val="21"/>
          <w:szCs w:val="21"/>
          <w:shd w:val="clear" w:color="auto" w:fill="C0C0C0"/>
        </w:rPr>
        <w:t xml:space="preserve"> </w:t>
      </w:r>
      <w:r>
        <w:rPr>
          <w:rFonts w:ascii="Arial" w:hAnsi="Arial" w:cs="Arial"/>
          <w:color w:val="333333"/>
          <w:sz w:val="21"/>
          <w:szCs w:val="21"/>
          <w:shd w:val="clear" w:color="auto" w:fill="C0C0C0"/>
        </w:rPr>
        <w:t>0xbf808ae6</w:t>
      </w:r>
      <w:r>
        <w:rPr>
          <w:rFonts w:ascii="Arial" w:hAnsi="Arial" w:cs="Arial"/>
          <w:color w:val="333333"/>
          <w:sz w:val="21"/>
          <w:szCs w:val="21"/>
          <w:shd w:val="clear" w:color="auto" w:fill="C0C0C0"/>
        </w:rPr>
        <w:br/>
        <w:t>0x00000000f78807d8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&lt;bogus+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16&gt;: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0xf78807f8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0xe13b1008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0x81f187d8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0x00000001</w:t>
      </w:r>
      <w:r>
        <w:rPr>
          <w:rFonts w:ascii="Arial" w:hAnsi="Arial" w:cs="Arial"/>
          <w:color w:val="333333"/>
          <w:sz w:val="21"/>
          <w:szCs w:val="21"/>
          <w:shd w:val="clear" w:color="auto" w:fill="C0C0C0"/>
        </w:rPr>
        <w:br/>
      </w:r>
      <w:r>
        <w:rPr>
          <w:rFonts w:ascii="Arial" w:hAnsi="Arial" w:cs="Arial"/>
          <w:color w:val="333333"/>
          <w:sz w:val="21"/>
          <w:szCs w:val="21"/>
          <w:shd w:val="clear" w:color="auto" w:fill="C0C0C0"/>
        </w:rPr>
        <w:lastRenderedPageBreak/>
        <w:t>0x00000000f78807e8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&lt;bogus+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32&gt;: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0x00000001</w:t>
      </w:r>
      <w:r>
        <w:rPr>
          <w:rFonts w:ascii="Arial" w:hAnsi="Arial" w:cs="Arial"/>
          <w:color w:val="333333"/>
          <w:sz w:val="21"/>
          <w:szCs w:val="21"/>
          <w:shd w:val="clear" w:color="auto" w:fill="C0C0C0"/>
        </w:rPr>
        <w:br/>
        <w:t>0x00000000f78807f8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&lt;bogus+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48&gt;: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0x00000001</w:t>
      </w:r>
      <w:r>
        <w:rPr>
          <w:rFonts w:ascii="Arial" w:hAnsi="Arial" w:cs="Arial"/>
          <w:color w:val="333333"/>
          <w:sz w:val="21"/>
          <w:szCs w:val="21"/>
          <w:shd w:val="clear" w:color="auto" w:fill="C0C0C0"/>
        </w:rPr>
        <w:br/>
        <w:t>0x00000000f7880808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&lt;bogus+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64&gt;: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0x820c92a8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0xe13b1008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0xe183c918</w:t>
      </w:r>
      <w:r>
        <w:rPr>
          <w:rFonts w:ascii="Arial" w:hAnsi="Arial" w:cs="Arial"/>
          <w:color w:val="333333"/>
          <w:sz w:val="21"/>
          <w:szCs w:val="21"/>
          <w:shd w:val="clear" w:color="auto" w:fill="C0C0C0"/>
        </w:rPr>
        <w:br/>
        <w:t>0x00000000f7880818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&lt;bogus+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80&gt;: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0xf788084c</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0xbf80d31c</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0x81f187d8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0xe13b1008</w:t>
      </w:r>
      <w:r>
        <w:rPr>
          <w:rFonts w:ascii="Arial" w:hAnsi="Arial" w:cs="Arial"/>
          <w:color w:val="333333"/>
          <w:sz w:val="21"/>
          <w:szCs w:val="21"/>
          <w:shd w:val="clear" w:color="auto" w:fill="C0C0C0"/>
        </w:rPr>
        <w:b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CPU</w:t>
      </w:r>
      <w:r w:rsidR="00C3003B">
        <w:rPr>
          <w:rFonts w:ascii="Courier New" w:hAnsi="Courier New" w:cs="Courier New"/>
          <w:color w:val="333333"/>
          <w:sz w:val="21"/>
          <w:szCs w:val="21"/>
        </w:rPr>
        <w:t xml:space="preserve"> </w:t>
      </w:r>
      <w:r>
        <w:rPr>
          <w:rFonts w:ascii="Courier New" w:hAnsi="Courier New" w:cs="Courier New"/>
          <w:color w:val="333333"/>
          <w:sz w:val="21"/>
          <w:szCs w:val="21"/>
        </w:rPr>
        <w:t>在执行</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时入栈的内容为</w:t>
      </w:r>
      <w:r w:rsidR="00C3003B">
        <w:rPr>
          <w:rFonts w:ascii="Courier New" w:hAnsi="Courier New" w:cs="Courier New"/>
          <w:color w:val="333333"/>
          <w:sz w:val="21"/>
          <w:szCs w:val="21"/>
        </w:rPr>
        <w:t xml:space="preserve"> </w:t>
      </w:r>
      <w:r>
        <w:rPr>
          <w:rFonts w:ascii="Courier New" w:hAnsi="Courier New" w:cs="Courier New"/>
          <w:color w:val="333333"/>
          <w:sz w:val="21"/>
          <w:szCs w:val="21"/>
        </w:rPr>
        <w:t>0xbf805343</w:t>
      </w:r>
      <w:r w:rsidR="00C3003B">
        <w:rPr>
          <w:rFonts w:ascii="Courier New" w:hAnsi="Courier New" w:cs="Courier New"/>
          <w:color w:val="333333"/>
          <w:sz w:val="21"/>
          <w:szCs w:val="21"/>
        </w:rPr>
        <w:t xml:space="preserve"> </w:t>
      </w:r>
      <w:r>
        <w:rPr>
          <w:rFonts w:ascii="Courier New" w:hAnsi="Courier New" w:cs="Courier New"/>
          <w:color w:val="333333"/>
          <w:sz w:val="21"/>
          <w:szCs w:val="21"/>
        </w:rPr>
        <w:t>0x00000008</w:t>
      </w:r>
      <w:r w:rsidR="00C3003B">
        <w:rPr>
          <w:rFonts w:ascii="Courier New" w:hAnsi="Courier New" w:cs="Courier New"/>
          <w:color w:val="333333"/>
          <w:sz w:val="21"/>
          <w:szCs w:val="21"/>
        </w:rPr>
        <w:t xml:space="preserve"> </w:t>
      </w:r>
      <w:r>
        <w:rPr>
          <w:rFonts w:ascii="Courier New" w:hAnsi="Courier New" w:cs="Courier New"/>
          <w:color w:val="333333"/>
          <w:sz w:val="21"/>
          <w:szCs w:val="21"/>
        </w:rPr>
        <w:t>0x00000286</w:t>
      </w:r>
      <w:r w:rsidR="00C3003B">
        <w:rPr>
          <w:rFonts w:ascii="Courier New" w:hAnsi="Courier New" w:cs="Courier New"/>
          <w:color w:val="333333"/>
          <w:sz w:val="21"/>
          <w:szCs w:val="21"/>
        </w:rPr>
        <w:t xml:space="preserve"> </w:t>
      </w:r>
      <w:r>
        <w:rPr>
          <w:rFonts w:ascii="Courier New" w:hAnsi="Courier New" w:cs="Courier New"/>
          <w:color w:val="333333"/>
          <w:sz w:val="21"/>
          <w:szCs w:val="21"/>
        </w:rPr>
        <w:t>共三个</w:t>
      </w:r>
      <w:r>
        <w:rPr>
          <w:rFonts w:ascii="Courier New" w:hAnsi="Courier New" w:cs="Courier New"/>
          <w:color w:val="333333"/>
          <w:sz w:val="21"/>
          <w:szCs w:val="21"/>
        </w:rPr>
        <w:t>dword</w:t>
      </w:r>
      <w:r w:rsidR="00C3003B">
        <w:rPr>
          <w:rFonts w:ascii="Courier New" w:hAnsi="Courier New" w:cs="Courier New"/>
          <w:color w:val="333333"/>
          <w:sz w:val="21"/>
          <w:szCs w:val="21"/>
        </w:rPr>
        <w:t xml:space="preserve"> </w:t>
      </w:r>
      <w:r>
        <w:rPr>
          <w:rFonts w:ascii="Courier New" w:hAnsi="Courier New" w:cs="Courier New"/>
          <w:color w:val="333333"/>
          <w:sz w:val="21"/>
          <w:szCs w:val="21"/>
        </w:rPr>
        <w:t>其中</w:t>
      </w:r>
      <w:r w:rsidR="00C3003B">
        <w:rPr>
          <w:rFonts w:ascii="Courier New" w:hAnsi="Courier New" w:cs="Courier New"/>
          <w:color w:val="333333"/>
          <w:sz w:val="21"/>
          <w:szCs w:val="21"/>
        </w:rPr>
        <w:t xml:space="preserve"> </w:t>
      </w:r>
      <w:r>
        <w:rPr>
          <w:rFonts w:ascii="Courier New" w:hAnsi="Courier New" w:cs="Courier New"/>
          <w:color w:val="333333"/>
          <w:sz w:val="21"/>
          <w:szCs w:val="21"/>
        </w:rPr>
        <w:t>0xbf805343</w:t>
      </w:r>
      <w:r>
        <w:rPr>
          <w:rFonts w:ascii="Courier New" w:hAnsi="Courier New" w:cs="Courier New"/>
          <w:color w:val="333333"/>
          <w:sz w:val="21"/>
          <w:szCs w:val="21"/>
        </w:rPr>
        <w:t>是产生异常的指令的下一条指令（</w:t>
      </w:r>
      <w:r>
        <w:rPr>
          <w:rFonts w:ascii="Courier New" w:hAnsi="Courier New" w:cs="Courier New"/>
          <w:color w:val="333333"/>
          <w:sz w:val="21"/>
          <w:szCs w:val="21"/>
        </w:rPr>
        <w:t>3</w:t>
      </w:r>
      <w:r>
        <w:rPr>
          <w:rFonts w:ascii="Courier New" w:hAnsi="Courier New" w:cs="Courier New"/>
          <w:color w:val="333333"/>
          <w:sz w:val="21"/>
          <w:szCs w:val="21"/>
        </w:rPr>
        <w:t>号中断是</w:t>
      </w:r>
      <w:r>
        <w:rPr>
          <w:rFonts w:ascii="Courier New" w:hAnsi="Courier New" w:cs="Courier New"/>
          <w:color w:val="333333"/>
          <w:sz w:val="21"/>
          <w:szCs w:val="21"/>
        </w:rPr>
        <w:t>Trap</w:t>
      </w:r>
      <w:r>
        <w:rPr>
          <w:rFonts w:ascii="Courier New" w:hAnsi="Courier New" w:cs="Courier New"/>
          <w:color w:val="333333"/>
          <w:sz w:val="21"/>
          <w:szCs w:val="21"/>
        </w:rPr>
        <w:t>类型），</w:t>
      </w:r>
      <w:r>
        <w:rPr>
          <w:rFonts w:ascii="Courier New" w:hAnsi="Courier New" w:cs="Courier New"/>
          <w:color w:val="333333"/>
          <w:sz w:val="21"/>
          <w:szCs w:val="21"/>
        </w:rPr>
        <w:t>0x00000008</w:t>
      </w:r>
      <w:r>
        <w:rPr>
          <w:rFonts w:ascii="Courier New" w:hAnsi="Courier New" w:cs="Courier New"/>
          <w:color w:val="333333"/>
          <w:sz w:val="21"/>
          <w:szCs w:val="21"/>
        </w:rPr>
        <w:t>是</w:t>
      </w:r>
      <w:r>
        <w:rPr>
          <w:rFonts w:ascii="Courier New" w:hAnsi="Courier New" w:cs="Courier New"/>
          <w:color w:val="333333"/>
          <w:sz w:val="21"/>
          <w:szCs w:val="21"/>
        </w:rPr>
        <w:t>CS</w:t>
      </w:r>
      <w:r>
        <w:rPr>
          <w:rFonts w:ascii="Courier New" w:hAnsi="Courier New" w:cs="Courier New"/>
          <w:color w:val="333333"/>
          <w:sz w:val="21"/>
          <w:szCs w:val="21"/>
        </w:rPr>
        <w:t>寄存器的值，</w:t>
      </w:r>
      <w:r>
        <w:rPr>
          <w:rFonts w:ascii="Courier New" w:hAnsi="Courier New" w:cs="Courier New"/>
          <w:color w:val="333333"/>
          <w:sz w:val="21"/>
          <w:szCs w:val="21"/>
        </w:rPr>
        <w:t>0x00000286</w:t>
      </w:r>
      <w:r>
        <w:rPr>
          <w:rFonts w:ascii="Courier New" w:hAnsi="Courier New" w:cs="Courier New"/>
          <w:color w:val="333333"/>
          <w:sz w:val="21"/>
          <w:szCs w:val="21"/>
        </w:rPr>
        <w:t>是</w:t>
      </w:r>
      <w:r>
        <w:rPr>
          <w:rFonts w:ascii="Courier New" w:hAnsi="Courier New" w:cs="Courier New"/>
          <w:color w:val="333333"/>
          <w:sz w:val="21"/>
          <w:szCs w:val="21"/>
        </w:rPr>
        <w:t>eflags</w:t>
      </w:r>
      <w:r>
        <w:rPr>
          <w:rFonts w:ascii="Courier New" w:hAnsi="Courier New" w:cs="Courier New"/>
          <w:color w:val="333333"/>
          <w:sz w:val="21"/>
          <w:szCs w:val="21"/>
        </w:rPr>
        <w:t>寄存器的值。</w:t>
      </w:r>
      <w:r>
        <w:rPr>
          <w:rFonts w:ascii="Courier New" w:hAnsi="Courier New" w:cs="Courier New"/>
          <w:color w:val="333333"/>
          <w:sz w:val="21"/>
          <w:szCs w:val="21"/>
        </w:rPr>
        <w:br/>
      </w:r>
      <w:r>
        <w:rPr>
          <w:rFonts w:ascii="Courier New" w:hAnsi="Courier New" w:cs="Courier New"/>
          <w:color w:val="333333"/>
          <w:sz w:val="21"/>
          <w:szCs w:val="21"/>
        </w:rPr>
        <w:t>由于</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指令也是在</w:t>
      </w:r>
      <w:r>
        <w:rPr>
          <w:rFonts w:ascii="Courier New" w:hAnsi="Courier New" w:cs="Courier New"/>
          <w:color w:val="333333"/>
          <w:sz w:val="21"/>
          <w:szCs w:val="21"/>
        </w:rPr>
        <w:t>ring0</w:t>
      </w:r>
      <w:r>
        <w:rPr>
          <w:rFonts w:ascii="Courier New" w:hAnsi="Courier New" w:cs="Courier New"/>
          <w:color w:val="333333"/>
          <w:sz w:val="21"/>
          <w:szCs w:val="21"/>
        </w:rPr>
        <w:t>执行的，在这个异常过程中没有优先级的切换，所以没有切换栈，入栈的内容只有三个。</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继续执行可以调试观察</w:t>
      </w:r>
      <w:r>
        <w:rPr>
          <w:rFonts w:ascii="Courier New" w:hAnsi="Courier New" w:cs="Courier New"/>
          <w:color w:val="333333"/>
          <w:sz w:val="21"/>
          <w:szCs w:val="21"/>
        </w:rPr>
        <w:t>ISR</w:t>
      </w:r>
      <w:r>
        <w:rPr>
          <w:rFonts w:ascii="Courier New" w:hAnsi="Courier New" w:cs="Courier New"/>
          <w:color w:val="333333"/>
          <w:sz w:val="21"/>
          <w:szCs w:val="21"/>
        </w:rPr>
        <w:t>过程</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C0C0C0"/>
        </w:rPr>
        <w:t>&lt;bochs:26&gt;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trace</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on</w:t>
      </w:r>
      <w:r>
        <w:rPr>
          <w:rFonts w:ascii="Arial" w:hAnsi="Arial" w:cs="Arial"/>
          <w:color w:val="333333"/>
          <w:sz w:val="21"/>
          <w:szCs w:val="21"/>
          <w:shd w:val="clear" w:color="auto" w:fill="C0C0C0"/>
        </w:rPr>
        <w:br/>
        <w:t>Tracing</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enabled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for</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CPU0</w:t>
      </w:r>
      <w:r>
        <w:rPr>
          <w:rFonts w:ascii="Arial" w:hAnsi="Arial" w:cs="Arial"/>
          <w:color w:val="333333"/>
          <w:sz w:val="21"/>
          <w:szCs w:val="21"/>
          <w:shd w:val="clear" w:color="auto" w:fill="C0C0C0"/>
        </w:rPr>
        <w:br/>
        <w:t>&lt;bochs:27&gt;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100</w:t>
      </w:r>
      <w:r>
        <w:rPr>
          <w:rFonts w:ascii="Arial" w:hAnsi="Arial" w:cs="Arial"/>
          <w:color w:val="333333"/>
          <w:sz w:val="21"/>
          <w:szCs w:val="21"/>
          <w:shd w:val="clear" w:color="auto" w:fill="C0C0C0"/>
        </w:rPr>
        <w:br/>
        <w:t>(0).[5931168647]</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[0x0053f6e4]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0008:000000008053f6e4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6a00</w:t>
      </w:r>
      <w:r>
        <w:rPr>
          <w:rFonts w:ascii="Arial" w:hAnsi="Arial" w:cs="Arial"/>
          <w:color w:val="333333"/>
          <w:sz w:val="21"/>
          <w:szCs w:val="21"/>
          <w:shd w:val="clear" w:color="auto" w:fill="C0C0C0"/>
        </w:rPr>
        <w:br/>
        <w:t>(0).[5931168648]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[0x0053f6e6]</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0008:000000008053f6e6</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mov</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word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ptr</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ss:[esp+2],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66c74424020000</w:t>
      </w:r>
      <w:r>
        <w:rPr>
          <w:rFonts w:ascii="Arial" w:hAnsi="Arial" w:cs="Arial"/>
          <w:color w:val="333333"/>
          <w:sz w:val="21"/>
          <w:szCs w:val="21"/>
          <w:shd w:val="clear" w:color="auto" w:fill="C0C0C0"/>
        </w:rPr>
        <w:br/>
        <w:t>(0).[5931168649]</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[0x0053f6ed]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0008:000000008053f6ed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ebp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55</w:t>
      </w:r>
      <w:r>
        <w:rPr>
          <w:rFonts w:ascii="Arial" w:hAnsi="Arial" w:cs="Arial"/>
          <w:color w:val="333333"/>
          <w:sz w:val="21"/>
          <w:szCs w:val="21"/>
          <w:shd w:val="clear" w:color="auto" w:fill="C0C0C0"/>
        </w:rPr>
        <w:br/>
        <w:t>(0).[5931168650]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[0x0053f6ee]</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0008:000000008053f6ee</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53</w:t>
      </w:r>
      <w:r>
        <w:rPr>
          <w:rFonts w:ascii="Arial" w:hAnsi="Arial" w:cs="Arial"/>
          <w:color w:val="333333"/>
          <w:sz w:val="21"/>
          <w:szCs w:val="21"/>
          <w:shd w:val="clear" w:color="auto" w:fill="C0C0C0"/>
        </w:rPr>
        <w:br/>
        <w:t>(0).[5931168651]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[0x0053f6ef]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0008:000000008053f6ef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esi</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56</w:t>
      </w:r>
      <w:r>
        <w:rPr>
          <w:rFonts w:ascii="Arial" w:hAnsi="Arial" w:cs="Arial"/>
          <w:color w:val="333333"/>
          <w:sz w:val="21"/>
          <w:szCs w:val="21"/>
          <w:shd w:val="clear" w:color="auto" w:fill="C0C0C0"/>
        </w:rPr>
        <w:br/>
        <w:t>(0).[5931168652]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[0x0053f6f0]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0008:000000008053f6f0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edi</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57</w:t>
      </w:r>
      <w:r>
        <w:rPr>
          <w:rFonts w:ascii="Arial" w:hAnsi="Arial" w:cs="Arial"/>
          <w:color w:val="333333"/>
          <w:sz w:val="21"/>
          <w:szCs w:val="21"/>
          <w:shd w:val="clear" w:color="auto" w:fill="C0C0C0"/>
        </w:rPr>
        <w:br/>
        <w:t>(0).[5931168653]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[0x0053f6f1]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0008:000000008053f6f1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fs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0fa0</w:t>
      </w:r>
      <w:r>
        <w:rPr>
          <w:rFonts w:ascii="Arial" w:hAnsi="Arial" w:cs="Arial"/>
          <w:color w:val="333333"/>
          <w:sz w:val="21"/>
          <w:szCs w:val="21"/>
          <w:shd w:val="clear" w:color="auto" w:fill="C0C0C0"/>
        </w:rPr>
        <w:br/>
        <w:t>(0).[5931168654]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[0x0053f6f3]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0008:000000008053f6f3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mov</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0x00000030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bb30000000</w:t>
      </w:r>
      <w:r>
        <w:rPr>
          <w:rFonts w:ascii="Arial" w:hAnsi="Arial" w:cs="Arial"/>
          <w:color w:val="333333"/>
          <w:sz w:val="21"/>
          <w:szCs w:val="21"/>
          <w:shd w:val="clear" w:color="auto" w:fill="C0C0C0"/>
        </w:rPr>
        <w:br/>
        <w:t>(0).[5931168655]</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[0x0053f6f8]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0008:000000008053f6f8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mov</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fs,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668ee3</w:t>
      </w:r>
      <w:r>
        <w:rPr>
          <w:rFonts w:ascii="Arial" w:hAnsi="Arial" w:cs="Arial"/>
          <w:color w:val="333333"/>
          <w:sz w:val="21"/>
          <w:szCs w:val="21"/>
          <w:shd w:val="clear" w:color="auto" w:fill="C0C0C0"/>
        </w:rPr>
        <w:br/>
        <w:t>(0).[5931168656]</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[0x0053f6fb]</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0008:000000008053f6fb</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mov</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dword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ptr</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fs:0x0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648b1d00000000</w:t>
      </w:r>
      <w:r>
        <w:rPr>
          <w:rFonts w:ascii="Arial" w:hAnsi="Arial" w:cs="Arial"/>
          <w:color w:val="333333"/>
          <w:sz w:val="21"/>
          <w:szCs w:val="21"/>
          <w:shd w:val="clear" w:color="auto" w:fill="C0C0C0"/>
        </w:rPr>
        <w:br/>
        <w:t>(0).[5931168657]</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[0x0053f702]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0008:000000008053f702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53</w:t>
      </w:r>
      <w:r>
        <w:rPr>
          <w:rFonts w:ascii="Arial" w:hAnsi="Arial" w:cs="Arial"/>
          <w:color w:val="333333"/>
          <w:sz w:val="21"/>
          <w:szCs w:val="21"/>
          <w:shd w:val="clear" w:color="auto" w:fill="C0C0C0"/>
        </w:rPr>
        <w:br/>
        <w:t>(0).[5931168658]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[0x0053f703]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0008:000000008053f703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sub</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esp,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83ec04</w:t>
      </w:r>
      <w:r>
        <w:rPr>
          <w:rFonts w:ascii="Arial" w:hAnsi="Arial" w:cs="Arial"/>
          <w:color w:val="333333"/>
          <w:sz w:val="21"/>
          <w:szCs w:val="21"/>
          <w:shd w:val="clear" w:color="auto" w:fill="C0C0C0"/>
        </w:rPr>
        <w:b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t>略。</w:t>
      </w:r>
    </w:p>
    <w:p w:rsidR="00FB1391" w:rsidRPr="00B36410" w:rsidRDefault="00C3003B" w:rsidP="00B36410">
      <w:r>
        <w:t xml:space="preserve"> </w:t>
      </w:r>
    </w:p>
    <w:p w:rsidR="00FB1391" w:rsidRPr="00B36410" w:rsidRDefault="00FB1391" w:rsidP="00B36410">
      <w:pPr>
        <w:pStyle w:val="5"/>
      </w:pPr>
      <w:r w:rsidRPr="00B36410">
        <w:lastRenderedPageBreak/>
        <w:t>3</w:t>
      </w:r>
      <w:r w:rsidRPr="00B36410">
        <w:t>、</w:t>
      </w:r>
      <w:r w:rsidRPr="00B36410">
        <w:t>ring3</w:t>
      </w:r>
      <w:r w:rsidR="00C3003B">
        <w:t xml:space="preserve"> </w:t>
      </w:r>
      <w:r w:rsidRPr="00B36410">
        <w:t>用户态下的</w:t>
      </w:r>
      <w:r w:rsidRPr="00B36410">
        <w:t>INT</w:t>
      </w:r>
      <w:r w:rsidR="00C3003B">
        <w:t xml:space="preserve"> </w:t>
      </w:r>
      <w:r w:rsidRPr="00B36410">
        <w:t>3</w:t>
      </w:r>
      <w:r w:rsidRPr="00B36410">
        <w:t>中断。</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下面我们可以在</w:t>
      </w:r>
      <w:r>
        <w:rPr>
          <w:rFonts w:ascii="Courier New" w:hAnsi="Courier New" w:cs="Courier New"/>
          <w:color w:val="333333"/>
          <w:sz w:val="21"/>
          <w:szCs w:val="21"/>
        </w:rPr>
        <w:t>ring</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sidR="00C3003B">
        <w:rPr>
          <w:rFonts w:ascii="Courier New" w:hAnsi="Courier New" w:cs="Courier New"/>
          <w:color w:val="333333"/>
          <w:sz w:val="21"/>
          <w:szCs w:val="21"/>
        </w:rPr>
        <w:t xml:space="preserve"> </w:t>
      </w:r>
      <w:r>
        <w:rPr>
          <w:rFonts w:ascii="Courier New" w:hAnsi="Courier New" w:cs="Courier New"/>
          <w:color w:val="333333"/>
          <w:sz w:val="21"/>
          <w:szCs w:val="21"/>
        </w:rPr>
        <w:t>状态下产生中断，看看优先级变化时的异常处理。</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重启</w:t>
      </w:r>
      <w:r>
        <w:rPr>
          <w:rFonts w:ascii="Courier New" w:hAnsi="Courier New" w:cs="Courier New"/>
          <w:color w:val="333333"/>
          <w:sz w:val="21"/>
          <w:szCs w:val="21"/>
        </w:rPr>
        <w:t>bochs</w:t>
      </w:r>
      <w:r>
        <w:rPr>
          <w:rFonts w:ascii="Courier New" w:hAnsi="Courier New" w:cs="Courier New"/>
          <w:color w:val="333333"/>
          <w:sz w:val="21"/>
          <w:szCs w:val="21"/>
        </w:rPr>
        <w:t>，启动</w:t>
      </w:r>
      <w:r>
        <w:rPr>
          <w:rFonts w:ascii="Courier New" w:hAnsi="Courier New" w:cs="Courier New"/>
          <w:color w:val="333333"/>
          <w:sz w:val="21"/>
          <w:szCs w:val="21"/>
        </w:rPr>
        <w:t>XP</w:t>
      </w:r>
      <w:r w:rsidR="00C3003B">
        <w:rPr>
          <w:rFonts w:ascii="Courier New" w:hAnsi="Courier New" w:cs="Courier New"/>
          <w:color w:val="333333"/>
          <w:sz w:val="21"/>
          <w:szCs w:val="21"/>
        </w:rPr>
        <w:t xml:space="preserve"> </w:t>
      </w:r>
      <w:r>
        <w:rPr>
          <w:rFonts w:ascii="Courier New" w:hAnsi="Courier New" w:cs="Courier New"/>
          <w:color w:val="333333"/>
          <w:sz w:val="21"/>
          <w:szCs w:val="21"/>
        </w:rPr>
        <w:t>Ctrl-C</w:t>
      </w:r>
      <w:r>
        <w:rPr>
          <w:rFonts w:ascii="Courier New" w:hAnsi="Courier New" w:cs="Courier New"/>
          <w:color w:val="333333"/>
          <w:sz w:val="21"/>
          <w:szCs w:val="21"/>
        </w:rPr>
        <w:t>尝试停在</w:t>
      </w:r>
      <w:r>
        <w:rPr>
          <w:rFonts w:ascii="Courier New" w:hAnsi="Courier New" w:cs="Courier New"/>
          <w:color w:val="333333"/>
          <w:sz w:val="21"/>
          <w:szCs w:val="21"/>
        </w:rPr>
        <w:t>ring</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（如果不是</w:t>
      </w:r>
      <w:r>
        <w:rPr>
          <w:rFonts w:ascii="Courier New" w:hAnsi="Courier New" w:cs="Courier New"/>
          <w:color w:val="333333"/>
          <w:sz w:val="21"/>
          <w:szCs w:val="21"/>
        </w:rPr>
        <w:t>Ring</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sidR="00C3003B">
        <w:rPr>
          <w:rFonts w:ascii="Courier New" w:hAnsi="Courier New" w:cs="Courier New"/>
          <w:color w:val="333333"/>
          <w:sz w:val="21"/>
          <w:szCs w:val="21"/>
        </w:rPr>
        <w:t xml:space="preserve"> </w:t>
      </w:r>
      <w:r>
        <w:rPr>
          <w:rFonts w:ascii="Courier New" w:hAnsi="Courier New" w:cs="Courier New"/>
          <w:color w:val="333333"/>
          <w:sz w:val="21"/>
          <w:szCs w:val="21"/>
        </w:rPr>
        <w:t>多尝试几次，</w:t>
      </w:r>
      <w:r>
        <w:rPr>
          <w:rFonts w:ascii="Courier New" w:hAnsi="Courier New" w:cs="Courier New"/>
          <w:color w:val="333333"/>
          <w:sz w:val="21"/>
          <w:szCs w:val="21"/>
        </w:rPr>
        <w:t>CPU</w:t>
      </w:r>
      <w:r>
        <w:rPr>
          <w:rFonts w:ascii="Courier New" w:hAnsi="Courier New" w:cs="Courier New"/>
          <w:color w:val="333333"/>
          <w:sz w:val="21"/>
          <w:szCs w:val="21"/>
        </w:rPr>
        <w:t>还是有很大比例的时间运行在</w:t>
      </w:r>
      <w:r>
        <w:rPr>
          <w:rFonts w:ascii="Courier New" w:hAnsi="Courier New" w:cs="Courier New"/>
          <w:color w:val="333333"/>
          <w:sz w:val="21"/>
          <w:szCs w:val="21"/>
        </w:rPr>
        <w:t>ring</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态的）</w:t>
      </w:r>
      <w:r>
        <w:rPr>
          <w:rFonts w:ascii="Courier New" w:hAnsi="Courier New" w:cs="Courier New"/>
          <w:color w:val="333333"/>
          <w:sz w:val="21"/>
          <w:szCs w:val="21"/>
        </w:rPr>
        <w:br/>
      </w:r>
      <w:r>
        <w:rPr>
          <w:rFonts w:ascii="Courier New" w:hAnsi="Courier New" w:cs="Courier New"/>
          <w:color w:val="333333"/>
          <w:sz w:val="21"/>
          <w:szCs w:val="21"/>
        </w:rPr>
        <w:t>如果暂停时</w:t>
      </w:r>
      <w:r>
        <w:rPr>
          <w:rFonts w:ascii="Courier New" w:hAnsi="Courier New" w:cs="Courier New"/>
          <w:color w:val="333333"/>
          <w:sz w:val="21"/>
          <w:szCs w:val="21"/>
        </w:rPr>
        <w:t>eip</w:t>
      </w:r>
      <w:r>
        <w:rPr>
          <w:rFonts w:ascii="Courier New" w:hAnsi="Courier New" w:cs="Courier New"/>
          <w:color w:val="333333"/>
          <w:sz w:val="21"/>
          <w:szCs w:val="21"/>
        </w:rPr>
        <w:t>线性地址小于</w:t>
      </w:r>
      <w:r>
        <w:rPr>
          <w:rFonts w:ascii="Courier New" w:hAnsi="Courier New" w:cs="Courier New"/>
          <w:color w:val="333333"/>
          <w:sz w:val="21"/>
          <w:szCs w:val="21"/>
        </w:rPr>
        <w:t>0x80000000</w:t>
      </w:r>
      <w:r>
        <w:rPr>
          <w:rFonts w:ascii="Courier New" w:hAnsi="Courier New" w:cs="Courier New"/>
          <w:color w:val="333333"/>
          <w:sz w:val="21"/>
          <w:szCs w:val="21"/>
        </w:rPr>
        <w:t>就是在</w:t>
      </w:r>
      <w:r>
        <w:rPr>
          <w:rFonts w:ascii="Courier New" w:hAnsi="Courier New" w:cs="Courier New"/>
          <w:color w:val="333333"/>
          <w:sz w:val="21"/>
          <w:szCs w:val="21"/>
        </w:rPr>
        <w:t>ring</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态下</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在</w:t>
      </w:r>
      <w:r>
        <w:rPr>
          <w:rFonts w:ascii="Courier New" w:hAnsi="Courier New" w:cs="Courier New"/>
          <w:color w:val="333333"/>
          <w:sz w:val="21"/>
          <w:szCs w:val="21"/>
        </w:rPr>
        <w:t>ring</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态下的程序重复上述过程，观察</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3</w:t>
      </w:r>
      <w:r>
        <w:rPr>
          <w:rFonts w:ascii="Courier New" w:hAnsi="Courier New" w:cs="Courier New"/>
          <w:color w:val="333333"/>
          <w:sz w:val="21"/>
          <w:szCs w:val="21"/>
        </w:rPr>
        <w:t>前后的变化。</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&lt;bochs:9&gt;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w:t>
      </w:r>
      <w:r>
        <w:rPr>
          <w:rFonts w:ascii="Courier New" w:hAnsi="Courier New" w:cs="Courier New"/>
          <w:color w:val="333333"/>
          <w:sz w:val="21"/>
          <w:szCs w:val="21"/>
          <w:shd w:val="clear" w:color="auto" w:fill="C0C0C0"/>
        </w:rPr>
        <w:br/>
        <w:t>rax: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0x00000000:1e7a18d1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rcx: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0x00000000:4d532745</w:t>
      </w:r>
      <w:r>
        <w:rPr>
          <w:rFonts w:ascii="Courier New" w:hAnsi="Courier New" w:cs="Courier New"/>
          <w:color w:val="333333"/>
          <w:sz w:val="21"/>
          <w:szCs w:val="21"/>
          <w:shd w:val="clear" w:color="auto" w:fill="C0C0C0"/>
        </w:rPr>
        <w:br/>
        <w:t>rdx: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0x00000000:13f91976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0x00000000:25dc3f3b</w:t>
      </w:r>
      <w:r>
        <w:rPr>
          <w:rFonts w:ascii="Courier New" w:hAnsi="Courier New" w:cs="Courier New"/>
          <w:color w:val="333333"/>
          <w:sz w:val="21"/>
          <w:szCs w:val="21"/>
          <w:shd w:val="clear" w:color="auto" w:fill="C0C0C0"/>
        </w:rPr>
        <w:br/>
        <w:t>rsp: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0x00000000:0063efc8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0x00000000:ffffffe0</w:t>
      </w:r>
      <w:r>
        <w:rPr>
          <w:rFonts w:ascii="Courier New" w:hAnsi="Courier New" w:cs="Courier New"/>
          <w:color w:val="333333"/>
          <w:sz w:val="21"/>
          <w:szCs w:val="21"/>
          <w:shd w:val="clear" w:color="auto" w:fill="C0C0C0"/>
        </w:rPr>
        <w:br/>
        <w:t>rsi: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0x00000000:0009f7e0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0x00000000:0009f870</w:t>
      </w:r>
      <w:r>
        <w:rPr>
          <w:rFonts w:ascii="Courier New" w:hAnsi="Courier New" w:cs="Courier New"/>
          <w:color w:val="333333"/>
          <w:sz w:val="21"/>
          <w:szCs w:val="21"/>
          <w:shd w:val="clear" w:color="auto" w:fill="C0C0C0"/>
        </w:rPr>
        <w:br/>
        <w:t>r8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r9</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0x00000000:68021d3b</w:t>
      </w:r>
      <w:r>
        <w:rPr>
          <w:rFonts w:ascii="Courier New" w:hAnsi="Courier New" w:cs="Courier New"/>
          <w:color w:val="333333"/>
          <w:sz w:val="21"/>
          <w:szCs w:val="21"/>
          <w:shd w:val="clear" w:color="auto" w:fill="C0C0C0"/>
        </w:rPr>
        <w:br/>
        <w:t>eflags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0x00000202: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IOPL=0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of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zf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cf</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&lt;bochs:10&gt;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/100w</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rsp</w:t>
      </w:r>
      <w:r>
        <w:rPr>
          <w:rFonts w:ascii="Courier New" w:hAnsi="Courier New" w:cs="Courier New"/>
          <w:color w:val="333333"/>
          <w:sz w:val="21"/>
          <w:szCs w:val="21"/>
          <w:shd w:val="clear" w:color="auto" w:fill="C0C0C0"/>
        </w:rPr>
        <w:br/>
        <w:t>[bochs]:</w:t>
      </w:r>
      <w:r>
        <w:rPr>
          <w:rFonts w:ascii="Courier New" w:hAnsi="Courier New" w:cs="Courier New"/>
          <w:color w:val="333333"/>
          <w:sz w:val="21"/>
          <w:szCs w:val="21"/>
          <w:shd w:val="clear" w:color="auto" w:fill="C0C0C0"/>
        </w:rPr>
        <w:br/>
        <w:t>0x000000000063efc8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0x0063efd8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0x00000020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0x0009f7f0</w:t>
      </w:r>
      <w:r>
        <w:rPr>
          <w:rFonts w:ascii="Courier New" w:hAnsi="Courier New" w:cs="Courier New"/>
          <w:color w:val="333333"/>
          <w:sz w:val="21"/>
          <w:szCs w:val="21"/>
          <w:shd w:val="clear" w:color="auto" w:fill="C0C0C0"/>
        </w:rPr>
        <w:br/>
        <w:t>0x000000000063efd8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0x0063f004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0x6802145f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0x0009f7f0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0x25dc3f3b</w:t>
      </w:r>
      <w:r>
        <w:rPr>
          <w:rFonts w:ascii="Courier New" w:hAnsi="Courier New" w:cs="Courier New"/>
          <w:color w:val="333333"/>
          <w:sz w:val="21"/>
          <w:szCs w:val="21"/>
          <w:shd w:val="clear" w:color="auto" w:fill="C0C0C0"/>
        </w:rPr>
        <w:br/>
        <w:t>0x000000000063efe8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0x00000020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0x0000003b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0x0009f7e0</w:t>
      </w:r>
      <w:r>
        <w:rPr>
          <w:rFonts w:ascii="Courier New" w:hAnsi="Courier New" w:cs="Courier New"/>
          <w:color w:val="333333"/>
          <w:sz w:val="21"/>
          <w:szCs w:val="21"/>
          <w:shd w:val="clear" w:color="auto" w:fill="C0C0C0"/>
        </w:rPr>
        <w:br/>
        <w:t>0x000000000063eff8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48&gt;: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0x000a5ef8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0x0009f6e0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0x0063f05c</w:t>
      </w:r>
      <w:r>
        <w:rPr>
          <w:rFonts w:ascii="Courier New" w:hAnsi="Courier New" w:cs="Courier New"/>
          <w:color w:val="333333"/>
          <w:sz w:val="21"/>
          <w:szCs w:val="21"/>
          <w:shd w:val="clear" w:color="auto" w:fill="C0C0C0"/>
        </w:rPr>
        <w:br/>
        <w:t>0x000000000063f008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0x6802192d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0x0009f660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0x000a5ef8</w:t>
      </w:r>
      <w:r>
        <w:rPr>
          <w:rFonts w:ascii="Courier New" w:hAnsi="Courier New" w:cs="Courier New"/>
          <w:color w:val="333333"/>
          <w:sz w:val="21"/>
          <w:szCs w:val="21"/>
          <w:shd w:val="clear" w:color="auto" w:fill="C0C0C0"/>
        </w:rPr>
        <w:br/>
        <w:t>0x000000000063f018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0x000a4f04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0x000a500c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0x00000021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0x00000020</w:t>
      </w:r>
      <w:r>
        <w:rPr>
          <w:rFonts w:ascii="Courier New" w:hAnsi="Courier New" w:cs="Courier New"/>
          <w:color w:val="333333"/>
          <w:sz w:val="21"/>
          <w:szCs w:val="21"/>
          <w:shd w:val="clear" w:color="auto" w:fill="C0C0C0"/>
        </w:rPr>
        <w:br/>
        <w:t>0x000000000063f028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96&gt;: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0x0009f660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0x0009f6e0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0x0009f7e0</w:t>
      </w:r>
      <w:r>
        <w:rPr>
          <w:rFonts w:ascii="Courier New" w:hAnsi="Courier New" w:cs="Courier New"/>
          <w:color w:val="333333"/>
          <w:sz w:val="21"/>
          <w:szCs w:val="21"/>
          <w:shd w:val="clear" w:color="auto" w:fill="C0C0C0"/>
        </w:rPr>
        <w:br/>
      </w:r>
      <w:r>
        <w:rPr>
          <w:rFonts w:ascii="Courier New" w:hAnsi="Courier New" w:cs="Courier New"/>
          <w:color w:val="333333"/>
          <w:sz w:val="21"/>
          <w:szCs w:val="21"/>
          <w:shd w:val="clear" w:color="auto" w:fill="C0C0C0"/>
        </w:rPr>
        <w:lastRenderedPageBreak/>
        <w:t>0x000000000063f038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112&gt;: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0x000001c5</w:t>
      </w:r>
      <w:r>
        <w:rPr>
          <w:rFonts w:ascii="Courier New" w:hAnsi="Courier New" w:cs="Courier New"/>
          <w:color w:val="333333"/>
          <w:sz w:val="21"/>
          <w:szCs w:val="21"/>
          <w:shd w:val="clear" w:color="auto" w:fill="C0C0C0"/>
        </w:rPr>
        <w:br/>
        <w:t>0x000000000063f048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128&gt;: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0x000001c5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0x00000020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0x000a5ff8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0x00000080</w:t>
      </w:r>
      <w:r>
        <w:rPr>
          <w:rFonts w:ascii="Courier New" w:hAnsi="Courier New" w:cs="Courier New"/>
          <w:color w:val="333333"/>
          <w:sz w:val="21"/>
          <w:szCs w:val="21"/>
          <w:shd w:val="clear" w:color="auto" w:fill="C0C0C0"/>
        </w:rPr>
        <w:b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&lt;bochs:12&gt;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sreg</w:t>
      </w:r>
      <w:r>
        <w:rPr>
          <w:rFonts w:ascii="Courier New" w:hAnsi="Courier New" w:cs="Courier New"/>
          <w:color w:val="333333"/>
          <w:sz w:val="21"/>
          <w:szCs w:val="21"/>
          <w:shd w:val="clear" w:color="auto" w:fill="C0C0C0"/>
        </w:rPr>
        <w:br/>
        <w:t>es:0x0023,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dh=0x00cff300,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valid=1</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cs:0x001b,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dh=0x00cffb00,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valid=1</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Code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Execute/Read,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32-bit</w:t>
      </w:r>
      <w:r>
        <w:rPr>
          <w:rFonts w:ascii="Courier New" w:hAnsi="Courier New" w:cs="Courier New"/>
          <w:color w:val="333333"/>
          <w:sz w:val="21"/>
          <w:szCs w:val="21"/>
          <w:shd w:val="clear" w:color="auto" w:fill="C0C0C0"/>
        </w:rPr>
        <w:br/>
        <w:t>ss:0x0023,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dh=0x00cff300,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valid=7</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ds:0x0023,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dh=0x00cff300,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valid=7</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limit=0xffffffff,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fs:0x003b,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dh=0x7f40f3fd,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dl=0xe0000fff,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valid=1</w:t>
      </w:r>
      <w:r>
        <w:rPr>
          <w:rFonts w:ascii="Courier New" w:hAnsi="Courier New" w:cs="Courier New"/>
          <w:color w:val="333333"/>
          <w:sz w:val="21"/>
          <w:szCs w:val="21"/>
          <w:shd w:val="clear" w:color="auto" w:fill="C0C0C0"/>
        </w:rPr>
        <w:br/>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Data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segment,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base=0x7ffde000,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limit=0x00000fff,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Read/Write,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Accessed</w:t>
      </w:r>
      <w:r>
        <w:rPr>
          <w:rFonts w:ascii="Courier New" w:hAnsi="Courier New" w:cs="Courier New"/>
          <w:color w:val="333333"/>
          <w:sz w:val="21"/>
          <w:szCs w:val="21"/>
          <w:shd w:val="clear" w:color="auto" w:fill="C0C0C0"/>
        </w:rPr>
        <w:br/>
        <w:t>gs:0x0000,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dh=0x00001000,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valid=0</w:t>
      </w:r>
      <w:r>
        <w:rPr>
          <w:rFonts w:ascii="Courier New" w:hAnsi="Courier New" w:cs="Courier New"/>
          <w:color w:val="333333"/>
          <w:sz w:val="21"/>
          <w:szCs w:val="21"/>
          <w:shd w:val="clear" w:color="auto" w:fill="C0C0C0"/>
        </w:rPr>
        <w:br/>
        <w:t>ldtr:0x0000,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dh=0x00008200,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valid=0</w:t>
      </w:r>
      <w:r>
        <w:rPr>
          <w:rFonts w:ascii="Courier New" w:hAnsi="Courier New" w:cs="Courier New"/>
          <w:color w:val="333333"/>
          <w:sz w:val="21"/>
          <w:szCs w:val="21"/>
          <w:shd w:val="clear" w:color="auto" w:fill="C0C0C0"/>
        </w:rPr>
        <w:br/>
        <w:t>tr:0x0028,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dh=0x80008b04,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dl=0x200020ab,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valid=1</w:t>
      </w:r>
      <w:r>
        <w:rPr>
          <w:rFonts w:ascii="Courier New" w:hAnsi="Courier New" w:cs="Courier New"/>
          <w:color w:val="333333"/>
          <w:sz w:val="21"/>
          <w:szCs w:val="21"/>
          <w:shd w:val="clear" w:color="auto" w:fill="C0C0C0"/>
        </w:rPr>
        <w:br/>
        <w:t>gdtr:base=0x000000008003f000,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limit=0x3ff</w:t>
      </w:r>
      <w:r>
        <w:rPr>
          <w:rFonts w:ascii="Courier New" w:hAnsi="Courier New" w:cs="Courier New"/>
          <w:color w:val="333333"/>
          <w:sz w:val="21"/>
          <w:szCs w:val="21"/>
          <w:shd w:val="clear" w:color="auto" w:fill="C0C0C0"/>
        </w:rPr>
        <w:br/>
        <w:t>idtr:base=0x000000008003f400,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limit=0x7ff</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&lt;bochs:26&gt;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w:t>
      </w:r>
      <w:r>
        <w:rPr>
          <w:rFonts w:ascii="Courier New" w:hAnsi="Courier New" w:cs="Courier New"/>
          <w:color w:val="333333"/>
          <w:sz w:val="21"/>
          <w:szCs w:val="21"/>
          <w:shd w:val="clear" w:color="auto" w:fill="C0C0C0"/>
        </w:rPr>
        <w:br/>
        <w:t>Next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t=2257012356</w:t>
      </w:r>
      <w:r>
        <w:rPr>
          <w:rFonts w:ascii="Courier New" w:hAnsi="Courier New" w:cs="Courier New"/>
          <w:color w:val="333333"/>
          <w:sz w:val="21"/>
          <w:szCs w:val="21"/>
          <w:shd w:val="clear" w:color="auto" w:fill="C0C0C0"/>
        </w:rPr>
        <w:br/>
        <w:t>(0)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[0x05488d4a]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001b:0000000068021d4a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(unk.</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ctxt):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cc</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&lt;bochs:27&gt;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w:t>
      </w:r>
      <w:r>
        <w:rPr>
          <w:rFonts w:ascii="Courier New" w:hAnsi="Courier New" w:cs="Courier New"/>
          <w:color w:val="333333"/>
          <w:sz w:val="21"/>
          <w:szCs w:val="21"/>
          <w:shd w:val="clear" w:color="auto" w:fill="C0C0C0"/>
        </w:rPr>
        <w:br/>
        <w:t>Next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t=2257012357</w:t>
      </w:r>
      <w:r>
        <w:rPr>
          <w:rFonts w:ascii="Courier New" w:hAnsi="Courier New" w:cs="Courier New"/>
          <w:color w:val="333333"/>
          <w:sz w:val="21"/>
          <w:szCs w:val="21"/>
          <w:shd w:val="clear" w:color="auto" w:fill="C0C0C0"/>
        </w:rPr>
        <w:br/>
        <w:t>(0)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0008:000000008053f6e4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(unk.</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ctxt):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6a00</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&lt;bochs:28&gt;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w:t>
      </w:r>
      <w:r>
        <w:rPr>
          <w:rFonts w:ascii="Courier New" w:hAnsi="Courier New" w:cs="Courier New"/>
          <w:color w:val="333333"/>
          <w:sz w:val="21"/>
          <w:szCs w:val="21"/>
          <w:shd w:val="clear" w:color="auto" w:fill="C0C0C0"/>
        </w:rPr>
        <w:br/>
        <w:t>rax: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0x00000000:3edb3b9d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rcx: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0x00000000:13f91977</w:t>
      </w:r>
      <w:r>
        <w:rPr>
          <w:rFonts w:ascii="Courier New" w:hAnsi="Courier New" w:cs="Courier New"/>
          <w:color w:val="333333"/>
          <w:sz w:val="21"/>
          <w:szCs w:val="21"/>
          <w:shd w:val="clear" w:color="auto" w:fill="C0C0C0"/>
        </w:rPr>
        <w:br/>
        <w:t>rdx: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0x00000000:13f91977</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0x00000000:25dc3f3b</w:t>
      </w:r>
      <w:r>
        <w:rPr>
          <w:rFonts w:ascii="Courier New" w:hAnsi="Courier New" w:cs="Courier New"/>
          <w:color w:val="333333"/>
          <w:sz w:val="21"/>
          <w:szCs w:val="21"/>
          <w:shd w:val="clear" w:color="auto" w:fill="C0C0C0"/>
        </w:rPr>
        <w:br/>
        <w:t>rsp: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Pr>
          <w:rFonts w:ascii="Courier New" w:hAnsi="Courier New" w:cs="Courier New"/>
          <w:color w:val="FF0000"/>
          <w:sz w:val="21"/>
          <w:szCs w:val="21"/>
          <w:shd w:val="clear" w:color="auto" w:fill="C0C0C0"/>
        </w:rPr>
        <w:t>f8149dcc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0x00000000:ffffffe0</w:t>
      </w:r>
      <w:r>
        <w:rPr>
          <w:rFonts w:ascii="Courier New" w:hAnsi="Courier New" w:cs="Courier New"/>
          <w:color w:val="333333"/>
          <w:sz w:val="21"/>
          <w:szCs w:val="21"/>
          <w:shd w:val="clear" w:color="auto" w:fill="C0C0C0"/>
        </w:rPr>
        <w:br/>
        <w:t>rsi: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0x00000000:0009f7e0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0x00000000:0009f870</w:t>
      </w:r>
      <w:r>
        <w:rPr>
          <w:rFonts w:ascii="Courier New" w:hAnsi="Courier New" w:cs="Courier New"/>
          <w:color w:val="333333"/>
          <w:sz w:val="21"/>
          <w:szCs w:val="21"/>
          <w:shd w:val="clear" w:color="auto" w:fill="C0C0C0"/>
        </w:rPr>
        <w:br/>
      </w:r>
      <w:r>
        <w:rPr>
          <w:rFonts w:ascii="Courier New" w:hAnsi="Courier New" w:cs="Courier New"/>
          <w:color w:val="333333"/>
          <w:sz w:val="21"/>
          <w:szCs w:val="21"/>
          <w:shd w:val="clear" w:color="auto" w:fill="C0C0C0"/>
        </w:rPr>
        <w:lastRenderedPageBreak/>
        <w:t>r8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r9</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0x00000000:8053f6e4</w:t>
      </w:r>
      <w:r>
        <w:rPr>
          <w:rFonts w:ascii="Courier New" w:hAnsi="Courier New" w:cs="Courier New"/>
          <w:color w:val="333333"/>
          <w:sz w:val="21"/>
          <w:szCs w:val="21"/>
          <w:shd w:val="clear" w:color="auto" w:fill="C0C0C0"/>
        </w:rPr>
        <w:br/>
        <w:t>eflags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IOPL=0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of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zf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cf</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&lt;bochs:30&gt;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/100w</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rsp</w:t>
      </w:r>
      <w:r>
        <w:rPr>
          <w:rFonts w:ascii="Courier New" w:hAnsi="Courier New" w:cs="Courier New"/>
          <w:color w:val="333333"/>
          <w:sz w:val="21"/>
          <w:szCs w:val="21"/>
          <w:shd w:val="clear" w:color="auto" w:fill="C0C0C0"/>
        </w:rPr>
        <w:br/>
        <w:t>[bochs]:</w:t>
      </w:r>
      <w:r>
        <w:rPr>
          <w:rFonts w:ascii="Courier New" w:hAnsi="Courier New" w:cs="Courier New"/>
          <w:color w:val="333333"/>
          <w:sz w:val="21"/>
          <w:szCs w:val="21"/>
          <w:shd w:val="clear" w:color="auto" w:fill="C0C0C0"/>
        </w:rPr>
        <w:br/>
        <w:t>0x00000000f8149dcc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FF0000"/>
          <w:sz w:val="21"/>
          <w:szCs w:val="21"/>
          <w:shd w:val="clear" w:color="auto" w:fill="C0C0C0"/>
        </w:rPr>
        <w:t>0x68021d4b</w:t>
      </w:r>
      <w:r w:rsidR="00C3003B">
        <w:rPr>
          <w:rFonts w:ascii="Courier New" w:hAnsi="Courier New" w:cs="Courier New"/>
          <w:color w:val="FF0000"/>
          <w:sz w:val="21"/>
          <w:szCs w:val="21"/>
          <w:shd w:val="clear" w:color="auto" w:fill="C0C0C0"/>
        </w:rPr>
        <w:t xml:space="preserve"> </w:t>
      </w:r>
      <w:r>
        <w:rPr>
          <w:rFonts w:ascii="Courier New" w:hAnsi="Courier New" w:cs="Courier New"/>
          <w:color w:val="FF0000"/>
          <w:sz w:val="21"/>
          <w:szCs w:val="21"/>
          <w:shd w:val="clear" w:color="auto" w:fill="C0C0C0"/>
        </w:rPr>
        <w:t>0x0000001b</w:t>
      </w:r>
      <w:r w:rsidR="00C3003B">
        <w:rPr>
          <w:rFonts w:ascii="Courier New" w:hAnsi="Courier New" w:cs="Courier New"/>
          <w:color w:val="FF0000"/>
          <w:sz w:val="21"/>
          <w:szCs w:val="21"/>
          <w:shd w:val="clear" w:color="auto" w:fill="C0C0C0"/>
        </w:rPr>
        <w:t xml:space="preserve"> </w:t>
      </w:r>
      <w:r>
        <w:rPr>
          <w:rFonts w:ascii="Courier New" w:hAnsi="Courier New" w:cs="Courier New"/>
          <w:color w:val="FF0000"/>
          <w:sz w:val="21"/>
          <w:szCs w:val="21"/>
          <w:shd w:val="clear" w:color="auto" w:fill="C0C0C0"/>
        </w:rPr>
        <w:t>0x00000206</w:t>
      </w:r>
      <w:r w:rsidR="00C3003B">
        <w:rPr>
          <w:rFonts w:ascii="Courier New" w:hAnsi="Courier New" w:cs="Courier New"/>
          <w:color w:val="FF0000"/>
          <w:sz w:val="21"/>
          <w:szCs w:val="21"/>
          <w:shd w:val="clear" w:color="auto" w:fill="C0C0C0"/>
        </w:rPr>
        <w:t xml:space="preserve"> </w:t>
      </w:r>
      <w:r>
        <w:rPr>
          <w:rFonts w:ascii="Courier New" w:hAnsi="Courier New" w:cs="Courier New"/>
          <w:color w:val="FF0000"/>
          <w:sz w:val="21"/>
          <w:szCs w:val="21"/>
          <w:shd w:val="clear" w:color="auto" w:fill="C0C0C0"/>
        </w:rPr>
        <w:t>0x0063efc8</w:t>
      </w:r>
      <w:r>
        <w:rPr>
          <w:rFonts w:ascii="Courier New" w:hAnsi="Courier New" w:cs="Courier New"/>
          <w:color w:val="333333"/>
          <w:sz w:val="21"/>
          <w:szCs w:val="21"/>
          <w:shd w:val="clear" w:color="auto" w:fill="C0C0C0"/>
        </w:rPr>
        <w:br/>
        <w:t>0x00000000f8149ddc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FF0000"/>
          <w:sz w:val="21"/>
          <w:szCs w:val="21"/>
          <w:shd w:val="clear" w:color="auto" w:fill="C0C0C0"/>
        </w:rPr>
        <w:t>0x00000023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Pr>
          <w:rFonts w:ascii="Courier New" w:hAnsi="Courier New" w:cs="Courier New"/>
          <w:color w:val="333333"/>
          <w:sz w:val="21"/>
          <w:szCs w:val="21"/>
          <w:shd w:val="clear" w:color="auto" w:fill="C0C0C0"/>
        </w:rPr>
        <w:br/>
        <w:t>0x00000000f8149dec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32&gt;: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0x0000027f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Pr>
          <w:rFonts w:ascii="Courier New" w:hAnsi="Courier New" w:cs="Courier New"/>
          <w:color w:val="333333"/>
          <w:sz w:val="21"/>
          <w:szCs w:val="21"/>
          <w:shd w:val="clear" w:color="auto" w:fill="C0C0C0"/>
        </w:rPr>
        <w:br/>
        <w:t>0x00000000f8149dfc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48&gt;: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0x00001f80</w:t>
      </w:r>
      <w:r>
        <w:rPr>
          <w:rFonts w:ascii="Courier New" w:hAnsi="Courier New" w:cs="Courier New"/>
          <w:color w:val="333333"/>
          <w:sz w:val="21"/>
          <w:szCs w:val="21"/>
          <w:shd w:val="clear" w:color="auto" w:fill="C0C0C0"/>
        </w:rPr>
        <w:br/>
        <w:t>0x00000000f8149e0c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64&gt;: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0x0000ffff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Pr>
          <w:rFonts w:ascii="Courier New" w:hAnsi="Courier New" w:cs="Courier New"/>
          <w:color w:val="333333"/>
          <w:sz w:val="21"/>
          <w:szCs w:val="21"/>
          <w:shd w:val="clear" w:color="auto" w:fill="C0C0C0"/>
        </w:rPr>
        <w:br/>
        <w:t>0x00000000f8149e1c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0x8a885d04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0x00000048</w:t>
      </w:r>
      <w:r>
        <w:rPr>
          <w:rFonts w:ascii="Courier New" w:hAnsi="Courier New" w:cs="Courier New"/>
          <w:color w:val="333333"/>
          <w:sz w:val="21"/>
          <w:szCs w:val="21"/>
          <w:shd w:val="clear" w:color="auto" w:fill="C0C0C0"/>
        </w:rPr>
        <w:br/>
        <w:t>0x00000000f8149e2c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96&gt;: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0x77db612a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0x00006148</w:t>
      </w:r>
      <w:r>
        <w:rPr>
          <w:rFonts w:ascii="Courier New" w:hAnsi="Courier New" w:cs="Courier New"/>
          <w:color w:val="333333"/>
          <w:sz w:val="21"/>
          <w:szCs w:val="21"/>
          <w:shd w:val="clear" w:color="auto" w:fill="C0C0C0"/>
        </w:rPr>
        <w:br/>
        <w:t>0x00000000f8149e3c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&lt;bogus+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112&gt;: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0x00006134</w:t>
      </w:r>
      <w:r>
        <w:rPr>
          <w:rFonts w:ascii="Courier New" w:hAnsi="Courier New" w:cs="Courier New"/>
          <w:color w:val="333333"/>
          <w:sz w:val="21"/>
          <w:szCs w:val="21"/>
          <w:shd w:val="clear" w:color="auto" w:fill="C0C0C0"/>
        </w:rPr>
        <w:b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FB1391" w:rsidRPr="00D00A39" w:rsidRDefault="00FB1391" w:rsidP="00D00A39">
      <w:r w:rsidRPr="00D00A39">
        <w:t>在</w:t>
      </w:r>
      <w:r w:rsidRPr="00D00A39">
        <w:t>int</w:t>
      </w:r>
      <w:r w:rsidR="00C3003B">
        <w:t xml:space="preserve"> </w:t>
      </w:r>
      <w:r w:rsidRPr="00D00A39">
        <w:t>3</w:t>
      </w:r>
      <w:r w:rsidRPr="00D00A39">
        <w:t>前后的寄存器和栈都存在变化，首先不是同一栈，</w:t>
      </w:r>
      <w:r w:rsidRPr="00D00A39">
        <w:t>int</w:t>
      </w:r>
      <w:r w:rsidR="00C3003B">
        <w:t xml:space="preserve"> </w:t>
      </w:r>
      <w:r w:rsidRPr="00D00A39">
        <w:t>3</w:t>
      </w:r>
      <w:r w:rsidRPr="00D00A39">
        <w:t>之前是用户栈，</w:t>
      </w:r>
      <w:r w:rsidRPr="00D00A39">
        <w:t>int</w:t>
      </w:r>
      <w:r w:rsidR="00C3003B">
        <w:t xml:space="preserve"> </w:t>
      </w:r>
      <w:r w:rsidRPr="00D00A39">
        <w:t>3</w:t>
      </w:r>
      <w:r w:rsidRPr="00D00A39">
        <w:t>之后，切换到了系统栈。</w:t>
      </w:r>
      <w:r w:rsidRPr="00D00A39">
        <w:t>esp</w:t>
      </w:r>
      <w:r w:rsidRPr="00D00A39">
        <w:t>的值由</w:t>
      </w:r>
      <w:r w:rsidRPr="00D00A39">
        <w:t>0063efc8</w:t>
      </w:r>
      <w:r w:rsidRPr="00D00A39">
        <w:t>变为了</w:t>
      </w:r>
      <w:r w:rsidRPr="00D00A39">
        <w:t>f8149dcc</w:t>
      </w:r>
      <w:r w:rsidRPr="00D00A39">
        <w:t>，由于</w:t>
      </w:r>
      <w:r w:rsidRPr="00D00A39">
        <w:t>CONTEXT</w:t>
      </w:r>
      <w:r w:rsidRPr="00D00A39">
        <w:t>的切换，寄存器的值都发生了变化。</w:t>
      </w:r>
      <w:r w:rsidRPr="00D00A39">
        <w:br/>
      </w:r>
      <w:r w:rsidRPr="00D00A39">
        <w:t>在</w:t>
      </w:r>
      <w:r w:rsidRPr="00D00A39">
        <w:t>int</w:t>
      </w:r>
      <w:r w:rsidR="00C3003B">
        <w:t xml:space="preserve"> </w:t>
      </w:r>
      <w:r w:rsidRPr="00D00A39">
        <w:t>3</w:t>
      </w:r>
      <w:r w:rsidRPr="00D00A39">
        <w:t>的内核栈中</w:t>
      </w:r>
      <w:r w:rsidR="00C3003B">
        <w:t xml:space="preserve"> </w:t>
      </w:r>
      <w:r w:rsidRPr="00D00A39">
        <w:t>0x68021d4b</w:t>
      </w:r>
      <w:r w:rsidR="00C3003B">
        <w:t xml:space="preserve"> </w:t>
      </w:r>
      <w:r w:rsidRPr="00D00A39">
        <w:t>0x0000001b</w:t>
      </w:r>
      <w:r w:rsidR="00C3003B">
        <w:t xml:space="preserve"> </w:t>
      </w:r>
      <w:r w:rsidRPr="00D00A39">
        <w:t>0x00000206</w:t>
      </w:r>
      <w:r w:rsidR="00C3003B">
        <w:t xml:space="preserve"> </w:t>
      </w:r>
      <w:r w:rsidRPr="00D00A39">
        <w:t>0x0063efc8</w:t>
      </w:r>
      <w:r w:rsidR="00C3003B">
        <w:t xml:space="preserve"> </w:t>
      </w:r>
      <w:r w:rsidRPr="00D00A39">
        <w:t>0x00000023</w:t>
      </w:r>
      <w:r w:rsidR="00C3003B">
        <w:t xml:space="preserve"> </w:t>
      </w:r>
      <w:r w:rsidRPr="00D00A39">
        <w:t>五个值是新压入的，分别是：</w:t>
      </w:r>
      <w:r w:rsidRPr="00D00A39">
        <w:br/>
      </w:r>
      <w:r w:rsidRPr="00D00A39">
        <w:t>（</w:t>
      </w:r>
      <w:r w:rsidRPr="00D00A39">
        <w:t>1</w:t>
      </w:r>
      <w:r w:rsidRPr="00D00A39">
        <w:t>）</w:t>
      </w:r>
      <w:r w:rsidRPr="00D00A39">
        <w:t>0x68021d4b</w:t>
      </w:r>
      <w:r w:rsidR="00C3003B">
        <w:t xml:space="preserve"> </w:t>
      </w:r>
      <w:r w:rsidRPr="00D00A39">
        <w:t>产生异常的</w:t>
      </w:r>
      <w:r w:rsidRPr="00D00A39">
        <w:t>EIP</w:t>
      </w:r>
      <w:r w:rsidRPr="00D00A39">
        <w:t>的后一条指令</w:t>
      </w:r>
      <w:r w:rsidRPr="00D00A39">
        <w:br/>
      </w:r>
      <w:r w:rsidRPr="00D00A39">
        <w:t>（</w:t>
      </w:r>
      <w:r w:rsidRPr="00D00A39">
        <w:t>2</w:t>
      </w:r>
      <w:r w:rsidRPr="00D00A39">
        <w:t>）</w:t>
      </w:r>
      <w:r w:rsidRPr="00D00A39">
        <w:t>0x0000001b</w:t>
      </w:r>
      <w:r w:rsidR="00C3003B">
        <w:t xml:space="preserve"> </w:t>
      </w:r>
      <w:r w:rsidRPr="00D00A39">
        <w:t>CS</w:t>
      </w:r>
      <w:r w:rsidRPr="00D00A39">
        <w:br/>
      </w:r>
      <w:r w:rsidRPr="00D00A39">
        <w:t>（</w:t>
      </w:r>
      <w:r w:rsidRPr="00D00A39">
        <w:t>3</w:t>
      </w:r>
      <w:r w:rsidRPr="00D00A39">
        <w:t>）</w:t>
      </w:r>
      <w:r w:rsidRPr="00D00A39">
        <w:t>0x00000206</w:t>
      </w:r>
      <w:r w:rsidR="00C3003B">
        <w:t xml:space="preserve"> </w:t>
      </w:r>
      <w:r w:rsidRPr="00D00A39">
        <w:t>EFLAGS</w:t>
      </w:r>
      <w:r w:rsidRPr="00D00A39">
        <w:br/>
      </w:r>
      <w:r w:rsidRPr="00D00A39">
        <w:t>（</w:t>
      </w:r>
      <w:r w:rsidRPr="00D00A39">
        <w:t>4</w:t>
      </w:r>
      <w:r w:rsidRPr="00D00A39">
        <w:t>）</w:t>
      </w:r>
      <w:r w:rsidRPr="00D00A39">
        <w:t>0x0063efc8</w:t>
      </w:r>
      <w:r w:rsidR="00C3003B">
        <w:t xml:space="preserve"> </w:t>
      </w:r>
      <w:r w:rsidRPr="00D00A39">
        <w:t>ESP</w:t>
      </w:r>
      <w:r w:rsidRPr="00D00A39">
        <w:br/>
      </w:r>
      <w:r w:rsidRPr="00D00A39">
        <w:t>（</w:t>
      </w:r>
      <w:r w:rsidRPr="00D00A39">
        <w:t>5</w:t>
      </w:r>
      <w:r w:rsidRPr="00D00A39">
        <w:t>）</w:t>
      </w:r>
      <w:r w:rsidRPr="00D00A39">
        <w:t>0x00000023</w:t>
      </w:r>
      <w:r w:rsidR="00C3003B">
        <w:t xml:space="preserve"> </w:t>
      </w:r>
      <w:r w:rsidRPr="00D00A39">
        <w:t>SS</w:t>
      </w:r>
      <w:r w:rsidRPr="00D00A39">
        <w:br/>
      </w:r>
      <w:r w:rsidRPr="00D00A39">
        <w:t>与文档中描述相同。</w:t>
      </w:r>
    </w:p>
    <w:p w:rsidR="00FB1391" w:rsidRPr="00FB1391" w:rsidRDefault="00FB1391" w:rsidP="00FB1391">
      <w:pPr>
        <w:pStyle w:val="5"/>
      </w:pPr>
      <w:r w:rsidRPr="00FB1391">
        <w:lastRenderedPageBreak/>
        <w:t>4</w:t>
      </w:r>
      <w:r w:rsidRPr="00FB1391">
        <w:t>、</w:t>
      </w:r>
      <w:r w:rsidRPr="00FB1391">
        <w:t>TF</w:t>
      </w:r>
      <w:r w:rsidRPr="00FB1391">
        <w:t>标志和中断处理</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调试器的单步跟踪（比如</w:t>
      </w:r>
      <w:r>
        <w:rPr>
          <w:rFonts w:ascii="Courier New" w:hAnsi="Courier New" w:cs="Courier New"/>
          <w:color w:val="333333"/>
          <w:sz w:val="21"/>
          <w:szCs w:val="21"/>
        </w:rPr>
        <w:t>WinDbg</w:t>
      </w:r>
      <w:r>
        <w:rPr>
          <w:rFonts w:ascii="Courier New" w:hAnsi="Courier New" w:cs="Courier New"/>
          <w:color w:val="333333"/>
          <w:sz w:val="21"/>
          <w:szCs w:val="21"/>
        </w:rPr>
        <w:t>的</w:t>
      </w:r>
      <w:r>
        <w:rPr>
          <w:rFonts w:ascii="Courier New" w:hAnsi="Courier New" w:cs="Courier New"/>
          <w:color w:val="333333"/>
          <w:sz w:val="21"/>
          <w:szCs w:val="21"/>
        </w:rPr>
        <w:t>t</w:t>
      </w:r>
      <w:r>
        <w:rPr>
          <w:rFonts w:ascii="Courier New" w:hAnsi="Courier New" w:cs="Courier New"/>
          <w:color w:val="333333"/>
          <w:sz w:val="21"/>
          <w:szCs w:val="21"/>
        </w:rPr>
        <w:t>命令）一般是通过</w:t>
      </w:r>
      <w:r>
        <w:rPr>
          <w:rFonts w:ascii="Courier New" w:hAnsi="Courier New" w:cs="Courier New"/>
          <w:color w:val="333333"/>
          <w:sz w:val="21"/>
          <w:szCs w:val="21"/>
        </w:rPr>
        <w:t>CPU</w:t>
      </w:r>
      <w:r>
        <w:rPr>
          <w:rFonts w:ascii="Courier New" w:hAnsi="Courier New" w:cs="Courier New"/>
          <w:color w:val="333333"/>
          <w:sz w:val="21"/>
          <w:szCs w:val="21"/>
        </w:rPr>
        <w:t>的</w:t>
      </w:r>
      <w:r>
        <w:rPr>
          <w:rFonts w:ascii="Courier New" w:hAnsi="Courier New" w:cs="Courier New"/>
          <w:color w:val="333333"/>
          <w:sz w:val="21"/>
          <w:szCs w:val="21"/>
        </w:rPr>
        <w:t>TF</w:t>
      </w:r>
      <w:r>
        <w:rPr>
          <w:rFonts w:ascii="Courier New" w:hAnsi="Courier New" w:cs="Courier New"/>
          <w:color w:val="333333"/>
          <w:sz w:val="21"/>
          <w:szCs w:val="21"/>
        </w:rPr>
        <w:t>标志实现的。如果</w:t>
      </w:r>
      <w:r>
        <w:rPr>
          <w:rFonts w:ascii="Courier New" w:hAnsi="Courier New" w:cs="Courier New"/>
          <w:color w:val="333333"/>
          <w:sz w:val="21"/>
          <w:szCs w:val="21"/>
        </w:rPr>
        <w:t>TF</w:t>
      </w:r>
      <w:r>
        <w:rPr>
          <w:rFonts w:ascii="Courier New" w:hAnsi="Courier New" w:cs="Courier New"/>
          <w:color w:val="333333"/>
          <w:sz w:val="21"/>
          <w:szCs w:val="21"/>
        </w:rPr>
        <w:t>标志被置位，那么在每执行一条指令后即产生一个</w:t>
      </w:r>
      <w:r>
        <w:rPr>
          <w:rFonts w:ascii="Courier New" w:hAnsi="Courier New" w:cs="Courier New"/>
          <w:color w:val="333333"/>
          <w:sz w:val="21"/>
          <w:szCs w:val="21"/>
        </w:rPr>
        <w:t>int</w:t>
      </w:r>
      <w:r w:rsidR="00C3003B">
        <w:rPr>
          <w:rFonts w:ascii="Courier New" w:hAnsi="Courier New" w:cs="Courier New"/>
          <w:color w:val="333333"/>
          <w:sz w:val="21"/>
          <w:szCs w:val="21"/>
        </w:rPr>
        <w:t xml:space="preserve"> </w:t>
      </w:r>
      <w:r>
        <w:rPr>
          <w:rFonts w:ascii="Courier New" w:hAnsi="Courier New" w:cs="Courier New"/>
          <w:color w:val="333333"/>
          <w:sz w:val="21"/>
          <w:szCs w:val="21"/>
        </w:rPr>
        <w:t>1</w:t>
      </w:r>
      <w:r>
        <w:rPr>
          <w:rFonts w:ascii="Courier New" w:hAnsi="Courier New" w:cs="Courier New"/>
          <w:color w:val="333333"/>
          <w:sz w:val="21"/>
          <w:szCs w:val="21"/>
        </w:rPr>
        <w:t>中断。</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&lt;bochs:3&gt;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w:t>
      </w:r>
      <w:r>
        <w:rPr>
          <w:rFonts w:ascii="Courier New" w:hAnsi="Courier New" w:cs="Courier New"/>
          <w:color w:val="333333"/>
          <w:sz w:val="21"/>
          <w:szCs w:val="21"/>
          <w:shd w:val="clear" w:color="auto" w:fill="C0C0C0"/>
        </w:rPr>
        <w:br/>
        <w:t>rax: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0x00000000:00a18f6a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rcx: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0x00000000:ffdffc70</w:t>
      </w:r>
      <w:r>
        <w:rPr>
          <w:rFonts w:ascii="Courier New" w:hAnsi="Courier New" w:cs="Courier New"/>
          <w:color w:val="333333"/>
          <w:sz w:val="21"/>
          <w:szCs w:val="21"/>
          <w:shd w:val="clear" w:color="auto" w:fill="C0C0C0"/>
        </w:rPr>
        <w:br/>
        <w:t>rdx: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0x00000000:ffdffc70</w:t>
      </w:r>
      <w:r>
        <w:rPr>
          <w:rFonts w:ascii="Courier New" w:hAnsi="Courier New" w:cs="Courier New"/>
          <w:color w:val="333333"/>
          <w:sz w:val="21"/>
          <w:szCs w:val="21"/>
          <w:shd w:val="clear" w:color="auto" w:fill="C0C0C0"/>
        </w:rPr>
        <w:br/>
        <w:t>rsp: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0x00000000:8054ac34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rbp: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0x00000000:8054ac50</w:t>
      </w:r>
      <w:r>
        <w:rPr>
          <w:rFonts w:ascii="Courier New" w:hAnsi="Courier New" w:cs="Courier New"/>
          <w:color w:val="333333"/>
          <w:sz w:val="21"/>
          <w:szCs w:val="21"/>
          <w:shd w:val="clear" w:color="auto" w:fill="C0C0C0"/>
        </w:rPr>
        <w:br/>
        <w:t>rsi: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0x00000000:ffdffc50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rdi:</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0x00000000:821e7b68</w:t>
      </w:r>
      <w:r>
        <w:rPr>
          <w:rFonts w:ascii="Courier New" w:hAnsi="Courier New" w:cs="Courier New"/>
          <w:color w:val="333333"/>
          <w:sz w:val="21"/>
          <w:szCs w:val="21"/>
          <w:shd w:val="clear" w:color="auto" w:fill="C0C0C0"/>
        </w:rPr>
        <w:br/>
        <w:t>r8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r9</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r13:</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r15: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0x00000000:00000000</w:t>
      </w:r>
      <w:r>
        <w:rPr>
          <w:rFonts w:ascii="Courier New" w:hAnsi="Courier New" w:cs="Courier New"/>
          <w:color w:val="333333"/>
          <w:sz w:val="21"/>
          <w:szCs w:val="21"/>
          <w:shd w:val="clear" w:color="auto" w:fill="C0C0C0"/>
        </w:rPr>
        <w:br/>
        <w:t>rip: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0x00000000:f871d162</w:t>
      </w:r>
      <w:r>
        <w:rPr>
          <w:rFonts w:ascii="Courier New" w:hAnsi="Courier New" w:cs="Courier New"/>
          <w:color w:val="333333"/>
          <w:sz w:val="21"/>
          <w:szCs w:val="21"/>
          <w:shd w:val="clear" w:color="auto" w:fill="C0C0C0"/>
        </w:rPr>
        <w:br/>
        <w:t>eflags</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0x00000246: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vm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nt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IOPL=0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of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ZF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af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cf</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eflags</w:t>
      </w:r>
      <w:r>
        <w:rPr>
          <w:rFonts w:ascii="Courier New" w:hAnsi="Courier New" w:cs="Courier New"/>
          <w:color w:val="333333"/>
          <w:sz w:val="21"/>
          <w:szCs w:val="21"/>
        </w:rPr>
        <w:t>的第八位是</w:t>
      </w:r>
      <w:r>
        <w:rPr>
          <w:rFonts w:ascii="Courier New" w:hAnsi="Courier New" w:cs="Courier New"/>
          <w:color w:val="333333"/>
          <w:sz w:val="21"/>
          <w:szCs w:val="21"/>
        </w:rPr>
        <w:t>TF</w:t>
      </w:r>
      <w:r>
        <w:rPr>
          <w:rFonts w:ascii="Courier New" w:hAnsi="Courier New" w:cs="Courier New"/>
          <w:color w:val="333333"/>
          <w:sz w:val="21"/>
          <w:szCs w:val="21"/>
        </w:rPr>
        <w:t>标志位，也就是将</w:t>
      </w:r>
      <w:r>
        <w:rPr>
          <w:rFonts w:ascii="Courier New" w:hAnsi="Courier New" w:cs="Courier New"/>
          <w:color w:val="333333"/>
          <w:sz w:val="21"/>
          <w:szCs w:val="21"/>
        </w:rPr>
        <w:t>eflag</w:t>
      </w:r>
      <w:r w:rsidR="00C3003B">
        <w:rPr>
          <w:rFonts w:ascii="Courier New" w:hAnsi="Courier New" w:cs="Courier New"/>
          <w:color w:val="333333"/>
          <w:sz w:val="21"/>
          <w:szCs w:val="21"/>
        </w:rPr>
        <w:t xml:space="preserve"> </w:t>
      </w:r>
      <w:r>
        <w:rPr>
          <w:rFonts w:ascii="Courier New" w:hAnsi="Courier New" w:cs="Courier New"/>
          <w:color w:val="333333"/>
          <w:sz w:val="21"/>
          <w:szCs w:val="21"/>
        </w:rPr>
        <w:t>and</w:t>
      </w:r>
      <w:r w:rsidR="00C3003B">
        <w:rPr>
          <w:rFonts w:ascii="Courier New" w:hAnsi="Courier New" w:cs="Courier New"/>
          <w:color w:val="333333"/>
          <w:sz w:val="21"/>
          <w:szCs w:val="21"/>
        </w:rPr>
        <w:t xml:space="preserve"> </w:t>
      </w:r>
      <w:r>
        <w:rPr>
          <w:rFonts w:ascii="Courier New" w:hAnsi="Courier New" w:cs="Courier New"/>
          <w:color w:val="333333"/>
          <w:sz w:val="21"/>
          <w:szCs w:val="21"/>
        </w:rPr>
        <w:t>0x100</w:t>
      </w:r>
      <w:r>
        <w:rPr>
          <w:rFonts w:ascii="Courier New" w:hAnsi="Courier New" w:cs="Courier New"/>
          <w:color w:val="333333"/>
          <w:sz w:val="21"/>
          <w:szCs w:val="21"/>
        </w:rPr>
        <w:t>即可将</w:t>
      </w:r>
      <w:r>
        <w:rPr>
          <w:rFonts w:ascii="Courier New" w:hAnsi="Courier New" w:cs="Courier New"/>
          <w:color w:val="333333"/>
          <w:sz w:val="21"/>
          <w:szCs w:val="21"/>
        </w:rPr>
        <w:t>TF</w:t>
      </w:r>
      <w:r>
        <w:rPr>
          <w:rFonts w:ascii="Courier New" w:hAnsi="Courier New" w:cs="Courier New"/>
          <w:color w:val="333333"/>
          <w:sz w:val="21"/>
          <w:szCs w:val="21"/>
        </w:rPr>
        <w:t>置位</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&lt;bochs:38&gt;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setpmem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0x006d1d35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0x00034668</w:t>
      </w:r>
      <w:r>
        <w:rPr>
          <w:rFonts w:ascii="Courier New" w:hAnsi="Courier New" w:cs="Courier New"/>
          <w:color w:val="333333"/>
          <w:sz w:val="21"/>
          <w:szCs w:val="21"/>
          <w:shd w:val="clear" w:color="auto" w:fill="C0C0C0"/>
        </w:rPr>
        <w:br/>
        <w:t>&lt;bochs:39&gt;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setpmem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0x006d1d39</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0x6600</w:t>
      </w:r>
      <w:r>
        <w:rPr>
          <w:rFonts w:ascii="Courier New" w:hAnsi="Courier New" w:cs="Courier New"/>
          <w:color w:val="333333"/>
          <w:sz w:val="21"/>
          <w:szCs w:val="21"/>
          <w:shd w:val="clear" w:color="auto" w:fill="C0C0C0"/>
        </w:rPr>
        <w:br/>
        <w:t>&lt;bochs:40&gt;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setpmem</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0x006d1d3b</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1</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0x9d</w:t>
      </w:r>
      <w:r>
        <w:rPr>
          <w:rFonts w:ascii="Courier New" w:hAnsi="Courier New" w:cs="Courier New"/>
          <w:color w:val="333333"/>
          <w:sz w:val="21"/>
          <w:szCs w:val="21"/>
          <w:shd w:val="clear" w:color="auto" w:fill="C0C0C0"/>
        </w:rPr>
        <w:br/>
        <w:t>&lt;bochs:41&gt;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u</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rip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rip+20</w:t>
      </w:r>
      <w:r>
        <w:rPr>
          <w:rFonts w:ascii="Courier New" w:hAnsi="Courier New" w:cs="Courier New"/>
          <w:color w:val="333333"/>
          <w:sz w:val="21"/>
          <w:szCs w:val="21"/>
          <w:shd w:val="clear" w:color="auto" w:fill="C0C0C0"/>
        </w:rPr>
        <w:br/>
        <w:t>806d1d35:</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push</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0x00000346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6846030000</w:t>
      </w:r>
      <w:r>
        <w:rPr>
          <w:rFonts w:ascii="Courier New" w:hAnsi="Courier New" w:cs="Courier New"/>
          <w:color w:val="333333"/>
          <w:sz w:val="21"/>
          <w:szCs w:val="21"/>
          <w:shd w:val="clear" w:color="auto" w:fill="C0C0C0"/>
        </w:rPr>
        <w:br/>
        <w:t>806d1d3a:</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popf</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669d</w:t>
      </w:r>
      <w:r>
        <w:rPr>
          <w:rFonts w:ascii="Courier New" w:hAnsi="Courier New" w:cs="Courier New"/>
          <w:color w:val="333333"/>
          <w:sz w:val="21"/>
          <w:szCs w:val="21"/>
          <w:shd w:val="clear" w:color="auto" w:fill="C0C0C0"/>
        </w:rPr>
        <w:br/>
        <w:t>806d1d3c: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ebp,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esp</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8bec</w:t>
      </w:r>
      <w:r>
        <w:rPr>
          <w:rFonts w:ascii="Courier New" w:hAnsi="Courier New" w:cs="Courier New"/>
          <w:color w:val="333333"/>
          <w:sz w:val="21"/>
          <w:szCs w:val="21"/>
          <w:shd w:val="clear" w:color="auto" w:fill="C0C0C0"/>
        </w:rPr>
        <w:br/>
        <w:t>806d1d3e: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dword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ptr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ss:[esp+68],</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eax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89442444</w:t>
      </w:r>
      <w:r>
        <w:rPr>
          <w:rFonts w:ascii="Courier New" w:hAnsi="Courier New" w:cs="Courier New"/>
          <w:color w:val="333333"/>
          <w:sz w:val="21"/>
          <w:szCs w:val="21"/>
          <w:shd w:val="clear" w:color="auto" w:fill="C0C0C0"/>
        </w:rPr>
        <w:br/>
        <w:t>806d1d42:</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dword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ptr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ss:[esp+64],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ecx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894c2440</w:t>
      </w:r>
      <w:r>
        <w:rPr>
          <w:rFonts w:ascii="Courier New" w:hAnsi="Courier New" w:cs="Courier New"/>
          <w:color w:val="333333"/>
          <w:sz w:val="21"/>
          <w:szCs w:val="21"/>
          <w:shd w:val="clear" w:color="auto" w:fill="C0C0C0"/>
        </w:rPr>
        <w:br/>
        <w:t>806d1d46:</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mov</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dword</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ptr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ss:[esp+60],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edx</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8954243c</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由于</w:t>
      </w:r>
      <w:r>
        <w:rPr>
          <w:rFonts w:ascii="Courier New" w:hAnsi="Courier New" w:cs="Courier New"/>
          <w:color w:val="333333"/>
          <w:sz w:val="21"/>
          <w:szCs w:val="21"/>
        </w:rPr>
        <w:t>bochsdbg</w:t>
      </w:r>
      <w:r>
        <w:rPr>
          <w:rFonts w:ascii="Courier New" w:hAnsi="Courier New" w:cs="Courier New"/>
          <w:color w:val="333333"/>
          <w:sz w:val="21"/>
          <w:szCs w:val="21"/>
        </w:rPr>
        <w:t>不支持设置</w:t>
      </w:r>
      <w:r>
        <w:rPr>
          <w:rFonts w:ascii="Courier New" w:hAnsi="Courier New" w:cs="Courier New"/>
          <w:color w:val="333333"/>
          <w:sz w:val="21"/>
          <w:szCs w:val="21"/>
        </w:rPr>
        <w:t>eflag</w:t>
      </w:r>
      <w:r>
        <w:rPr>
          <w:rFonts w:ascii="Courier New" w:hAnsi="Courier New" w:cs="Courier New"/>
          <w:color w:val="333333"/>
          <w:sz w:val="21"/>
          <w:szCs w:val="21"/>
        </w:rPr>
        <w:t>基础器的值，只能设置通用寄存器的值，这就通过修改代码将</w:t>
      </w:r>
      <w:r>
        <w:rPr>
          <w:rFonts w:ascii="Courier New" w:hAnsi="Courier New" w:cs="Courier New"/>
          <w:color w:val="333333"/>
          <w:sz w:val="21"/>
          <w:szCs w:val="21"/>
        </w:rPr>
        <w:t>eflags</w:t>
      </w:r>
      <w:r>
        <w:rPr>
          <w:rFonts w:ascii="Courier New" w:hAnsi="Courier New" w:cs="Courier New"/>
          <w:color w:val="333333"/>
          <w:sz w:val="21"/>
          <w:szCs w:val="21"/>
        </w:rPr>
        <w:t>置位。</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单步运行：</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shd w:val="clear" w:color="auto" w:fill="C0C0C0"/>
        </w:rPr>
        <w:t>&lt;bochs:43&gt;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w:t>
      </w:r>
      <w:r>
        <w:rPr>
          <w:rFonts w:ascii="Arial" w:hAnsi="Arial" w:cs="Arial"/>
          <w:color w:val="333333"/>
          <w:sz w:val="21"/>
          <w:szCs w:val="21"/>
          <w:shd w:val="clear" w:color="auto" w:fill="C0C0C0"/>
        </w:rPr>
        <w:br/>
        <w:t>Next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t=36941382598</w:t>
      </w:r>
      <w:r>
        <w:rPr>
          <w:rFonts w:ascii="Arial" w:hAnsi="Arial" w:cs="Arial"/>
          <w:color w:val="333333"/>
          <w:sz w:val="21"/>
          <w:szCs w:val="21"/>
          <w:shd w:val="clear" w:color="auto" w:fill="C0C0C0"/>
        </w:rPr>
        <w:br/>
        <w:t>(0)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[0x006d1d3a]</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0008:00000000806d1d3a</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popf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669d</w:t>
      </w:r>
      <w:r>
        <w:rPr>
          <w:rFonts w:ascii="Arial" w:hAnsi="Arial" w:cs="Arial"/>
          <w:color w:val="333333"/>
          <w:sz w:val="21"/>
          <w:szCs w:val="21"/>
          <w:shd w:val="clear" w:color="auto" w:fill="C0C0C0"/>
        </w:rPr>
        <w:br/>
        <w:t>&lt;bochs:44&gt;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w:t>
      </w:r>
      <w:r>
        <w:rPr>
          <w:rFonts w:ascii="Arial" w:hAnsi="Arial" w:cs="Arial"/>
          <w:color w:val="333333"/>
          <w:sz w:val="21"/>
          <w:szCs w:val="21"/>
          <w:shd w:val="clear" w:color="auto" w:fill="C0C0C0"/>
        </w:rPr>
        <w:br/>
      </w:r>
      <w:r>
        <w:rPr>
          <w:rFonts w:ascii="Arial" w:hAnsi="Arial" w:cs="Arial"/>
          <w:color w:val="333333"/>
          <w:sz w:val="21"/>
          <w:szCs w:val="21"/>
          <w:shd w:val="clear" w:color="auto" w:fill="C0C0C0"/>
        </w:rPr>
        <w:lastRenderedPageBreak/>
        <w:t>Next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t=36941382599</w:t>
      </w:r>
      <w:r>
        <w:rPr>
          <w:rFonts w:ascii="Arial" w:hAnsi="Arial" w:cs="Arial"/>
          <w:color w:val="333333"/>
          <w:sz w:val="21"/>
          <w:szCs w:val="21"/>
          <w:shd w:val="clear" w:color="auto" w:fill="C0C0C0"/>
        </w:rPr>
        <w:br/>
        <w:t>(0)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[0x006d1d3c]</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0008:00000000806d1d3c</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mov</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ebp,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esp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8bec</w:t>
      </w:r>
      <w:r>
        <w:rPr>
          <w:rFonts w:ascii="Arial" w:hAnsi="Arial" w:cs="Arial"/>
          <w:color w:val="333333"/>
          <w:sz w:val="21"/>
          <w:szCs w:val="21"/>
          <w:shd w:val="clear" w:color="auto" w:fill="C0C0C0"/>
        </w:rPr>
        <w:br/>
        <w:t>&lt;bochs:46&gt;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w:t>
      </w:r>
      <w:r>
        <w:rPr>
          <w:rFonts w:ascii="Arial" w:hAnsi="Arial" w:cs="Arial"/>
          <w:color w:val="333333"/>
          <w:sz w:val="21"/>
          <w:szCs w:val="21"/>
          <w:shd w:val="clear" w:color="auto" w:fill="C0C0C0"/>
        </w:rPr>
        <w:br/>
        <w:t>Next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t=36941382600</w:t>
      </w:r>
      <w:r>
        <w:rPr>
          <w:rFonts w:ascii="Arial" w:hAnsi="Arial" w:cs="Arial"/>
          <w:color w:val="333333"/>
          <w:sz w:val="21"/>
          <w:szCs w:val="21"/>
          <w:shd w:val="clear" w:color="auto" w:fill="C0C0C0"/>
        </w:rPr>
        <w:br/>
        <w:t>(0)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[0x006d1d3e]</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0008:00000000806d1d3e</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mov</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dword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ptr</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ss:[esp+68],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eax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89442444</w:t>
      </w:r>
    </w:p>
    <w:p w:rsidR="00FB1391" w:rsidRDefault="00FB1391" w:rsidP="00FB1391">
      <w:pPr>
        <w:pStyle w:val="a8"/>
        <w:shd w:val="clear" w:color="auto" w:fill="FFFFFF"/>
        <w:spacing w:line="390" w:lineRule="atLeast"/>
        <w:rPr>
          <w:rFonts w:ascii="Arial" w:hAnsi="Arial" w:cs="Arial"/>
          <w:color w:val="333333"/>
          <w:sz w:val="21"/>
          <w:szCs w:val="21"/>
        </w:rPr>
      </w:pPr>
      <w:r>
        <w:rPr>
          <w:rFonts w:ascii="Arial" w:hAnsi="Arial" w:cs="Arial"/>
          <w:color w:val="333333"/>
          <w:sz w:val="21"/>
          <w:szCs w:val="21"/>
        </w:rPr>
        <w:br/>
        <w:t>TF</w:t>
      </w:r>
      <w:r>
        <w:rPr>
          <w:rFonts w:ascii="Arial" w:hAnsi="Arial" w:cs="Arial"/>
          <w:color w:val="333333"/>
          <w:sz w:val="21"/>
          <w:szCs w:val="21"/>
        </w:rPr>
        <w:t>置位是成功了的</w:t>
      </w:r>
      <w:r>
        <w:rPr>
          <w:rFonts w:ascii="Arial" w:hAnsi="Arial" w:cs="Arial"/>
          <w:color w:val="333333"/>
          <w:sz w:val="21"/>
          <w:szCs w:val="21"/>
        </w:rPr>
        <w:t>:</w:t>
      </w:r>
      <w:r>
        <w:rPr>
          <w:rFonts w:ascii="Arial" w:hAnsi="Arial" w:cs="Arial"/>
          <w:color w:val="333333"/>
          <w:sz w:val="21"/>
          <w:szCs w:val="21"/>
        </w:rPr>
        <w:br/>
      </w:r>
      <w:r>
        <w:rPr>
          <w:rFonts w:ascii="Arial" w:hAnsi="Arial" w:cs="Arial"/>
          <w:color w:val="333333"/>
          <w:sz w:val="21"/>
          <w:szCs w:val="21"/>
          <w:shd w:val="clear" w:color="auto" w:fill="C0C0C0"/>
        </w:rPr>
        <w:t>&lt;bochs:47&gt;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w:t>
      </w:r>
      <w:r>
        <w:rPr>
          <w:rFonts w:ascii="Arial" w:hAnsi="Arial" w:cs="Arial"/>
          <w:color w:val="333333"/>
          <w:sz w:val="21"/>
          <w:szCs w:val="21"/>
          <w:shd w:val="clear" w:color="auto" w:fill="C0C0C0"/>
        </w:rPr>
        <w:br/>
        <w:t>rax: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0x00000000:00a18f6a</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rcx: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0x00000000:ffdffc70</w:t>
      </w:r>
      <w:r>
        <w:rPr>
          <w:rFonts w:ascii="Arial" w:hAnsi="Arial" w:cs="Arial"/>
          <w:color w:val="333333"/>
          <w:sz w:val="21"/>
          <w:szCs w:val="21"/>
          <w:shd w:val="clear" w:color="auto" w:fill="C0C0C0"/>
        </w:rPr>
        <w:br/>
        <w:t>rdx: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rbx:</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0x00000000:ffdffc70</w:t>
      </w:r>
      <w:r>
        <w:rPr>
          <w:rFonts w:ascii="Arial" w:hAnsi="Arial" w:cs="Arial"/>
          <w:color w:val="333333"/>
          <w:sz w:val="21"/>
          <w:szCs w:val="21"/>
          <w:shd w:val="clear" w:color="auto" w:fill="C0C0C0"/>
        </w:rPr>
        <w:br/>
        <w:t>rsp: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0x00000000:8054ac22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rbp: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0x00000000:8054ac22</w:t>
      </w:r>
      <w:r>
        <w:rPr>
          <w:rFonts w:ascii="Arial" w:hAnsi="Arial" w:cs="Arial"/>
          <w:color w:val="333333"/>
          <w:sz w:val="21"/>
          <w:szCs w:val="21"/>
          <w:shd w:val="clear" w:color="auto" w:fill="C0C0C0"/>
        </w:rPr>
        <w:br/>
        <w:t>rsi:</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0x00000000:ffdffc50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rdi:</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0x00000000:821e7b68</w:t>
      </w:r>
      <w:r>
        <w:rPr>
          <w:rFonts w:ascii="Arial" w:hAnsi="Arial" w:cs="Arial"/>
          <w:color w:val="333333"/>
          <w:sz w:val="21"/>
          <w:szCs w:val="21"/>
          <w:shd w:val="clear" w:color="auto" w:fill="C0C0C0"/>
        </w:rPr>
        <w:br/>
        <w:t>r8</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r9</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r10: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r11:</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r12:</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r13:</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r14: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r15:</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0x00000000:00000000</w:t>
      </w:r>
      <w:r>
        <w:rPr>
          <w:rFonts w:ascii="Arial" w:hAnsi="Arial" w:cs="Arial"/>
          <w:color w:val="333333"/>
          <w:sz w:val="21"/>
          <w:szCs w:val="21"/>
          <w:shd w:val="clear" w:color="auto" w:fill="C0C0C0"/>
        </w:rPr>
        <w:br/>
        <w:t>rip: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0x00000000:806d1d3e</w:t>
      </w:r>
      <w:r>
        <w:rPr>
          <w:rFonts w:ascii="Arial" w:hAnsi="Arial" w:cs="Arial"/>
          <w:color w:val="333333"/>
          <w:sz w:val="21"/>
          <w:szCs w:val="21"/>
          <w:shd w:val="clear" w:color="auto" w:fill="C0C0C0"/>
        </w:rPr>
        <w:br/>
        <w:t>eflags</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0x00000346:</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id</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vip</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vif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ac</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vm</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rf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nt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IOPL=0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of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df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IF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ZF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PF</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cf</w:t>
      </w:r>
      <w:r>
        <w:rPr>
          <w:rFonts w:ascii="Arial" w:hAnsi="Arial" w:cs="Arial"/>
          <w:color w:val="333333"/>
          <w:sz w:val="21"/>
          <w:szCs w:val="21"/>
          <w:shd w:val="clear" w:color="auto" w:fill="C0C0C0"/>
        </w:rPr>
        <w:br/>
        <w:t>&lt;bochs:48&gt;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s</w:t>
      </w:r>
      <w:r>
        <w:rPr>
          <w:rFonts w:ascii="Arial" w:hAnsi="Arial" w:cs="Arial"/>
          <w:color w:val="333333"/>
          <w:sz w:val="21"/>
          <w:szCs w:val="21"/>
          <w:shd w:val="clear" w:color="auto" w:fill="C0C0C0"/>
        </w:rPr>
        <w:br/>
        <w:t>Next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at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t=36941382601</w:t>
      </w:r>
      <w:r>
        <w:rPr>
          <w:rFonts w:ascii="Arial" w:hAnsi="Arial" w:cs="Arial"/>
          <w:color w:val="333333"/>
          <w:sz w:val="21"/>
          <w:szCs w:val="21"/>
          <w:shd w:val="clear" w:color="auto" w:fill="C0C0C0"/>
        </w:rPr>
        <w:br/>
        <w:t>(0)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[0x0053f314]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0008:000000008053f314</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(unk.</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ctxt):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push</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0x00000000</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w:t>
      </w:r>
      <w:r w:rsidR="00C3003B">
        <w:rPr>
          <w:rFonts w:ascii="Arial" w:hAnsi="Arial" w:cs="Arial"/>
          <w:color w:val="333333"/>
          <w:sz w:val="21"/>
          <w:szCs w:val="21"/>
          <w:shd w:val="clear" w:color="auto" w:fill="C0C0C0"/>
        </w:rPr>
        <w:t xml:space="preserve"> </w:t>
      </w:r>
      <w:r>
        <w:rPr>
          <w:rFonts w:ascii="Arial" w:hAnsi="Arial" w:cs="Arial"/>
          <w:color w:val="333333"/>
          <w:sz w:val="21"/>
          <w:szCs w:val="21"/>
          <w:shd w:val="clear" w:color="auto" w:fill="C0C0C0"/>
        </w:rPr>
        <w:t>6a00</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rPr>
        <w:t>已经进入</w:t>
      </w:r>
      <w:r>
        <w:rPr>
          <w:rFonts w:ascii="Courier New" w:hAnsi="Courier New" w:cs="Courier New"/>
          <w:color w:val="333333"/>
          <w:sz w:val="21"/>
          <w:szCs w:val="21"/>
        </w:rPr>
        <w:t>ISR</w:t>
      </w:r>
      <w:r w:rsidR="00C3003B">
        <w:rPr>
          <w:rFonts w:ascii="Courier New" w:hAnsi="Courier New" w:cs="Courier New"/>
          <w:color w:val="333333"/>
          <w:sz w:val="21"/>
          <w:szCs w:val="21"/>
        </w:rPr>
        <w:t xml:space="preserve"> </w:t>
      </w:r>
      <w:r>
        <w:rPr>
          <w:rFonts w:ascii="Courier New" w:hAnsi="Courier New" w:cs="Courier New"/>
          <w:color w:val="333333"/>
          <w:sz w:val="21"/>
          <w:szCs w:val="21"/>
        </w:rPr>
        <w:t>1</w:t>
      </w:r>
      <w:r>
        <w:rPr>
          <w:rFonts w:ascii="Courier New" w:hAnsi="Courier New" w:cs="Courier New"/>
          <w:color w:val="333333"/>
          <w:sz w:val="21"/>
          <w:szCs w:val="21"/>
        </w:rPr>
        <w:br/>
      </w:r>
      <w:r>
        <w:rPr>
          <w:rFonts w:ascii="Courier New" w:hAnsi="Courier New" w:cs="Courier New"/>
          <w:color w:val="333333"/>
          <w:sz w:val="21"/>
          <w:szCs w:val="21"/>
        </w:rPr>
        <w:t>（这里不知为是么置位了</w:t>
      </w:r>
      <w:r>
        <w:rPr>
          <w:rFonts w:ascii="Courier New" w:hAnsi="Courier New" w:cs="Courier New"/>
          <w:color w:val="333333"/>
          <w:sz w:val="21"/>
          <w:szCs w:val="21"/>
        </w:rPr>
        <w:t>TF</w:t>
      </w:r>
      <w:r>
        <w:rPr>
          <w:rFonts w:ascii="Courier New" w:hAnsi="Courier New" w:cs="Courier New"/>
          <w:color w:val="333333"/>
          <w:sz w:val="21"/>
          <w:szCs w:val="21"/>
        </w:rPr>
        <w:t>后单步了两条指令才跳入</w:t>
      </w:r>
      <w:r>
        <w:rPr>
          <w:rFonts w:ascii="Courier New" w:hAnsi="Courier New" w:cs="Courier New"/>
          <w:color w:val="333333"/>
          <w:sz w:val="21"/>
          <w:szCs w:val="21"/>
        </w:rPr>
        <w:t>ISR</w:t>
      </w:r>
      <w:r w:rsidR="00C3003B">
        <w:rPr>
          <w:rFonts w:ascii="Courier New" w:hAnsi="Courier New" w:cs="Courier New"/>
          <w:color w:val="333333"/>
          <w:sz w:val="21"/>
          <w:szCs w:val="21"/>
        </w:rPr>
        <w:t xml:space="preserve"> </w:t>
      </w:r>
      <w:r>
        <w:rPr>
          <w:rFonts w:ascii="Courier New" w:hAnsi="Courier New" w:cs="Courier New"/>
          <w:color w:val="333333"/>
          <w:sz w:val="21"/>
          <w:szCs w:val="21"/>
        </w:rPr>
        <w:t>1</w:t>
      </w:r>
      <w:r>
        <w:rPr>
          <w:rFonts w:ascii="Courier New" w:hAnsi="Courier New" w:cs="Courier New"/>
          <w:color w:val="333333"/>
          <w:sz w:val="21"/>
          <w:szCs w:val="21"/>
        </w:rPr>
        <w:t>，是</w:t>
      </w:r>
      <w:r>
        <w:rPr>
          <w:rFonts w:ascii="Courier New" w:hAnsi="Courier New" w:cs="Courier New"/>
          <w:color w:val="333333"/>
          <w:sz w:val="21"/>
          <w:szCs w:val="21"/>
        </w:rPr>
        <w:t>bochs</w:t>
      </w:r>
      <w:r>
        <w:rPr>
          <w:rFonts w:ascii="Courier New" w:hAnsi="Courier New" w:cs="Courier New"/>
          <w:color w:val="333333"/>
          <w:sz w:val="21"/>
          <w:szCs w:val="21"/>
        </w:rPr>
        <w:t>的实现原理问题？存疑在此。）</w:t>
      </w:r>
    </w:p>
    <w:p w:rsidR="00FB1391" w:rsidRDefault="00FB1391" w:rsidP="00FB1391">
      <w:pPr>
        <w:pStyle w:val="a8"/>
        <w:shd w:val="clear" w:color="auto" w:fill="FFFFFF"/>
        <w:spacing w:line="390" w:lineRule="atLeast"/>
        <w:rPr>
          <w:rFonts w:ascii="Arial" w:hAnsi="Arial" w:cs="Arial"/>
          <w:color w:val="333333"/>
          <w:sz w:val="21"/>
          <w:szCs w:val="21"/>
        </w:rPr>
      </w:pPr>
      <w:r>
        <w:rPr>
          <w:rFonts w:ascii="Courier New" w:hAnsi="Courier New" w:cs="Courier New"/>
          <w:color w:val="333333"/>
          <w:sz w:val="21"/>
          <w:szCs w:val="21"/>
          <w:shd w:val="clear" w:color="auto" w:fill="C0C0C0"/>
        </w:rPr>
        <w:t>&lt;bochs:49&gt;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info</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idt</w:t>
      </w:r>
      <w:r>
        <w:rPr>
          <w:rFonts w:ascii="Courier New" w:hAnsi="Courier New" w:cs="Courier New"/>
          <w:color w:val="333333"/>
          <w:sz w:val="21"/>
          <w:szCs w:val="21"/>
          <w:shd w:val="clear" w:color="auto" w:fill="C0C0C0"/>
        </w:rPr>
        <w:b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Descriptor</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Table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(base=0x000000008003f400,</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limit=2047):</w:t>
      </w:r>
      <w:r>
        <w:rPr>
          <w:rFonts w:ascii="Courier New" w:hAnsi="Courier New" w:cs="Courier New"/>
          <w:color w:val="333333"/>
          <w:sz w:val="21"/>
          <w:szCs w:val="21"/>
          <w:shd w:val="clear" w:color="auto" w:fill="C0C0C0"/>
        </w:rPr>
        <w:br/>
        <w:t>IDT[0x00]=32-Bit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target=0x0008:0x8053f19c,</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r>
        <w:rPr>
          <w:rFonts w:ascii="Courier New" w:hAnsi="Courier New" w:cs="Courier New"/>
          <w:color w:val="333333"/>
          <w:sz w:val="21"/>
          <w:szCs w:val="21"/>
          <w:shd w:val="clear" w:color="auto" w:fill="C0C0C0"/>
        </w:rPr>
        <w:br/>
        <w:t>IDT[0x01]=32-Bit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Interrupt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Gate</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target=0x0008:0x8053f314,</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DPL=0</w:t>
      </w:r>
      <w:r>
        <w:rPr>
          <w:rFonts w:ascii="Courier New" w:hAnsi="Courier New" w:cs="Courier New"/>
          <w:color w:val="333333"/>
          <w:sz w:val="21"/>
          <w:szCs w:val="21"/>
          <w:shd w:val="clear" w:color="auto" w:fill="C0C0C0"/>
        </w:rPr>
        <w:br/>
        <w:t>...</w:t>
      </w:r>
      <w:r w:rsidR="00C3003B">
        <w:rPr>
          <w:rFonts w:ascii="Courier New" w:hAnsi="Courier New" w:cs="Courier New"/>
          <w:color w:val="333333"/>
          <w:sz w:val="21"/>
          <w:szCs w:val="21"/>
          <w:shd w:val="clear" w:color="auto" w:fill="C0C0C0"/>
        </w:rPr>
        <w:t xml:space="preserve"> </w:t>
      </w:r>
      <w:r>
        <w:rPr>
          <w:rFonts w:ascii="Courier New" w:hAnsi="Courier New" w:cs="Courier New"/>
          <w:color w:val="333333"/>
          <w:sz w:val="21"/>
          <w:szCs w:val="21"/>
          <w:shd w:val="clear" w:color="auto" w:fill="C0C0C0"/>
        </w:rPr>
        <w:t>...</w:t>
      </w:r>
    </w:p>
    <w:p w:rsidR="004E5706" w:rsidRPr="004E5706" w:rsidRDefault="004E5706" w:rsidP="004E5706"/>
    <w:p w:rsidR="004E5706" w:rsidRPr="004E5706" w:rsidRDefault="004E5706" w:rsidP="004E5706">
      <w:r w:rsidRPr="004E5706">
        <w:br w:type="page"/>
      </w:r>
    </w:p>
    <w:p w:rsidR="00DF73F4" w:rsidRDefault="00DF73F4" w:rsidP="00807702">
      <w:pPr>
        <w:pStyle w:val="3"/>
        <w:rPr>
          <w:sz w:val="39"/>
          <w:szCs w:val="39"/>
        </w:rPr>
      </w:pPr>
      <w:r>
        <w:rPr>
          <w:rFonts w:hint="eastAsia"/>
          <w:sz w:val="39"/>
          <w:szCs w:val="39"/>
        </w:rPr>
        <w:lastRenderedPageBreak/>
        <w:t>DEBUG</w:t>
      </w:r>
      <w:r w:rsidR="00807702">
        <w:rPr>
          <w:rFonts w:hint="eastAsia"/>
          <w:sz w:val="39"/>
          <w:szCs w:val="39"/>
        </w:rPr>
        <w:t>.EXE</w:t>
      </w:r>
      <w:r>
        <w:rPr>
          <w:rFonts w:hint="eastAsia"/>
          <w:sz w:val="39"/>
          <w:szCs w:val="39"/>
        </w:rPr>
        <w:t>各命令详细说明</w:t>
      </w:r>
    </w:p>
    <w:p w:rsidR="00DF73F4" w:rsidRPr="00DF73F4" w:rsidRDefault="00DF73F4" w:rsidP="00807702">
      <w:pPr>
        <w:pStyle w:val="4"/>
      </w:pPr>
      <w:r w:rsidRPr="00DF73F4">
        <w:rPr>
          <w:rFonts w:hint="eastAsia"/>
        </w:rPr>
        <w:t>1.</w:t>
      </w:r>
      <w:r w:rsidRPr="00DF73F4">
        <w:rPr>
          <w:rFonts w:hint="eastAsia"/>
        </w:rPr>
        <w:t>打开</w:t>
      </w:r>
      <w:r w:rsidRPr="00DF73F4">
        <w:rPr>
          <w:rFonts w:hint="eastAsia"/>
        </w:rPr>
        <w:t>Windows</w:t>
      </w:r>
      <w:r w:rsidRPr="00DF73F4">
        <w:rPr>
          <w:rFonts w:hint="eastAsia"/>
        </w:rPr>
        <w:t>命令窗口</w:t>
      </w:r>
    </w:p>
    <w:p w:rsidR="00DF73F4" w:rsidRPr="00DF73F4" w:rsidRDefault="00DF73F4" w:rsidP="00807702">
      <w:r w:rsidRPr="00DF73F4">
        <w:rPr>
          <w:rFonts w:hint="eastAsia"/>
        </w:rPr>
        <w:t>在</w:t>
      </w:r>
      <w:r w:rsidRPr="00DF73F4">
        <w:rPr>
          <w:rFonts w:hint="eastAsia"/>
        </w:rPr>
        <w:t>Windows</w:t>
      </w:r>
      <w:r w:rsidR="00C3003B">
        <w:rPr>
          <w:rFonts w:hint="eastAsia"/>
        </w:rPr>
        <w:t xml:space="preserve"> </w:t>
      </w:r>
      <w:r w:rsidRPr="00DF73F4">
        <w:rPr>
          <w:rFonts w:hint="eastAsia"/>
        </w:rPr>
        <w:t>95/98</w:t>
      </w:r>
      <w:r w:rsidRPr="00DF73F4">
        <w:rPr>
          <w:rFonts w:hint="eastAsia"/>
        </w:rPr>
        <w:t>的环境中，打开命令窗口的步骤为：点击“开始”→“运行”，输入“</w:t>
      </w:r>
      <w:r w:rsidRPr="00DF73F4">
        <w:rPr>
          <w:rFonts w:hint="eastAsia"/>
        </w:rPr>
        <w:t>command</w:t>
      </w:r>
      <w:r w:rsidRPr="00DF73F4">
        <w:rPr>
          <w:rFonts w:hint="eastAsia"/>
        </w:rPr>
        <w:t>”命令；</w:t>
      </w:r>
      <w:r w:rsidR="00C3003B">
        <w:rPr>
          <w:rFonts w:hint="eastAsia"/>
        </w:rPr>
        <w:t xml:space="preserve"> </w:t>
      </w:r>
      <w:r w:rsidRPr="00DF73F4">
        <w:rPr>
          <w:rFonts w:hint="eastAsia"/>
        </w:rPr>
        <w:t>在</w:t>
      </w:r>
      <w:r w:rsidRPr="00DF73F4">
        <w:rPr>
          <w:rFonts w:hint="eastAsia"/>
        </w:rPr>
        <w:t>WindowsXP</w:t>
      </w:r>
      <w:r w:rsidRPr="00DF73F4">
        <w:rPr>
          <w:rFonts w:hint="eastAsia"/>
        </w:rPr>
        <w:t>及</w:t>
      </w:r>
      <w:r w:rsidRPr="00DF73F4">
        <w:rPr>
          <w:rFonts w:hint="eastAsia"/>
        </w:rPr>
        <w:t>WIN7</w:t>
      </w:r>
      <w:r w:rsidRPr="00DF73F4">
        <w:rPr>
          <w:rFonts w:hint="eastAsia"/>
        </w:rPr>
        <w:t>的环境中，打开命令窗口的步骤为：点击“开始”→“运行”，输入“</w:t>
      </w:r>
      <w:r w:rsidRPr="00DF73F4">
        <w:rPr>
          <w:rFonts w:hint="eastAsia"/>
        </w:rPr>
        <w:t>cmd</w:t>
      </w:r>
      <w:r w:rsidRPr="00DF73F4">
        <w:rPr>
          <w:rFonts w:hint="eastAsia"/>
        </w:rPr>
        <w:t>”命令；</w:t>
      </w:r>
    </w:p>
    <w:p w:rsidR="00DF73F4" w:rsidRPr="00DF73F4" w:rsidRDefault="00DF73F4" w:rsidP="00807702">
      <w:pPr>
        <w:pStyle w:val="4"/>
      </w:pPr>
      <w:r w:rsidRPr="00DF73F4">
        <w:rPr>
          <w:rFonts w:hint="eastAsia"/>
        </w:rPr>
        <w:t>2.</w:t>
      </w:r>
      <w:r w:rsidRPr="00DF73F4">
        <w:rPr>
          <w:rFonts w:hint="eastAsia"/>
        </w:rPr>
        <w:t>启动</w:t>
      </w:r>
      <w:r w:rsidRPr="00DF73F4">
        <w:rPr>
          <w:rFonts w:hint="eastAsia"/>
        </w:rPr>
        <w:t>DEBUG</w:t>
      </w:r>
    </w:p>
    <w:p w:rsidR="00DF73F4" w:rsidRPr="00DF73F4" w:rsidRDefault="00DF73F4" w:rsidP="00807702">
      <w:r w:rsidRPr="00DF73F4">
        <w:rPr>
          <w:rFonts w:hint="eastAsia"/>
        </w:rPr>
        <w:t>在命令窗口中启动</w:t>
      </w:r>
      <w:r w:rsidRPr="00DF73F4">
        <w:rPr>
          <w:rFonts w:hint="eastAsia"/>
        </w:rPr>
        <w:t>DEBUG</w:t>
      </w:r>
      <w:r w:rsidRPr="00DF73F4">
        <w:rPr>
          <w:rFonts w:hint="eastAsia"/>
        </w:rPr>
        <w:t>，启动命令一般为：</w:t>
      </w:r>
      <w:r w:rsidRPr="00DF73F4">
        <w:rPr>
          <w:rFonts w:hint="eastAsia"/>
        </w:rPr>
        <w:t>DEBUG</w:t>
      </w:r>
      <w:r w:rsidR="00C3003B">
        <w:rPr>
          <w:rFonts w:hint="eastAsia"/>
        </w:rPr>
        <w:t xml:space="preserve">  </w:t>
      </w:r>
      <w:r w:rsidRPr="00DF73F4">
        <w:rPr>
          <w:rFonts w:hint="eastAsia"/>
        </w:rPr>
        <w:t>[</w:t>
      </w:r>
      <w:r w:rsidRPr="00DF73F4">
        <w:rPr>
          <w:rFonts w:hint="eastAsia"/>
        </w:rPr>
        <w:t>文件名</w:t>
      </w:r>
      <w:r w:rsidRPr="00DF73F4">
        <w:rPr>
          <w:rFonts w:hint="eastAsia"/>
        </w:rPr>
        <w:t>]</w:t>
      </w:r>
      <w:r w:rsidR="00C3003B">
        <w:rPr>
          <w:rFonts w:hint="eastAsia"/>
        </w:rPr>
        <w:t xml:space="preserve"> </w:t>
      </w:r>
      <w:r w:rsidRPr="00DF73F4">
        <w:rPr>
          <w:rFonts w:hint="eastAsia"/>
        </w:rPr>
        <w:t>[</w:t>
      </w:r>
      <w:r w:rsidRPr="00DF73F4">
        <w:rPr>
          <w:rFonts w:hint="eastAsia"/>
        </w:rPr>
        <w:t>参数表</w:t>
      </w:r>
      <w:r w:rsidRPr="00DF73F4">
        <w:rPr>
          <w:rFonts w:hint="eastAsia"/>
        </w:rPr>
        <w:t>]</w:t>
      </w:r>
      <w:r w:rsidRPr="00DF73F4">
        <w:rPr>
          <w:rFonts w:hint="eastAsia"/>
        </w:rPr>
        <w:t>。其中：文件名指定被调试的文件，其包括名和后缀，参数表是被调试文件运行时所需要的参数。被调试的文件可以是系统中的任何文件，但通常它们的后缀为</w:t>
      </w:r>
      <w:r w:rsidRPr="00DF73F4">
        <w:rPr>
          <w:rFonts w:hint="eastAsia"/>
        </w:rPr>
        <w:t>.EXE</w:t>
      </w:r>
      <w:r w:rsidRPr="00DF73F4">
        <w:rPr>
          <w:rFonts w:hint="eastAsia"/>
        </w:rPr>
        <w:t>或</w:t>
      </w:r>
      <w:r w:rsidRPr="00DF73F4">
        <w:rPr>
          <w:rFonts w:hint="eastAsia"/>
        </w:rPr>
        <w:t>.COM</w:t>
      </w:r>
      <w:r w:rsidRPr="00DF73F4">
        <w:rPr>
          <w:rFonts w:hint="eastAsia"/>
        </w:rPr>
        <w:t>。</w:t>
      </w:r>
      <w:r w:rsidR="00C3003B">
        <w:rPr>
          <w:rFonts w:hint="eastAsia"/>
        </w:rPr>
        <w:t xml:space="preserve"> </w:t>
      </w:r>
      <w:r w:rsidRPr="00DF73F4">
        <w:rPr>
          <w:rFonts w:hint="eastAsia"/>
        </w:rPr>
        <w:t>当</w:t>
      </w:r>
      <w:r w:rsidRPr="00DF73F4">
        <w:rPr>
          <w:rFonts w:hint="eastAsia"/>
        </w:rPr>
        <w:t>DEBUG</w:t>
      </w:r>
      <w:r w:rsidRPr="00DF73F4">
        <w:rPr>
          <w:rFonts w:hint="eastAsia"/>
        </w:rPr>
        <w:t>启动成功后，将显示连接符“</w:t>
      </w:r>
      <w:r w:rsidRPr="00DF73F4">
        <w:rPr>
          <w:rFonts w:hint="eastAsia"/>
        </w:rPr>
        <w:t>-</w:t>
      </w:r>
      <w:r w:rsidRPr="00DF73F4">
        <w:rPr>
          <w:rFonts w:hint="eastAsia"/>
        </w:rPr>
        <w:t>”，这时，可输入各种</w:t>
      </w:r>
      <w:r w:rsidRPr="00DF73F4">
        <w:rPr>
          <w:rFonts w:hint="eastAsia"/>
        </w:rPr>
        <w:t>DEBUG</w:t>
      </w:r>
      <w:r w:rsidRPr="00DF73F4">
        <w:rPr>
          <w:rFonts w:hint="eastAsia"/>
        </w:rPr>
        <w:t>命令。</w:t>
      </w:r>
      <w:r w:rsidRPr="00DF73F4">
        <w:rPr>
          <w:rFonts w:hint="eastAsia"/>
        </w:rPr>
        <w:t>DEBUG</w:t>
      </w:r>
      <w:r w:rsidRPr="00DF73F4">
        <w:rPr>
          <w:rFonts w:hint="eastAsia"/>
        </w:rPr>
        <w:t>中所有命令及其含义如</w:t>
      </w:r>
      <w:hyperlink r:id="rId87" w:tgtFrame="_blank" w:history="1">
        <w:r w:rsidRPr="00DF73F4">
          <w:rPr>
            <w:rStyle w:val="a7"/>
            <w:rFonts w:hint="eastAsia"/>
          </w:rPr>
          <w:t>DEBUG</w:t>
        </w:r>
        <w:r w:rsidRPr="00DF73F4">
          <w:rPr>
            <w:rStyle w:val="a7"/>
            <w:rFonts w:hint="eastAsia"/>
          </w:rPr>
          <w:t>各命令功能说明</w:t>
        </w:r>
      </w:hyperlink>
      <w:r w:rsidRPr="00DF73F4">
        <w:rPr>
          <w:rFonts w:hint="eastAsia"/>
        </w:rPr>
        <w:t>表所示。</w:t>
      </w:r>
      <w:r w:rsidR="00C3003B">
        <w:rPr>
          <w:rFonts w:hint="eastAsia"/>
        </w:rPr>
        <w:t xml:space="preserve"> </w:t>
      </w:r>
      <w:r w:rsidRPr="00DF73F4">
        <w:rPr>
          <w:rFonts w:hint="eastAsia"/>
        </w:rPr>
        <w:t>关于使用命令的几点说明：在提示符“</w:t>
      </w:r>
      <w:r w:rsidRPr="00DF73F4">
        <w:rPr>
          <w:rFonts w:hint="eastAsia"/>
        </w:rPr>
        <w:t>-</w:t>
      </w:r>
      <w:r w:rsidRPr="00DF73F4">
        <w:rPr>
          <w:rFonts w:hint="eastAsia"/>
        </w:rPr>
        <w:t>”下才能输入命令，在按“回车”键后，该命令才开始执行命令是单个字母，命令和参数的大小写可混合输入可用</w:t>
      </w:r>
      <w:r w:rsidRPr="00DF73F4">
        <w:rPr>
          <w:rFonts w:hint="eastAsia"/>
        </w:rPr>
        <w:t>F1</w:t>
      </w:r>
      <w:r w:rsidRPr="00DF73F4">
        <w:rPr>
          <w:rFonts w:hint="eastAsia"/>
        </w:rPr>
        <w:t>、</w:t>
      </w:r>
      <w:r w:rsidRPr="00DF73F4">
        <w:rPr>
          <w:rFonts w:hint="eastAsia"/>
        </w:rPr>
        <w:t>F2</w:t>
      </w:r>
      <w:r w:rsidRPr="00DF73F4">
        <w:rPr>
          <w:rFonts w:hint="eastAsia"/>
        </w:rPr>
        <w:t>、</w:t>
      </w:r>
      <w:r w:rsidRPr="00DF73F4">
        <w:rPr>
          <w:rFonts w:hint="eastAsia"/>
        </w:rPr>
        <w:t>F3</w:t>
      </w:r>
      <w:r w:rsidRPr="00DF73F4">
        <w:rPr>
          <w:rFonts w:hint="eastAsia"/>
        </w:rPr>
        <w:t>、</w:t>
      </w:r>
      <w:r w:rsidRPr="00DF73F4">
        <w:rPr>
          <w:rFonts w:hint="eastAsia"/>
        </w:rPr>
        <w:t>Ins</w:t>
      </w:r>
      <w:r w:rsidRPr="00DF73F4">
        <w:rPr>
          <w:rFonts w:hint="eastAsia"/>
        </w:rPr>
        <w:t>、</w:t>
      </w:r>
      <w:r w:rsidRPr="00DF73F4">
        <w:rPr>
          <w:rFonts w:hint="eastAsia"/>
        </w:rPr>
        <w:t>Del</w:t>
      </w:r>
      <w:r w:rsidRPr="00DF73F4">
        <w:rPr>
          <w:rFonts w:hint="eastAsia"/>
        </w:rPr>
        <w:t>、左移键、右移键等编辑键来编辑本行命令当命令出现语法错误时，将在出错位置显示“</w:t>
      </w:r>
      <w:r w:rsidRPr="00DF73F4">
        <w:rPr>
          <w:rFonts w:hint="eastAsia"/>
        </w:rPr>
        <w:t>^</w:t>
      </w:r>
      <w:r w:rsidR="00C3003B">
        <w:rPr>
          <w:rFonts w:hint="eastAsia"/>
        </w:rPr>
        <w:t xml:space="preserve"> </w:t>
      </w:r>
      <w:r w:rsidRPr="00DF73F4">
        <w:rPr>
          <w:rFonts w:hint="eastAsia"/>
        </w:rPr>
        <w:t>Error</w:t>
      </w:r>
      <w:r w:rsidRPr="00DF73F4">
        <w:rPr>
          <w:rFonts w:hint="eastAsia"/>
        </w:rPr>
        <w:t>”可用</w:t>
      </w:r>
      <w:r w:rsidRPr="00DF73F4">
        <w:rPr>
          <w:rFonts w:hint="eastAsia"/>
        </w:rPr>
        <w:t>Ctrl+C</w:t>
      </w:r>
      <w:r w:rsidRPr="00DF73F4">
        <w:rPr>
          <w:rFonts w:hint="eastAsia"/>
        </w:rPr>
        <w:t>或</w:t>
      </w:r>
      <w:r w:rsidRPr="00DF73F4">
        <w:rPr>
          <w:rFonts w:hint="eastAsia"/>
        </w:rPr>
        <w:t>Ctrl+Break</w:t>
      </w:r>
      <w:r w:rsidRPr="00DF73F4">
        <w:rPr>
          <w:rFonts w:hint="eastAsia"/>
        </w:rPr>
        <w:t>来终止当前命令的执行，还可用</w:t>
      </w:r>
      <w:r w:rsidRPr="00DF73F4">
        <w:rPr>
          <w:rFonts w:hint="eastAsia"/>
        </w:rPr>
        <w:t>Ctrl+S</w:t>
      </w:r>
      <w:r w:rsidRPr="00DF73F4">
        <w:rPr>
          <w:rFonts w:hint="eastAsia"/>
        </w:rPr>
        <w:t>或</w:t>
      </w:r>
      <w:r w:rsidRPr="00DF73F4">
        <w:rPr>
          <w:rFonts w:hint="eastAsia"/>
        </w:rPr>
        <w:t>Ctrl+Num</w:t>
      </w:r>
      <w:r w:rsidR="00C3003B">
        <w:rPr>
          <w:rFonts w:hint="eastAsia"/>
        </w:rPr>
        <w:t xml:space="preserve"> </w:t>
      </w:r>
      <w:r w:rsidRPr="00DF73F4">
        <w:rPr>
          <w:rFonts w:hint="eastAsia"/>
        </w:rPr>
        <w:t>Lock</w:t>
      </w:r>
      <w:r w:rsidRPr="00DF73F4">
        <w:rPr>
          <w:rFonts w:hint="eastAsia"/>
        </w:rPr>
        <w:t>来暂停屏幕显示</w:t>
      </w:r>
      <w:r w:rsidRPr="00DF73F4">
        <w:rPr>
          <w:rFonts w:hint="eastAsia"/>
        </w:rPr>
        <w:t>(</w:t>
      </w:r>
      <w:r w:rsidRPr="00DF73F4">
        <w:rPr>
          <w:rFonts w:hint="eastAsia"/>
        </w:rPr>
        <w:t>当连续不断地显示信息时</w:t>
      </w:r>
      <w:r w:rsidRPr="00DF73F4">
        <w:rPr>
          <w:rFonts w:hint="eastAsia"/>
        </w:rPr>
        <w:t>)</w:t>
      </w:r>
      <w:r w:rsidRPr="00DF73F4">
        <w:rPr>
          <w:rFonts w:hint="eastAsia"/>
        </w:rPr>
        <w:br/>
      </w:r>
      <w:r w:rsidRPr="00DF73F4">
        <w:rPr>
          <w:rFonts w:hint="eastAsia"/>
        </w:rPr>
        <w:t>以下通过实现十九个示例来熟悉</w:t>
      </w:r>
      <w:r w:rsidRPr="00DF73F4">
        <w:rPr>
          <w:rFonts w:hint="eastAsia"/>
        </w:rPr>
        <w:t>DEBUG</w:t>
      </w:r>
      <w:r w:rsidRPr="00DF73F4">
        <w:rPr>
          <w:rFonts w:hint="eastAsia"/>
        </w:rPr>
        <w:t>的命令集和基本的汇编指令。</w:t>
      </w:r>
    </w:p>
    <w:p w:rsidR="00DF73F4" w:rsidRPr="00DF73F4" w:rsidRDefault="00DF73F4" w:rsidP="00807702">
      <w:pPr>
        <w:pStyle w:val="4"/>
      </w:pPr>
      <w:r w:rsidRPr="00DF73F4">
        <w:rPr>
          <w:rFonts w:hint="eastAsia"/>
        </w:rPr>
        <w:t>R</w:t>
      </w:r>
      <w:r w:rsidRPr="00DF73F4">
        <w:rPr>
          <w:rFonts w:hint="eastAsia"/>
        </w:rPr>
        <w:t>命令的使用</w:t>
      </w:r>
    </w:p>
    <w:p w:rsidR="00DF73F4" w:rsidRPr="00DF73F4" w:rsidRDefault="00DF73F4" w:rsidP="00807702">
      <w:r w:rsidRPr="00DF73F4">
        <w:rPr>
          <w:rFonts w:hint="eastAsia"/>
        </w:rPr>
        <w:t>R</w:t>
      </w:r>
      <w:r w:rsidRPr="00DF73F4">
        <w:rPr>
          <w:rFonts w:hint="eastAsia"/>
        </w:rPr>
        <w:t>命令作用：观看和修改寄存器的值。</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R</w:t>
      </w:r>
      <w:r w:rsidRPr="00DF73F4">
        <w:rPr>
          <w:rFonts w:hint="eastAsia"/>
        </w:rPr>
        <w:t>。</w:t>
      </w:r>
      <w:r w:rsidRPr="00DF73F4">
        <w:rPr>
          <w:rFonts w:hint="eastAsia"/>
        </w:rPr>
        <w:t>DEBUG</w:t>
      </w:r>
      <w:r w:rsidRPr="00DF73F4">
        <w:rPr>
          <w:rFonts w:hint="eastAsia"/>
        </w:rPr>
        <w:t>将会显示出当前所有寄存器和标志位的状态。</w:t>
      </w:r>
    </w:p>
    <w:p w:rsidR="00DF73F4" w:rsidRPr="00DF73F4" w:rsidRDefault="00DF73F4" w:rsidP="00807702">
      <w:r w:rsidRPr="00DF73F4">
        <w:rPr>
          <w:rFonts w:hint="eastAsia"/>
        </w:rPr>
        <w:t>接下来再输入命令</w:t>
      </w:r>
      <w:r w:rsidRPr="00DF73F4">
        <w:rPr>
          <w:rFonts w:hint="eastAsia"/>
        </w:rPr>
        <w:t>RCX</w:t>
      </w:r>
      <w:r w:rsidRPr="00DF73F4">
        <w:rPr>
          <w:rFonts w:hint="eastAsia"/>
        </w:rPr>
        <w:t>。在提示符“：”后输入</w:t>
      </w:r>
      <w:r w:rsidRPr="00DF73F4">
        <w:rPr>
          <w:rFonts w:hint="eastAsia"/>
        </w:rPr>
        <w:t>100</w:t>
      </w:r>
      <w:r w:rsidRPr="00DF73F4">
        <w:rPr>
          <w:rFonts w:hint="eastAsia"/>
        </w:rPr>
        <w:t>。该命令的作用是将寄存器</w:t>
      </w:r>
      <w:r w:rsidRPr="00DF73F4">
        <w:rPr>
          <w:rFonts w:hint="eastAsia"/>
        </w:rPr>
        <w:t>CX</w:t>
      </w:r>
      <w:r w:rsidRPr="00DF73F4">
        <w:rPr>
          <w:rFonts w:hint="eastAsia"/>
        </w:rPr>
        <w:t>的值设置为</w:t>
      </w:r>
      <w:r w:rsidRPr="00DF73F4">
        <w:rPr>
          <w:rFonts w:hint="eastAsia"/>
        </w:rPr>
        <w:t>100</w:t>
      </w:r>
      <w:r w:rsidRPr="00DF73F4">
        <w:rPr>
          <w:rFonts w:hint="eastAsia"/>
        </w:rPr>
        <w:t>（注意：</w:t>
      </w:r>
      <w:r w:rsidRPr="00DF73F4">
        <w:rPr>
          <w:rFonts w:hint="eastAsia"/>
        </w:rPr>
        <w:t>DEBUG</w:t>
      </w:r>
      <w:r w:rsidRPr="00DF73F4">
        <w:rPr>
          <w:rFonts w:hint="eastAsia"/>
        </w:rPr>
        <w:t>使用的是十六进制，这里的</w:t>
      </w:r>
      <w:r w:rsidRPr="00DF73F4">
        <w:rPr>
          <w:rFonts w:hint="eastAsia"/>
        </w:rPr>
        <w:t>100</w:t>
      </w:r>
      <w:r w:rsidRPr="00DF73F4">
        <w:rPr>
          <w:rFonts w:hint="eastAsia"/>
        </w:rPr>
        <w:t>相当于十进制的</w:t>
      </w:r>
      <w:r w:rsidRPr="00DF73F4">
        <w:rPr>
          <w:rFonts w:hint="eastAsia"/>
        </w:rPr>
        <w:t>256</w:t>
      </w:r>
      <w:r w:rsidRPr="00DF73F4">
        <w:rPr>
          <w:rFonts w:hint="eastAsia"/>
        </w:rPr>
        <w:t>。）</w:t>
      </w:r>
    </w:p>
    <w:p w:rsidR="00DF73F4" w:rsidRPr="00DF73F4" w:rsidRDefault="00DF73F4" w:rsidP="00807702">
      <w:r w:rsidRPr="00DF73F4">
        <w:rPr>
          <w:rFonts w:hint="eastAsia"/>
        </w:rPr>
        <w:t>最后再执行</w:t>
      </w:r>
      <w:r w:rsidRPr="00DF73F4">
        <w:rPr>
          <w:rFonts w:hint="eastAsia"/>
        </w:rPr>
        <w:t>R</w:t>
      </w:r>
      <w:r w:rsidRPr="00DF73F4">
        <w:rPr>
          <w:rFonts w:hint="eastAsia"/>
        </w:rPr>
        <w:t>命令，观看修改后的寄存器值。</w:t>
      </w:r>
    </w:p>
    <w:p w:rsidR="00DF73F4" w:rsidRPr="00DF73F4" w:rsidRDefault="00DF73F4" w:rsidP="00807702">
      <w:r w:rsidRPr="00DF73F4">
        <w:rPr>
          <w:noProof/>
        </w:rPr>
        <w:drawing>
          <wp:inline distT="0" distB="0" distL="0" distR="0" wp14:anchorId="3B734BFF" wp14:editId="51374F66">
            <wp:extent cx="5279390" cy="1431925"/>
            <wp:effectExtent l="0" t="0" r="0" b="0"/>
            <wp:docPr id="23" name="图片 23" descr="http://shelwee.qiniudn.com/wp-content/uploads/2011/04/debu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wee.qiniudn.com/wp-content/uploads/2011/04/debug-r.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9390" cy="1431925"/>
                    </a:xfrm>
                    <a:prstGeom prst="rect">
                      <a:avLst/>
                    </a:prstGeom>
                    <a:noFill/>
                    <a:ln>
                      <a:noFill/>
                    </a:ln>
                  </pic:spPr>
                </pic:pic>
              </a:graphicData>
            </a:graphic>
          </wp:inline>
        </w:drawing>
      </w:r>
    </w:p>
    <w:p w:rsidR="00DF73F4" w:rsidRPr="00DF73F4" w:rsidRDefault="00DF73F4" w:rsidP="00807702">
      <w:pPr>
        <w:pStyle w:val="4"/>
      </w:pPr>
      <w:r w:rsidRPr="00DF73F4">
        <w:rPr>
          <w:rFonts w:hint="eastAsia"/>
        </w:rPr>
        <w:t>H</w:t>
      </w:r>
      <w:r w:rsidRPr="00DF73F4">
        <w:rPr>
          <w:rFonts w:hint="eastAsia"/>
        </w:rPr>
        <w:t>命令的使用</w:t>
      </w:r>
    </w:p>
    <w:p w:rsidR="00DF73F4" w:rsidRPr="00DF73F4" w:rsidRDefault="00DF73F4" w:rsidP="00807702">
      <w:r w:rsidRPr="00DF73F4">
        <w:rPr>
          <w:rFonts w:hint="eastAsia"/>
        </w:rPr>
        <w:t>H</w:t>
      </w:r>
      <w:r w:rsidRPr="00DF73F4">
        <w:rPr>
          <w:rFonts w:hint="eastAsia"/>
        </w:rPr>
        <w:t>命令作用：计算两个十六进制数的和与差。</w:t>
      </w:r>
    </w:p>
    <w:p w:rsidR="00DF73F4" w:rsidRPr="00DF73F4" w:rsidRDefault="00DF73F4" w:rsidP="00807702">
      <w:r w:rsidRPr="00DF73F4">
        <w:rPr>
          <w:rFonts w:hint="eastAsia"/>
        </w:rPr>
        <w:t>在提示符“</w:t>
      </w:r>
      <w:r w:rsidRPr="00DF73F4">
        <w:t>–</w:t>
      </w:r>
      <w:r w:rsidRPr="00DF73F4">
        <w:rPr>
          <w:rFonts w:hint="eastAsia"/>
        </w:rPr>
        <w:t>”下输入以下命令：</w:t>
      </w:r>
      <w:r w:rsidRPr="00DF73F4">
        <w:rPr>
          <w:rFonts w:hint="eastAsia"/>
        </w:rPr>
        <w:t>H</w:t>
      </w:r>
      <w:r w:rsidR="00C3003B">
        <w:rPr>
          <w:rFonts w:hint="eastAsia"/>
        </w:rPr>
        <w:t xml:space="preserve"> </w:t>
      </w:r>
      <w:r w:rsidRPr="00DF73F4">
        <w:rPr>
          <w:rFonts w:hint="eastAsia"/>
        </w:rPr>
        <w:t>10</w:t>
      </w:r>
      <w:r w:rsidR="00C3003B">
        <w:rPr>
          <w:rFonts w:hint="eastAsia"/>
        </w:rPr>
        <w:t xml:space="preserve"> </w:t>
      </w:r>
      <w:r w:rsidRPr="00DF73F4">
        <w:rPr>
          <w:rFonts w:hint="eastAsia"/>
        </w:rPr>
        <w:t>1</w:t>
      </w:r>
      <w:r w:rsidRPr="00DF73F4">
        <w:rPr>
          <w:rFonts w:hint="eastAsia"/>
        </w:rPr>
        <w:t>。观看命令执行结果。</w:t>
      </w:r>
    </w:p>
    <w:p w:rsidR="00DF73F4" w:rsidRPr="00DF73F4" w:rsidRDefault="00DF73F4" w:rsidP="00807702">
      <w:r w:rsidRPr="00DF73F4">
        <w:rPr>
          <w:rFonts w:hint="eastAsia"/>
          <w:noProof/>
        </w:rPr>
        <w:drawing>
          <wp:inline distT="0" distB="0" distL="0" distR="0" wp14:anchorId="51EDED1F" wp14:editId="2FAE9BC6">
            <wp:extent cx="3933825" cy="336550"/>
            <wp:effectExtent l="0" t="0" r="9525" b="6350"/>
            <wp:docPr id="22" name="图片 22" descr="http://shelwee.qiniudn.com/wp-content/uploads/2011/04/debu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wee.qiniudn.com/wp-content/uploads/2011/04/debug-h.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933825" cy="336550"/>
                    </a:xfrm>
                    <a:prstGeom prst="rect">
                      <a:avLst/>
                    </a:prstGeom>
                    <a:noFill/>
                    <a:ln>
                      <a:noFill/>
                    </a:ln>
                  </pic:spPr>
                </pic:pic>
              </a:graphicData>
            </a:graphic>
          </wp:inline>
        </w:drawing>
      </w:r>
    </w:p>
    <w:p w:rsidR="00DF73F4" w:rsidRPr="00DF73F4" w:rsidRDefault="00DF73F4" w:rsidP="00807702">
      <w:r w:rsidRPr="00DF73F4">
        <w:rPr>
          <w:rFonts w:hint="eastAsia"/>
        </w:rPr>
        <w:t>运行结果的前一个数是计算出来的和，后一个数是计算出来的差。计算结果均用十六进制形式表示。</w:t>
      </w:r>
    </w:p>
    <w:p w:rsidR="00DF73F4" w:rsidRPr="00DF73F4" w:rsidRDefault="00DF73F4" w:rsidP="00807702">
      <w:pPr>
        <w:pStyle w:val="4"/>
      </w:pPr>
      <w:r w:rsidRPr="00DF73F4">
        <w:rPr>
          <w:rFonts w:hint="eastAsia"/>
        </w:rPr>
        <w:lastRenderedPageBreak/>
        <w:t>D</w:t>
      </w:r>
      <w:r w:rsidRPr="00DF73F4">
        <w:rPr>
          <w:rFonts w:hint="eastAsia"/>
        </w:rPr>
        <w:t>命令的使用</w:t>
      </w:r>
    </w:p>
    <w:p w:rsidR="00DF73F4" w:rsidRPr="00DF73F4" w:rsidRDefault="00DF73F4" w:rsidP="00807702">
      <w:r w:rsidRPr="00DF73F4">
        <w:rPr>
          <w:rFonts w:hint="eastAsia"/>
        </w:rPr>
        <w:t>D</w:t>
      </w:r>
      <w:r w:rsidRPr="00DF73F4">
        <w:rPr>
          <w:rFonts w:hint="eastAsia"/>
        </w:rPr>
        <w:t>命令作用：显示内存区域的内容。</w:t>
      </w:r>
    </w:p>
    <w:p w:rsidR="00DF73F4" w:rsidRPr="00DF73F4" w:rsidRDefault="00DF73F4" w:rsidP="00807702">
      <w:r w:rsidRPr="00DF73F4">
        <w:rPr>
          <w:rFonts w:hint="eastAsia"/>
        </w:rPr>
        <w:t>在提示符“</w:t>
      </w:r>
      <w:r w:rsidRPr="00DF73F4">
        <w:t>–</w:t>
      </w:r>
      <w:r w:rsidRPr="00DF73F4">
        <w:rPr>
          <w:rFonts w:hint="eastAsia"/>
        </w:rPr>
        <w:t>”下连续执行命令</w:t>
      </w:r>
      <w:r w:rsidRPr="00DF73F4">
        <w:rPr>
          <w:rFonts w:hint="eastAsia"/>
        </w:rPr>
        <w:t>R</w:t>
      </w:r>
      <w:r w:rsidRPr="00DF73F4">
        <w:rPr>
          <w:rFonts w:hint="eastAsia"/>
        </w:rPr>
        <w:t>、</w:t>
      </w:r>
      <w:r w:rsidRPr="00DF73F4">
        <w:t>D</w:t>
      </w:r>
      <w:r w:rsidRPr="00DF73F4">
        <w:rPr>
          <w:rFonts w:hint="eastAsia"/>
        </w:rPr>
        <w:t>、</w:t>
      </w:r>
      <w:r w:rsidRPr="00DF73F4">
        <w:t>D</w:t>
      </w:r>
      <w:r w:rsidRPr="00DF73F4">
        <w:rPr>
          <w:rFonts w:hint="eastAsia"/>
        </w:rPr>
        <w:t>。观看命令执行结果。</w:t>
      </w:r>
    </w:p>
    <w:p w:rsidR="00DF73F4" w:rsidRPr="00DF73F4" w:rsidRDefault="00DF73F4" w:rsidP="00807702">
      <w:r w:rsidRPr="00DF73F4">
        <w:rPr>
          <w:noProof/>
        </w:rPr>
        <w:drawing>
          <wp:inline distT="0" distB="0" distL="0" distR="0" wp14:anchorId="589AC8C7" wp14:editId="45156FEE">
            <wp:extent cx="5201920" cy="2769235"/>
            <wp:effectExtent l="0" t="0" r="0" b="0"/>
            <wp:docPr id="21" name="图片 21" descr="http://shelwee.qiniudn.com/wp-content/uploads/2011/04/debug-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wee.qiniudn.com/wp-content/uploads/2011/04/debug-d1.png">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01920" cy="2769235"/>
                    </a:xfrm>
                    <a:prstGeom prst="rect">
                      <a:avLst/>
                    </a:prstGeom>
                    <a:noFill/>
                    <a:ln>
                      <a:noFill/>
                    </a:ln>
                  </pic:spPr>
                </pic:pic>
              </a:graphicData>
            </a:graphic>
          </wp:inline>
        </w:drawing>
      </w:r>
    </w:p>
    <w:p w:rsidR="00DF73F4" w:rsidRPr="00DF73F4" w:rsidRDefault="00DF73F4" w:rsidP="00807702">
      <w:r w:rsidRPr="00DF73F4">
        <w:rPr>
          <w:rFonts w:hint="eastAsia"/>
        </w:rPr>
        <w:t>前面已经介绍过了，命令</w:t>
      </w:r>
      <w:r w:rsidRPr="00DF73F4">
        <w:rPr>
          <w:rFonts w:hint="eastAsia"/>
        </w:rPr>
        <w:t>R</w:t>
      </w:r>
      <w:r w:rsidRPr="00DF73F4">
        <w:rPr>
          <w:rFonts w:hint="eastAsia"/>
        </w:rPr>
        <w:t>的作用是显示当前寄存器的值。而命令</w:t>
      </w:r>
      <w:r w:rsidRPr="00DF73F4">
        <w:rPr>
          <w:rFonts w:hint="eastAsia"/>
        </w:rPr>
        <w:t>D</w:t>
      </w:r>
      <w:r w:rsidRPr="00DF73F4">
        <w:rPr>
          <w:rFonts w:hint="eastAsia"/>
        </w:rPr>
        <w:t>的作用是显示内存区域的内容，最左边是内存的起始地址，中间以十六进制的形式显示内存值，最右边是以</w:t>
      </w:r>
      <w:r w:rsidRPr="00DF73F4">
        <w:rPr>
          <w:rFonts w:hint="eastAsia"/>
        </w:rPr>
        <w:t>ASCII</w:t>
      </w:r>
      <w:r w:rsidRPr="00DF73F4">
        <w:rPr>
          <w:rFonts w:hint="eastAsia"/>
        </w:rPr>
        <w:t>码的形式显示内存值。每行最多显示</w:t>
      </w:r>
      <w:r w:rsidRPr="00DF73F4">
        <w:rPr>
          <w:rFonts w:hint="eastAsia"/>
        </w:rPr>
        <w:t>16</w:t>
      </w:r>
      <w:r w:rsidRPr="00DF73F4">
        <w:rPr>
          <w:rFonts w:hint="eastAsia"/>
        </w:rPr>
        <w:t>个字节的内容。</w:t>
      </w:r>
    </w:p>
    <w:p w:rsidR="00DF73F4" w:rsidRPr="00DF73F4" w:rsidRDefault="00DF73F4" w:rsidP="00807702">
      <w:r w:rsidRPr="00DF73F4">
        <w:rPr>
          <w:rFonts w:hint="eastAsia"/>
        </w:rPr>
        <w:t>命令</w:t>
      </w:r>
      <w:r w:rsidRPr="00DF73F4">
        <w:rPr>
          <w:rFonts w:hint="eastAsia"/>
        </w:rPr>
        <w:t>D</w:t>
      </w:r>
      <w:r w:rsidRPr="00DF73F4">
        <w:rPr>
          <w:rFonts w:hint="eastAsia"/>
        </w:rPr>
        <w:t>可以带参数也可省略参数。设</w:t>
      </w:r>
      <w:r w:rsidRPr="00DF73F4">
        <w:rPr>
          <w:rFonts w:hint="eastAsia"/>
        </w:rPr>
        <w:t>DEBUG</w:t>
      </w:r>
      <w:r w:rsidRPr="00DF73F4">
        <w:rPr>
          <w:rFonts w:hint="eastAsia"/>
        </w:rPr>
        <w:t>启动时</w:t>
      </w:r>
      <w:r w:rsidRPr="00DF73F4">
        <w:rPr>
          <w:rFonts w:hint="eastAsia"/>
        </w:rPr>
        <w:t>DS</w:t>
      </w:r>
      <w:r w:rsidRPr="00DF73F4">
        <w:rPr>
          <w:rFonts w:hint="eastAsia"/>
        </w:rPr>
        <w:t>的值为</w:t>
      </w:r>
      <w:r w:rsidRPr="00DF73F4">
        <w:rPr>
          <w:rFonts w:hint="eastAsia"/>
        </w:rPr>
        <w:t>X</w:t>
      </w:r>
      <w:r w:rsidRPr="00DF73F4">
        <w:rPr>
          <w:rFonts w:hint="eastAsia"/>
        </w:rPr>
        <w:t>，当省略参数时，命令</w:t>
      </w:r>
      <w:r w:rsidRPr="00DF73F4">
        <w:rPr>
          <w:rFonts w:hint="eastAsia"/>
        </w:rPr>
        <w:t>D</w:t>
      </w:r>
      <w:r w:rsidRPr="00DF73F4">
        <w:rPr>
          <w:rFonts w:hint="eastAsia"/>
        </w:rPr>
        <w:t>显示内容以</w:t>
      </w:r>
      <w:r w:rsidRPr="00DF73F4">
        <w:rPr>
          <w:rFonts w:hint="eastAsia"/>
        </w:rPr>
        <w:t>X</w:t>
      </w:r>
      <w:r w:rsidRPr="00DF73F4">
        <w:rPr>
          <w:rFonts w:hint="eastAsia"/>
        </w:rPr>
        <w:t>：</w:t>
      </w:r>
      <w:r w:rsidRPr="00DF73F4">
        <w:t>100</w:t>
      </w:r>
      <w:r w:rsidRPr="00DF73F4">
        <w:rPr>
          <w:rFonts w:hint="eastAsia"/>
        </w:rPr>
        <w:t>为起始，每次显示</w:t>
      </w:r>
      <w:r w:rsidRPr="00DF73F4">
        <w:rPr>
          <w:rFonts w:hint="eastAsia"/>
        </w:rPr>
        <w:t>128</w:t>
      </w:r>
      <w:r w:rsidRPr="00DF73F4">
        <w:rPr>
          <w:rFonts w:hint="eastAsia"/>
        </w:rPr>
        <w:t>个字节的内容。以后再执行不带参数的命令</w:t>
      </w:r>
      <w:r w:rsidRPr="00DF73F4">
        <w:rPr>
          <w:rFonts w:hint="eastAsia"/>
        </w:rPr>
        <w:t>D</w:t>
      </w:r>
      <w:r w:rsidRPr="00DF73F4">
        <w:rPr>
          <w:rFonts w:hint="eastAsia"/>
        </w:rPr>
        <w:t>时，</w:t>
      </w:r>
      <w:r w:rsidRPr="00DF73F4">
        <w:rPr>
          <w:rFonts w:hint="eastAsia"/>
        </w:rPr>
        <w:t>DEBUG</w:t>
      </w:r>
      <w:r w:rsidRPr="00DF73F4">
        <w:rPr>
          <w:rFonts w:hint="eastAsia"/>
        </w:rPr>
        <w:t>将按上次的位置接着显示下去。</w:t>
      </w:r>
    </w:p>
    <w:p w:rsidR="00DF73F4" w:rsidRPr="00DF73F4" w:rsidRDefault="00DF73F4" w:rsidP="00807702">
      <w:r w:rsidRPr="00DF73F4">
        <w:rPr>
          <w:rFonts w:hint="eastAsia"/>
        </w:rPr>
        <w:t>带参数时</w:t>
      </w:r>
      <w:r w:rsidRPr="00DF73F4">
        <w:rPr>
          <w:rFonts w:hint="eastAsia"/>
        </w:rPr>
        <w:t>DEBUG</w:t>
      </w:r>
      <w:r w:rsidRPr="00DF73F4">
        <w:rPr>
          <w:rFonts w:hint="eastAsia"/>
        </w:rPr>
        <w:t>能够显示指定地址范围的内容。带参数的方式有三种：</w:t>
      </w:r>
    </w:p>
    <w:p w:rsidR="00DF73F4" w:rsidRPr="00DF73F4" w:rsidRDefault="00DF73F4" w:rsidP="00807702">
      <w:r w:rsidRPr="00DF73F4">
        <w:rPr>
          <w:rFonts w:hint="eastAsia"/>
        </w:rPr>
        <w:t>方式一：</w:t>
      </w:r>
      <w:r w:rsidRPr="00DF73F4">
        <w:rPr>
          <w:rFonts w:hint="eastAsia"/>
        </w:rPr>
        <w:t>d</w:t>
      </w:r>
      <w:r w:rsidR="00C3003B">
        <w:rPr>
          <w:rFonts w:hint="eastAsia"/>
        </w:rPr>
        <w:t xml:space="preserve"> </w:t>
      </w:r>
      <w:r w:rsidRPr="00DF73F4">
        <w:rPr>
          <w:rFonts w:hint="eastAsia"/>
        </w:rPr>
        <w:t>[</w:t>
      </w:r>
      <w:r w:rsidRPr="00DF73F4">
        <w:rPr>
          <w:rFonts w:hint="eastAsia"/>
        </w:rPr>
        <w:t>起始位置</w:t>
      </w:r>
      <w:r w:rsidRPr="00DF73F4">
        <w:t>]</w:t>
      </w:r>
      <w:r w:rsidRPr="00DF73F4">
        <w:rPr>
          <w:rFonts w:hint="eastAsia"/>
        </w:rPr>
        <w:t>。</w:t>
      </w:r>
      <w:r w:rsidRPr="00DF73F4">
        <w:rPr>
          <w:rFonts w:hint="eastAsia"/>
        </w:rPr>
        <w:t>DEBUG</w:t>
      </w:r>
      <w:r w:rsidRPr="00DF73F4">
        <w:rPr>
          <w:rFonts w:hint="eastAsia"/>
        </w:rPr>
        <w:t>从起始位置开始显示</w:t>
      </w:r>
      <w:r w:rsidRPr="00DF73F4">
        <w:rPr>
          <w:rFonts w:hint="eastAsia"/>
        </w:rPr>
        <w:t>128</w:t>
      </w:r>
      <w:r w:rsidRPr="00DF73F4">
        <w:rPr>
          <w:rFonts w:hint="eastAsia"/>
        </w:rPr>
        <w:t>个字节的内容。在提示符“</w:t>
      </w:r>
      <w:r w:rsidRPr="00DF73F4">
        <w:rPr>
          <w:rFonts w:hint="eastAsia"/>
        </w:rPr>
        <w:t>-</w:t>
      </w:r>
      <w:r w:rsidRPr="00DF73F4">
        <w:rPr>
          <w:rFonts w:hint="eastAsia"/>
        </w:rPr>
        <w:t>”下执行命令</w:t>
      </w:r>
      <w:r w:rsidRPr="00DF73F4">
        <w:rPr>
          <w:rFonts w:hint="eastAsia"/>
        </w:rPr>
        <w:t>D</w:t>
      </w:r>
      <w:r w:rsidR="00C3003B">
        <w:rPr>
          <w:rFonts w:hint="eastAsia"/>
        </w:rPr>
        <w:t xml:space="preserve"> </w:t>
      </w:r>
      <w:r w:rsidRPr="00DF73F4">
        <w:rPr>
          <w:rFonts w:hint="eastAsia"/>
        </w:rPr>
        <w:t>1AF5:100</w:t>
      </w:r>
      <w:r w:rsidRPr="00DF73F4">
        <w:rPr>
          <w:rFonts w:hint="eastAsia"/>
        </w:rPr>
        <w:t>。观看命令执行结果。</w:t>
      </w:r>
    </w:p>
    <w:p w:rsidR="00DF73F4" w:rsidRPr="00DF73F4" w:rsidRDefault="00DF73F4" w:rsidP="00807702">
      <w:r w:rsidRPr="00DF73F4">
        <w:rPr>
          <w:noProof/>
        </w:rPr>
        <w:drawing>
          <wp:inline distT="0" distB="0" distL="0" distR="0" wp14:anchorId="6273DE0B" wp14:editId="121A2B02">
            <wp:extent cx="5201920" cy="1173480"/>
            <wp:effectExtent l="0" t="0" r="0" b="7620"/>
            <wp:docPr id="20" name="图片 20" descr="http://shelwee.qiniudn.com/wp-content/uploads/2011/04/debug-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wee.qiniudn.com/wp-content/uploads/2011/04/debug-d2.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01920" cy="1173480"/>
                    </a:xfrm>
                    <a:prstGeom prst="rect">
                      <a:avLst/>
                    </a:prstGeom>
                    <a:noFill/>
                    <a:ln>
                      <a:noFill/>
                    </a:ln>
                  </pic:spPr>
                </pic:pic>
              </a:graphicData>
            </a:graphic>
          </wp:inline>
        </w:drawing>
      </w:r>
    </w:p>
    <w:p w:rsidR="00DF73F4" w:rsidRPr="00DF73F4" w:rsidRDefault="00DF73F4" w:rsidP="00807702">
      <w:r w:rsidRPr="00DF73F4">
        <w:rPr>
          <w:rFonts w:hint="eastAsia"/>
        </w:rPr>
        <w:t>方式二：</w:t>
      </w:r>
      <w:r w:rsidRPr="00DF73F4">
        <w:rPr>
          <w:rFonts w:hint="eastAsia"/>
        </w:rPr>
        <w:t>d</w:t>
      </w:r>
      <w:r w:rsidR="00C3003B">
        <w:rPr>
          <w:rFonts w:hint="eastAsia"/>
        </w:rPr>
        <w:t xml:space="preserve"> </w:t>
      </w:r>
      <w:r w:rsidRPr="00DF73F4">
        <w:rPr>
          <w:rFonts w:hint="eastAsia"/>
        </w:rPr>
        <w:t>[</w:t>
      </w:r>
      <w:r w:rsidRPr="00DF73F4">
        <w:rPr>
          <w:rFonts w:hint="eastAsia"/>
        </w:rPr>
        <w:t>起始位置</w:t>
      </w:r>
      <w:r w:rsidRPr="00DF73F4">
        <w:t>]</w:t>
      </w:r>
      <w:r w:rsidR="00C3003B">
        <w:t xml:space="preserve"> </w:t>
      </w:r>
      <w:r w:rsidRPr="00DF73F4">
        <w:t>[</w:t>
      </w:r>
      <w:r w:rsidRPr="00DF73F4">
        <w:rPr>
          <w:rFonts w:hint="eastAsia"/>
        </w:rPr>
        <w:t>结束位置</w:t>
      </w:r>
      <w:r w:rsidRPr="00DF73F4">
        <w:t>]</w:t>
      </w:r>
      <w:r w:rsidRPr="00DF73F4">
        <w:rPr>
          <w:rFonts w:hint="eastAsia"/>
        </w:rPr>
        <w:t>。</w:t>
      </w:r>
      <w:r w:rsidRPr="00DF73F4">
        <w:rPr>
          <w:rFonts w:hint="eastAsia"/>
        </w:rPr>
        <w:t>DEBUG</w:t>
      </w:r>
      <w:r w:rsidRPr="00DF73F4">
        <w:rPr>
          <w:rFonts w:hint="eastAsia"/>
        </w:rPr>
        <w:t>从起始位置开始一直显示到结束位置。在提示符“</w:t>
      </w:r>
      <w:r w:rsidRPr="00DF73F4">
        <w:rPr>
          <w:rFonts w:hint="eastAsia"/>
        </w:rPr>
        <w:t>-</w:t>
      </w:r>
      <w:r w:rsidRPr="00DF73F4">
        <w:rPr>
          <w:rFonts w:hint="eastAsia"/>
        </w:rPr>
        <w:t>”下执行命令</w:t>
      </w:r>
      <w:r w:rsidRPr="00DF73F4">
        <w:rPr>
          <w:rFonts w:hint="eastAsia"/>
        </w:rPr>
        <w:t>D</w:t>
      </w:r>
      <w:r w:rsidR="00C3003B">
        <w:rPr>
          <w:rFonts w:hint="eastAsia"/>
        </w:rPr>
        <w:t xml:space="preserve"> </w:t>
      </w:r>
      <w:r w:rsidRPr="00DF73F4">
        <w:rPr>
          <w:rFonts w:hint="eastAsia"/>
        </w:rPr>
        <w:t>DS:100</w:t>
      </w:r>
      <w:r w:rsidR="00C3003B">
        <w:rPr>
          <w:rFonts w:hint="eastAsia"/>
        </w:rPr>
        <w:t xml:space="preserve"> </w:t>
      </w:r>
      <w:r w:rsidRPr="00DF73F4">
        <w:rPr>
          <w:rFonts w:hint="eastAsia"/>
        </w:rPr>
        <w:t>1FF</w:t>
      </w:r>
      <w:r w:rsidRPr="00DF73F4">
        <w:rPr>
          <w:rFonts w:hint="eastAsia"/>
        </w:rPr>
        <w:t>。观看命令执行结果。</w:t>
      </w:r>
    </w:p>
    <w:p w:rsidR="00DF73F4" w:rsidRPr="00DF73F4" w:rsidRDefault="00DF73F4" w:rsidP="00807702">
      <w:r w:rsidRPr="00DF73F4">
        <w:rPr>
          <w:noProof/>
        </w:rPr>
        <w:drawing>
          <wp:inline distT="0" distB="0" distL="0" distR="0" wp14:anchorId="10F0AB7E" wp14:editId="7BEFCA5A">
            <wp:extent cx="5201920" cy="466090"/>
            <wp:effectExtent l="0" t="0" r="0" b="0"/>
            <wp:docPr id="19" name="图片 19" descr="http://shelwee.qiniudn.com/wp-content/uploads/2011/04/debug-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wee.qiniudn.com/wp-content/uploads/2011/04/debug-d3.png">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01920" cy="466090"/>
                    </a:xfrm>
                    <a:prstGeom prst="rect">
                      <a:avLst/>
                    </a:prstGeom>
                    <a:noFill/>
                    <a:ln>
                      <a:noFill/>
                    </a:ln>
                  </pic:spPr>
                </pic:pic>
              </a:graphicData>
            </a:graphic>
          </wp:inline>
        </w:drawing>
      </w:r>
    </w:p>
    <w:p w:rsidR="00DF73F4" w:rsidRPr="00DF73F4" w:rsidRDefault="00DF73F4" w:rsidP="00807702">
      <w:r w:rsidRPr="00DF73F4">
        <w:rPr>
          <w:rFonts w:hint="eastAsia"/>
        </w:rPr>
        <w:t>方式三：</w:t>
      </w:r>
      <w:r w:rsidRPr="00DF73F4">
        <w:rPr>
          <w:rFonts w:hint="eastAsia"/>
        </w:rPr>
        <w:t>d</w:t>
      </w:r>
      <w:r w:rsidR="00C3003B">
        <w:rPr>
          <w:rFonts w:hint="eastAsia"/>
        </w:rPr>
        <w:t xml:space="preserve"> </w:t>
      </w:r>
      <w:r w:rsidRPr="00DF73F4">
        <w:rPr>
          <w:rFonts w:hint="eastAsia"/>
        </w:rPr>
        <w:t>[</w:t>
      </w:r>
      <w:r w:rsidRPr="00DF73F4">
        <w:rPr>
          <w:rFonts w:hint="eastAsia"/>
        </w:rPr>
        <w:t>起始位置</w:t>
      </w:r>
      <w:r w:rsidRPr="00DF73F4">
        <w:t>]</w:t>
      </w:r>
      <w:r w:rsidR="00C3003B">
        <w:t xml:space="preserve"> </w:t>
      </w:r>
      <w:r w:rsidRPr="00DF73F4">
        <w:t>[</w:t>
      </w:r>
      <w:r w:rsidRPr="00DF73F4">
        <w:rPr>
          <w:rFonts w:hint="eastAsia"/>
        </w:rPr>
        <w:t>L</w:t>
      </w:r>
      <w:r w:rsidRPr="00DF73F4">
        <w:rPr>
          <w:rFonts w:hint="eastAsia"/>
        </w:rPr>
        <w:t>长度</w:t>
      </w:r>
      <w:r w:rsidRPr="00DF73F4">
        <w:t>]</w:t>
      </w:r>
      <w:r w:rsidRPr="00DF73F4">
        <w:rPr>
          <w:rFonts w:hint="eastAsia"/>
        </w:rPr>
        <w:t>，长度以</w:t>
      </w:r>
      <w:r w:rsidRPr="00DF73F4">
        <w:t>L</w:t>
      </w:r>
      <w:r w:rsidRPr="00DF73F4">
        <w:rPr>
          <w:rFonts w:hint="eastAsia"/>
        </w:rPr>
        <w:t>参数为标识。</w:t>
      </w:r>
      <w:r w:rsidRPr="00DF73F4">
        <w:rPr>
          <w:rFonts w:hint="eastAsia"/>
        </w:rPr>
        <w:t>DEBUG</w:t>
      </w:r>
      <w:r w:rsidRPr="00DF73F4">
        <w:rPr>
          <w:rFonts w:hint="eastAsia"/>
        </w:rPr>
        <w:t>从起始位置开始显示指定长度的内容。在提示符“</w:t>
      </w:r>
      <w:r w:rsidRPr="00DF73F4">
        <w:rPr>
          <w:rFonts w:hint="eastAsia"/>
        </w:rPr>
        <w:t>-</w:t>
      </w:r>
      <w:r w:rsidRPr="00DF73F4">
        <w:rPr>
          <w:rFonts w:hint="eastAsia"/>
        </w:rPr>
        <w:t>”下执行命令</w:t>
      </w:r>
      <w:r w:rsidRPr="00DF73F4">
        <w:rPr>
          <w:rFonts w:hint="eastAsia"/>
        </w:rPr>
        <w:t>D</w:t>
      </w:r>
      <w:r w:rsidR="00C3003B">
        <w:rPr>
          <w:rFonts w:hint="eastAsia"/>
        </w:rPr>
        <w:t xml:space="preserve"> </w:t>
      </w:r>
      <w:r w:rsidRPr="00DF73F4">
        <w:rPr>
          <w:rFonts w:hint="eastAsia"/>
        </w:rPr>
        <w:t>DS:100</w:t>
      </w:r>
      <w:r w:rsidR="00C3003B">
        <w:rPr>
          <w:rFonts w:hint="eastAsia"/>
        </w:rPr>
        <w:t xml:space="preserve"> </w:t>
      </w:r>
      <w:r w:rsidRPr="00DF73F4">
        <w:rPr>
          <w:rFonts w:hint="eastAsia"/>
        </w:rPr>
        <w:t>L10</w:t>
      </w:r>
      <w:r w:rsidRPr="00DF73F4">
        <w:rPr>
          <w:rFonts w:hint="eastAsia"/>
        </w:rPr>
        <w:t>。观看命令执行结果。</w:t>
      </w:r>
    </w:p>
    <w:p w:rsidR="00DF73F4" w:rsidRPr="00DF73F4" w:rsidRDefault="00DF73F4" w:rsidP="00807702">
      <w:r w:rsidRPr="00DF73F4">
        <w:rPr>
          <w:noProof/>
        </w:rPr>
        <w:drawing>
          <wp:inline distT="0" distB="0" distL="0" distR="0" wp14:anchorId="3932C6C5" wp14:editId="6C0058F1">
            <wp:extent cx="5201920" cy="362585"/>
            <wp:effectExtent l="0" t="0" r="0" b="0"/>
            <wp:docPr id="18" name="图片 18" descr="http://shelwee.qiniudn.com/wp-content/uploads/2011/04/debug-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wee.qiniudn.com/wp-content/uploads/2011/04/debug-d4.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01920" cy="362585"/>
                    </a:xfrm>
                    <a:prstGeom prst="rect">
                      <a:avLst/>
                    </a:prstGeom>
                    <a:noFill/>
                    <a:ln>
                      <a:noFill/>
                    </a:ln>
                  </pic:spPr>
                </pic:pic>
              </a:graphicData>
            </a:graphic>
          </wp:inline>
        </w:drawing>
      </w:r>
    </w:p>
    <w:p w:rsidR="00DF73F4" w:rsidRPr="00DF73F4" w:rsidRDefault="00DF73F4" w:rsidP="00807702">
      <w:pPr>
        <w:pStyle w:val="4"/>
      </w:pPr>
      <w:r w:rsidRPr="00DF73F4">
        <w:rPr>
          <w:rFonts w:hint="eastAsia"/>
        </w:rPr>
        <w:lastRenderedPageBreak/>
        <w:t>E</w:t>
      </w:r>
      <w:r w:rsidRPr="00DF73F4">
        <w:rPr>
          <w:rFonts w:hint="eastAsia"/>
        </w:rPr>
        <w:t>命令的使用</w:t>
      </w:r>
    </w:p>
    <w:p w:rsidR="00DF73F4" w:rsidRPr="00DF73F4" w:rsidRDefault="00DF73F4" w:rsidP="00807702">
      <w:r w:rsidRPr="00DF73F4">
        <w:rPr>
          <w:rFonts w:hint="eastAsia"/>
        </w:rPr>
        <w:t>E</w:t>
      </w:r>
      <w:r w:rsidRPr="00DF73F4">
        <w:rPr>
          <w:rFonts w:hint="eastAsia"/>
        </w:rPr>
        <w:t>命令作用：改变内存单位的内容。</w:t>
      </w:r>
    </w:p>
    <w:p w:rsidR="00DF73F4" w:rsidRPr="00DF73F4" w:rsidRDefault="00DF73F4" w:rsidP="00807702">
      <w:r w:rsidRPr="00DF73F4">
        <w:rPr>
          <w:rFonts w:hint="eastAsia"/>
        </w:rPr>
        <w:t>E</w:t>
      </w:r>
      <w:r w:rsidRPr="00DF73F4">
        <w:rPr>
          <w:rFonts w:hint="eastAsia"/>
        </w:rPr>
        <w:t>命令的使用方式为：</w:t>
      </w:r>
      <w:r w:rsidRPr="00DF73F4">
        <w:rPr>
          <w:rFonts w:hint="eastAsia"/>
        </w:rPr>
        <w:t>E</w:t>
      </w:r>
      <w:r w:rsidR="00C3003B">
        <w:rPr>
          <w:rFonts w:hint="eastAsia"/>
        </w:rPr>
        <w:t xml:space="preserve"> </w:t>
      </w:r>
      <w:r w:rsidRPr="00DF73F4">
        <w:rPr>
          <w:rFonts w:hint="eastAsia"/>
        </w:rPr>
        <w:t>[</w:t>
      </w:r>
      <w:r w:rsidRPr="00DF73F4">
        <w:rPr>
          <w:rFonts w:hint="eastAsia"/>
        </w:rPr>
        <w:t>起始位置</w:t>
      </w:r>
      <w:r w:rsidRPr="00DF73F4">
        <w:t>]</w:t>
      </w:r>
      <w:r w:rsidRPr="00DF73F4">
        <w:rPr>
          <w:rFonts w:hint="eastAsia"/>
        </w:rPr>
        <w:t>。</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E</w:t>
      </w:r>
      <w:r w:rsidR="00C3003B">
        <w:rPr>
          <w:rFonts w:hint="eastAsia"/>
        </w:rPr>
        <w:t xml:space="preserve"> </w:t>
      </w:r>
      <w:r w:rsidRPr="00DF73F4">
        <w:rPr>
          <w:rFonts w:hint="eastAsia"/>
        </w:rPr>
        <w:t>1AF5:100</w:t>
      </w:r>
      <w:r w:rsidRPr="00DF73F4">
        <w:rPr>
          <w:rFonts w:hint="eastAsia"/>
        </w:rPr>
        <w:t>。</w:t>
      </w:r>
    </w:p>
    <w:p w:rsidR="00DF73F4" w:rsidRPr="00DF73F4" w:rsidRDefault="00DF73F4" w:rsidP="00807702">
      <w:r w:rsidRPr="00DF73F4">
        <w:rPr>
          <w:rFonts w:hint="eastAsia"/>
          <w:noProof/>
        </w:rPr>
        <w:drawing>
          <wp:inline distT="0" distB="0" distL="0" distR="0" wp14:anchorId="64610C89" wp14:editId="7A2ACEB0">
            <wp:extent cx="5201920" cy="586740"/>
            <wp:effectExtent l="0" t="0" r="0" b="3810"/>
            <wp:docPr id="17" name="图片 17" descr="http://shelwee.qiniudn.com/wp-content/uploads/2011/04/debu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wee.qiniudn.com/wp-content/uploads/2011/04/debug-e.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01920" cy="586740"/>
                    </a:xfrm>
                    <a:prstGeom prst="rect">
                      <a:avLst/>
                    </a:prstGeom>
                    <a:noFill/>
                    <a:ln>
                      <a:noFill/>
                    </a:ln>
                  </pic:spPr>
                </pic:pic>
              </a:graphicData>
            </a:graphic>
          </wp:inline>
        </w:drawing>
      </w:r>
    </w:p>
    <w:p w:rsidR="00DF73F4" w:rsidRPr="00DF73F4" w:rsidRDefault="00DF73F4" w:rsidP="00807702">
      <w:r w:rsidRPr="00DF73F4">
        <w:rPr>
          <w:rFonts w:hint="eastAsia"/>
        </w:rPr>
        <w:t>DEBUG</w:t>
      </w:r>
      <w:r w:rsidRPr="00DF73F4">
        <w:rPr>
          <w:rFonts w:hint="eastAsia"/>
        </w:rPr>
        <w:t>首先显示</w:t>
      </w:r>
      <w:r w:rsidRPr="00DF73F4">
        <w:rPr>
          <w:rFonts w:hint="eastAsia"/>
        </w:rPr>
        <w:t>[1AF5:0000]</w:t>
      </w:r>
      <w:r w:rsidRPr="00DF73F4">
        <w:rPr>
          <w:rFonts w:hint="eastAsia"/>
        </w:rPr>
        <w:t>的内容</w:t>
      </w:r>
      <w:r w:rsidRPr="00DF73F4">
        <w:rPr>
          <w:rFonts w:hint="eastAsia"/>
        </w:rPr>
        <w:t>00.</w:t>
      </w:r>
      <w:r w:rsidRPr="00DF73F4">
        <w:rPr>
          <w:rFonts w:hint="eastAsia"/>
        </w:rPr>
        <w:t>，这时可以修改该字节的值。如果还要修改后续的内容，可以按空格键继续。当要跳过某个字节时，可以按连续的两个空格跳到后一个字节去。</w:t>
      </w:r>
    </w:p>
    <w:p w:rsidR="00DF73F4" w:rsidRPr="00DF73F4" w:rsidRDefault="00DF73F4" w:rsidP="00807702">
      <w:pPr>
        <w:pStyle w:val="4"/>
      </w:pPr>
      <w:r w:rsidRPr="00DF73F4">
        <w:rPr>
          <w:rFonts w:hint="eastAsia"/>
        </w:rPr>
        <w:t>F</w:t>
      </w:r>
      <w:r w:rsidRPr="00DF73F4">
        <w:rPr>
          <w:rFonts w:hint="eastAsia"/>
        </w:rPr>
        <w:t>命令的使用</w:t>
      </w:r>
    </w:p>
    <w:p w:rsidR="00DF73F4" w:rsidRPr="00DF73F4" w:rsidRDefault="00DF73F4" w:rsidP="00807702">
      <w:r w:rsidRPr="00DF73F4">
        <w:rPr>
          <w:rFonts w:hint="eastAsia"/>
        </w:rPr>
        <w:t>F</w:t>
      </w:r>
      <w:r w:rsidRPr="00DF73F4">
        <w:rPr>
          <w:rFonts w:hint="eastAsia"/>
        </w:rPr>
        <w:t>命令作用：使用指定的值填充指定内存区域中的地址。</w:t>
      </w:r>
    </w:p>
    <w:p w:rsidR="00DF73F4" w:rsidRPr="00DF73F4" w:rsidRDefault="00DF73F4" w:rsidP="00807702">
      <w:r w:rsidRPr="00DF73F4">
        <w:rPr>
          <w:rFonts w:hint="eastAsia"/>
        </w:rPr>
        <w:t>F</w:t>
      </w:r>
      <w:r w:rsidRPr="00DF73F4">
        <w:rPr>
          <w:rFonts w:hint="eastAsia"/>
        </w:rPr>
        <w:t>命令的使用方式为：</w:t>
      </w:r>
      <w:r w:rsidRPr="00DF73F4">
        <w:rPr>
          <w:rFonts w:hint="eastAsia"/>
        </w:rPr>
        <w:t>F</w:t>
      </w:r>
      <w:r w:rsidR="00C3003B">
        <w:rPr>
          <w:rFonts w:hint="eastAsia"/>
        </w:rPr>
        <w:t xml:space="preserve"> </w:t>
      </w:r>
      <w:r w:rsidRPr="00DF73F4">
        <w:rPr>
          <w:rFonts w:hint="eastAsia"/>
        </w:rPr>
        <w:t>[</w:t>
      </w:r>
      <w:r w:rsidRPr="00DF73F4">
        <w:rPr>
          <w:rFonts w:hint="eastAsia"/>
        </w:rPr>
        <w:t>范围</w:t>
      </w:r>
      <w:r w:rsidRPr="00DF73F4">
        <w:t>]</w:t>
      </w:r>
      <w:r w:rsidR="00C3003B">
        <w:t xml:space="preserve"> </w:t>
      </w:r>
      <w:r w:rsidRPr="00DF73F4">
        <w:t>[</w:t>
      </w:r>
      <w:r w:rsidRPr="00DF73F4">
        <w:rPr>
          <w:rFonts w:hint="eastAsia"/>
        </w:rPr>
        <w:t>填充列表</w:t>
      </w:r>
      <w:r w:rsidRPr="00DF73F4">
        <w:t>]</w:t>
      </w:r>
      <w:r w:rsidRPr="00DF73F4">
        <w:rPr>
          <w:rFonts w:hint="eastAsia"/>
        </w:rPr>
        <w:t>。</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F</w:t>
      </w:r>
      <w:r w:rsidR="00C3003B">
        <w:rPr>
          <w:rFonts w:hint="eastAsia"/>
        </w:rPr>
        <w:t xml:space="preserve"> </w:t>
      </w:r>
      <w:r w:rsidRPr="00DF73F4">
        <w:rPr>
          <w:rFonts w:hint="eastAsia"/>
        </w:rPr>
        <w:t>1AF5:100</w:t>
      </w:r>
      <w:r w:rsidR="00C3003B">
        <w:rPr>
          <w:rFonts w:hint="eastAsia"/>
        </w:rPr>
        <w:t xml:space="preserve"> </w:t>
      </w:r>
      <w:r w:rsidRPr="00DF73F4">
        <w:rPr>
          <w:rFonts w:hint="eastAsia"/>
        </w:rPr>
        <w:t>L20</w:t>
      </w:r>
      <w:r w:rsidR="00C3003B">
        <w:rPr>
          <w:rFonts w:hint="eastAsia"/>
        </w:rPr>
        <w:t xml:space="preserve"> </w:t>
      </w:r>
      <w:r w:rsidRPr="00DF73F4">
        <w:rPr>
          <w:rFonts w:hint="eastAsia"/>
        </w:rPr>
        <w:t>1</w:t>
      </w:r>
      <w:r w:rsidR="00C3003B">
        <w:rPr>
          <w:rFonts w:hint="eastAsia"/>
        </w:rPr>
        <w:t xml:space="preserve"> </w:t>
      </w:r>
      <w:r w:rsidRPr="00DF73F4">
        <w:rPr>
          <w:rFonts w:hint="eastAsia"/>
        </w:rPr>
        <w:t>2</w:t>
      </w:r>
      <w:r w:rsidR="00C3003B">
        <w:rPr>
          <w:rFonts w:hint="eastAsia"/>
        </w:rPr>
        <w:t xml:space="preserve"> </w:t>
      </w:r>
      <w:r w:rsidRPr="00DF73F4">
        <w:rPr>
          <w:rFonts w:hint="eastAsia"/>
        </w:rPr>
        <w:t>3</w:t>
      </w:r>
      <w:r w:rsidR="00C3003B">
        <w:rPr>
          <w:rFonts w:hint="eastAsia"/>
        </w:rPr>
        <w:t xml:space="preserve"> </w:t>
      </w:r>
      <w:r w:rsidRPr="00DF73F4">
        <w:rPr>
          <w:rFonts w:hint="eastAsia"/>
        </w:rPr>
        <w:t>4</w:t>
      </w:r>
      <w:r w:rsidR="00C3003B">
        <w:rPr>
          <w:rFonts w:hint="eastAsia"/>
        </w:rPr>
        <w:t xml:space="preserve"> </w:t>
      </w:r>
      <w:r w:rsidRPr="00DF73F4">
        <w:rPr>
          <w:rFonts w:hint="eastAsia"/>
        </w:rPr>
        <w:t>5</w:t>
      </w:r>
      <w:r w:rsidRPr="00DF73F4">
        <w:rPr>
          <w:rFonts w:hint="eastAsia"/>
        </w:rPr>
        <w:t>。执行命令</w:t>
      </w:r>
      <w:r w:rsidRPr="00DF73F4">
        <w:rPr>
          <w:rFonts w:hint="eastAsia"/>
        </w:rPr>
        <w:t>D</w:t>
      </w:r>
      <w:r w:rsidR="00C3003B">
        <w:rPr>
          <w:rFonts w:hint="eastAsia"/>
        </w:rPr>
        <w:t xml:space="preserve"> </w:t>
      </w:r>
      <w:r w:rsidRPr="00DF73F4">
        <w:rPr>
          <w:rFonts w:hint="eastAsia"/>
        </w:rPr>
        <w:t>1AF5:100</w:t>
      </w:r>
      <w:r w:rsidRPr="00DF73F4">
        <w:rPr>
          <w:rFonts w:hint="eastAsia"/>
        </w:rPr>
        <w:t>观看命令执行结果。</w:t>
      </w:r>
    </w:p>
    <w:p w:rsidR="00DF73F4" w:rsidRPr="00DF73F4" w:rsidRDefault="00DF73F4" w:rsidP="00807702">
      <w:r w:rsidRPr="00DF73F4">
        <w:rPr>
          <w:noProof/>
        </w:rPr>
        <w:drawing>
          <wp:inline distT="0" distB="0" distL="0" distR="0" wp14:anchorId="57483DDB" wp14:editId="0979E795">
            <wp:extent cx="5201920" cy="586740"/>
            <wp:effectExtent l="0" t="0" r="0" b="3810"/>
            <wp:docPr id="16" name="图片 16" descr="http://shelwee.qiniudn.com/wp-content/uploads/2011/04/debug-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wee.qiniudn.com/wp-content/uploads/2011/04/debug-f1.png">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01920" cy="586740"/>
                    </a:xfrm>
                    <a:prstGeom prst="rect">
                      <a:avLst/>
                    </a:prstGeom>
                    <a:noFill/>
                    <a:ln>
                      <a:noFill/>
                    </a:ln>
                  </pic:spPr>
                </pic:pic>
              </a:graphicData>
            </a:graphic>
          </wp:inline>
        </w:drawing>
      </w:r>
    </w:p>
    <w:p w:rsidR="00DF73F4" w:rsidRPr="00DF73F4" w:rsidRDefault="00DF73F4" w:rsidP="00807702">
      <w:r w:rsidRPr="00DF73F4">
        <w:rPr>
          <w:rFonts w:hint="eastAsia"/>
        </w:rPr>
        <w:t>说明：该命令是用字节序列</w:t>
      </w:r>
      <w:r w:rsidRPr="00DF73F4">
        <w:rPr>
          <w:rFonts w:hint="eastAsia"/>
        </w:rPr>
        <w:t>01</w:t>
      </w:r>
      <w:r w:rsidRPr="00DF73F4">
        <w:rPr>
          <w:rFonts w:hint="eastAsia"/>
        </w:rPr>
        <w:t>、</w:t>
      </w:r>
      <w:r w:rsidRPr="00DF73F4">
        <w:t>02</w:t>
      </w:r>
      <w:r w:rsidRPr="00DF73F4">
        <w:rPr>
          <w:rFonts w:hint="eastAsia"/>
        </w:rPr>
        <w:t>、</w:t>
      </w:r>
      <w:r w:rsidRPr="00DF73F4">
        <w:t>03</w:t>
      </w:r>
      <w:r w:rsidRPr="00DF73F4">
        <w:rPr>
          <w:rFonts w:hint="eastAsia"/>
        </w:rPr>
        <w:t>、</w:t>
      </w:r>
      <w:r w:rsidRPr="00DF73F4">
        <w:t>04</w:t>
      </w:r>
      <w:r w:rsidRPr="00DF73F4">
        <w:rPr>
          <w:rFonts w:hint="eastAsia"/>
        </w:rPr>
        <w:t>、</w:t>
      </w:r>
      <w:r w:rsidRPr="00DF73F4">
        <w:t>05</w:t>
      </w:r>
      <w:r w:rsidRPr="00DF73F4">
        <w:rPr>
          <w:rFonts w:hint="eastAsia"/>
        </w:rPr>
        <w:t>轮流填充从</w:t>
      </w:r>
      <w:r w:rsidRPr="00DF73F4">
        <w:rPr>
          <w:rFonts w:hint="eastAsia"/>
        </w:rPr>
        <w:t>1AF5:100</w:t>
      </w:r>
      <w:r w:rsidRPr="00DF73F4">
        <w:rPr>
          <w:rFonts w:hint="eastAsia"/>
        </w:rPr>
        <w:t>开始长度为</w:t>
      </w:r>
      <w:r w:rsidRPr="00DF73F4">
        <w:rPr>
          <w:rFonts w:hint="eastAsia"/>
        </w:rPr>
        <w:t>20H</w:t>
      </w:r>
      <w:r w:rsidRPr="00DF73F4">
        <w:rPr>
          <w:rFonts w:hint="eastAsia"/>
        </w:rPr>
        <w:t>的内存区域。</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F</w:t>
      </w:r>
      <w:r w:rsidR="00C3003B">
        <w:rPr>
          <w:rFonts w:hint="eastAsia"/>
        </w:rPr>
        <w:t xml:space="preserve"> </w:t>
      </w:r>
      <w:r w:rsidRPr="00DF73F4">
        <w:rPr>
          <w:rFonts w:hint="eastAsia"/>
        </w:rPr>
        <w:t>1AF5:100</w:t>
      </w:r>
      <w:r w:rsidR="00C3003B">
        <w:rPr>
          <w:rFonts w:hint="eastAsia"/>
        </w:rPr>
        <w:t xml:space="preserve"> </w:t>
      </w:r>
      <w:r w:rsidRPr="00DF73F4">
        <w:rPr>
          <w:rFonts w:hint="eastAsia"/>
        </w:rPr>
        <w:t>13F</w:t>
      </w:r>
      <w:r w:rsidR="00C3003B">
        <w:rPr>
          <w:rFonts w:hint="eastAsia"/>
        </w:rPr>
        <w:t xml:space="preserve"> </w:t>
      </w:r>
      <w:r w:rsidRPr="00DF73F4">
        <w:rPr>
          <w:rFonts w:hint="eastAsia"/>
        </w:rPr>
        <w:t>41</w:t>
      </w:r>
      <w:r w:rsidR="00C3003B">
        <w:rPr>
          <w:rFonts w:hint="eastAsia"/>
        </w:rPr>
        <w:t xml:space="preserve"> </w:t>
      </w:r>
      <w:r w:rsidRPr="00DF73F4">
        <w:rPr>
          <w:rFonts w:hint="eastAsia"/>
        </w:rPr>
        <w:t>42</w:t>
      </w:r>
      <w:r w:rsidR="00C3003B">
        <w:rPr>
          <w:rFonts w:hint="eastAsia"/>
        </w:rPr>
        <w:t xml:space="preserve"> </w:t>
      </w:r>
      <w:r w:rsidRPr="00DF73F4">
        <w:rPr>
          <w:rFonts w:hint="eastAsia"/>
        </w:rPr>
        <w:t>43</w:t>
      </w:r>
      <w:r w:rsidR="00C3003B">
        <w:rPr>
          <w:rFonts w:hint="eastAsia"/>
        </w:rPr>
        <w:t xml:space="preserve"> </w:t>
      </w:r>
      <w:r w:rsidRPr="00DF73F4">
        <w:rPr>
          <w:rFonts w:hint="eastAsia"/>
        </w:rPr>
        <w:t>44</w:t>
      </w:r>
      <w:r w:rsidRPr="00DF73F4">
        <w:rPr>
          <w:rFonts w:hint="eastAsia"/>
        </w:rPr>
        <w:t>。</w:t>
      </w:r>
    </w:p>
    <w:p w:rsidR="00DF73F4" w:rsidRPr="00DF73F4" w:rsidRDefault="00DF73F4" w:rsidP="00807702">
      <w:r w:rsidRPr="00DF73F4">
        <w:rPr>
          <w:noProof/>
        </w:rPr>
        <w:drawing>
          <wp:inline distT="0" distB="0" distL="0" distR="0" wp14:anchorId="24B5FD9F" wp14:editId="74CF82F7">
            <wp:extent cx="5219065" cy="1268095"/>
            <wp:effectExtent l="0" t="0" r="635" b="8255"/>
            <wp:docPr id="15" name="图片 15" descr="http://shelwee.qiniudn.com/wp-content/uploads/2011/04/debug-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wee.qiniudn.com/wp-content/uploads/2011/04/debug-f2.png">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19065" cy="1268095"/>
                    </a:xfrm>
                    <a:prstGeom prst="rect">
                      <a:avLst/>
                    </a:prstGeom>
                    <a:noFill/>
                    <a:ln>
                      <a:noFill/>
                    </a:ln>
                  </pic:spPr>
                </pic:pic>
              </a:graphicData>
            </a:graphic>
          </wp:inline>
        </w:drawing>
      </w:r>
    </w:p>
    <w:p w:rsidR="00DF73F4" w:rsidRPr="00DF73F4" w:rsidRDefault="00DF73F4" w:rsidP="00807702">
      <w:r w:rsidRPr="00DF73F4">
        <w:rPr>
          <w:rFonts w:hint="eastAsia"/>
        </w:rPr>
        <w:t>说明：该命令是用字节序列</w:t>
      </w:r>
      <w:r w:rsidRPr="00DF73F4">
        <w:rPr>
          <w:rFonts w:hint="eastAsia"/>
        </w:rPr>
        <w:t>41</w:t>
      </w:r>
      <w:r w:rsidRPr="00DF73F4">
        <w:rPr>
          <w:rFonts w:hint="eastAsia"/>
        </w:rPr>
        <w:t>、</w:t>
      </w:r>
      <w:r w:rsidRPr="00DF73F4">
        <w:t>42</w:t>
      </w:r>
      <w:r w:rsidRPr="00DF73F4">
        <w:rPr>
          <w:rFonts w:hint="eastAsia"/>
        </w:rPr>
        <w:t>、</w:t>
      </w:r>
      <w:r w:rsidRPr="00DF73F4">
        <w:t>43</w:t>
      </w:r>
      <w:r w:rsidRPr="00DF73F4">
        <w:rPr>
          <w:rFonts w:hint="eastAsia"/>
        </w:rPr>
        <w:t>、</w:t>
      </w:r>
      <w:r w:rsidRPr="00DF73F4">
        <w:t>44</w:t>
      </w:r>
      <w:r w:rsidRPr="00DF73F4">
        <w:rPr>
          <w:rFonts w:hint="eastAsia"/>
        </w:rPr>
        <w:t>轮流填充从</w:t>
      </w:r>
      <w:r w:rsidRPr="00DF73F4">
        <w:rPr>
          <w:rFonts w:hint="eastAsia"/>
        </w:rPr>
        <w:t>1AF5:100</w:t>
      </w:r>
      <w:r w:rsidRPr="00DF73F4">
        <w:rPr>
          <w:rFonts w:hint="eastAsia"/>
        </w:rPr>
        <w:t>开始一直到</w:t>
      </w:r>
      <w:r w:rsidRPr="00DF73F4">
        <w:rPr>
          <w:rFonts w:hint="eastAsia"/>
        </w:rPr>
        <w:t>1AF5:13F</w:t>
      </w:r>
      <w:r w:rsidRPr="00DF73F4">
        <w:rPr>
          <w:rFonts w:hint="eastAsia"/>
        </w:rPr>
        <w:t>的内存区域。</w:t>
      </w:r>
    </w:p>
    <w:p w:rsidR="00DF73F4" w:rsidRPr="00DF73F4" w:rsidRDefault="00DF73F4" w:rsidP="00807702">
      <w:pPr>
        <w:pStyle w:val="4"/>
      </w:pPr>
      <w:r w:rsidRPr="00DF73F4">
        <w:rPr>
          <w:rFonts w:hint="eastAsia"/>
        </w:rPr>
        <w:t>M</w:t>
      </w:r>
      <w:r w:rsidRPr="00DF73F4">
        <w:rPr>
          <w:rFonts w:hint="eastAsia"/>
        </w:rPr>
        <w:t>命令的使用</w:t>
      </w:r>
    </w:p>
    <w:p w:rsidR="00DF73F4" w:rsidRPr="00DF73F4" w:rsidRDefault="00DF73F4" w:rsidP="00807702">
      <w:r w:rsidRPr="00DF73F4">
        <w:rPr>
          <w:rFonts w:hint="eastAsia"/>
        </w:rPr>
        <w:t>M</w:t>
      </w:r>
      <w:r w:rsidRPr="00DF73F4">
        <w:rPr>
          <w:rFonts w:hint="eastAsia"/>
        </w:rPr>
        <w:t>命令作用：将指定内存区域的数据复制到指定的地址去。</w:t>
      </w:r>
    </w:p>
    <w:p w:rsidR="00DF73F4" w:rsidRPr="00DF73F4" w:rsidRDefault="00DF73F4" w:rsidP="00807702">
      <w:r w:rsidRPr="00DF73F4">
        <w:rPr>
          <w:rFonts w:hint="eastAsia"/>
        </w:rPr>
        <w:t>M</w:t>
      </w:r>
      <w:r w:rsidRPr="00DF73F4">
        <w:rPr>
          <w:rFonts w:hint="eastAsia"/>
        </w:rPr>
        <w:t>命令的使用方式为：</w:t>
      </w:r>
      <w:r w:rsidRPr="00DF73F4">
        <w:rPr>
          <w:rFonts w:hint="eastAsia"/>
        </w:rPr>
        <w:t>M</w:t>
      </w:r>
      <w:r w:rsidR="00C3003B">
        <w:rPr>
          <w:rFonts w:hint="eastAsia"/>
        </w:rPr>
        <w:t xml:space="preserve"> </w:t>
      </w:r>
      <w:r w:rsidRPr="00DF73F4">
        <w:rPr>
          <w:rFonts w:hint="eastAsia"/>
        </w:rPr>
        <w:t>[</w:t>
      </w:r>
      <w:r w:rsidRPr="00DF73F4">
        <w:rPr>
          <w:rFonts w:hint="eastAsia"/>
        </w:rPr>
        <w:t>范围</w:t>
      </w:r>
      <w:r w:rsidRPr="00DF73F4">
        <w:t>]</w:t>
      </w:r>
      <w:r w:rsidR="00C3003B">
        <w:t xml:space="preserve"> </w:t>
      </w:r>
      <w:r w:rsidRPr="00DF73F4">
        <w:t>[</w:t>
      </w:r>
      <w:r w:rsidRPr="00DF73F4">
        <w:rPr>
          <w:rFonts w:hint="eastAsia"/>
        </w:rPr>
        <w:t>指定地址</w:t>
      </w:r>
      <w:r w:rsidRPr="00DF73F4">
        <w:t>]</w:t>
      </w:r>
      <w:r w:rsidRPr="00DF73F4">
        <w:rPr>
          <w:rFonts w:hint="eastAsia"/>
        </w:rPr>
        <w:t>。</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M</w:t>
      </w:r>
      <w:r w:rsidR="00C3003B">
        <w:rPr>
          <w:rFonts w:hint="eastAsia"/>
        </w:rPr>
        <w:t xml:space="preserve"> </w:t>
      </w:r>
      <w:r w:rsidRPr="00DF73F4">
        <w:rPr>
          <w:rFonts w:hint="eastAsia"/>
        </w:rPr>
        <w:t>1AF5:100</w:t>
      </w:r>
      <w:r w:rsidR="00C3003B">
        <w:rPr>
          <w:rFonts w:hint="eastAsia"/>
        </w:rPr>
        <w:t xml:space="preserve"> </w:t>
      </w:r>
      <w:r w:rsidRPr="00DF73F4">
        <w:rPr>
          <w:rFonts w:hint="eastAsia"/>
        </w:rPr>
        <w:t>13F</w:t>
      </w:r>
      <w:r w:rsidR="00C3003B">
        <w:rPr>
          <w:rFonts w:hint="eastAsia"/>
        </w:rPr>
        <w:t xml:space="preserve"> </w:t>
      </w:r>
      <w:r w:rsidRPr="00DF73F4">
        <w:rPr>
          <w:rFonts w:hint="eastAsia"/>
        </w:rPr>
        <w:t>1AF5:140</w:t>
      </w:r>
      <w:r w:rsidRPr="00DF73F4">
        <w:rPr>
          <w:rFonts w:hint="eastAsia"/>
        </w:rPr>
        <w:t>。执行命令</w:t>
      </w:r>
      <w:r w:rsidRPr="00DF73F4">
        <w:rPr>
          <w:rFonts w:hint="eastAsia"/>
        </w:rPr>
        <w:t>D</w:t>
      </w:r>
      <w:r w:rsidR="00C3003B">
        <w:rPr>
          <w:rFonts w:hint="eastAsia"/>
        </w:rPr>
        <w:t xml:space="preserve"> </w:t>
      </w:r>
      <w:r w:rsidRPr="00DF73F4">
        <w:rPr>
          <w:rFonts w:hint="eastAsia"/>
        </w:rPr>
        <w:t>1AF5:100</w:t>
      </w:r>
      <w:r w:rsidRPr="00DF73F4">
        <w:rPr>
          <w:rFonts w:hint="eastAsia"/>
        </w:rPr>
        <w:t>观看命令执行结果。</w:t>
      </w:r>
    </w:p>
    <w:p w:rsidR="00DF73F4" w:rsidRPr="00DF73F4" w:rsidRDefault="00DF73F4" w:rsidP="00807702">
      <w:r w:rsidRPr="00DF73F4">
        <w:rPr>
          <w:noProof/>
        </w:rPr>
        <w:drawing>
          <wp:inline distT="0" distB="0" distL="0" distR="0" wp14:anchorId="57E04580" wp14:editId="51D71E6F">
            <wp:extent cx="5184775" cy="1268095"/>
            <wp:effectExtent l="0" t="0" r="0" b="8255"/>
            <wp:docPr id="14" name="图片 14" descr="http://shelwee.qiniudn.com/wp-content/uploads/2011/04/debu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lwee.qiniudn.com/wp-content/uploads/2011/04/debug-m.pn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84775" cy="1268095"/>
                    </a:xfrm>
                    <a:prstGeom prst="rect">
                      <a:avLst/>
                    </a:prstGeom>
                    <a:noFill/>
                    <a:ln>
                      <a:noFill/>
                    </a:ln>
                  </pic:spPr>
                </pic:pic>
              </a:graphicData>
            </a:graphic>
          </wp:inline>
        </w:drawing>
      </w:r>
    </w:p>
    <w:p w:rsidR="00DF73F4" w:rsidRPr="00DF73F4" w:rsidRDefault="00DF73F4" w:rsidP="00807702">
      <w:pPr>
        <w:pStyle w:val="4"/>
      </w:pPr>
      <w:r w:rsidRPr="00DF73F4">
        <w:rPr>
          <w:rFonts w:hint="eastAsia"/>
        </w:rPr>
        <w:lastRenderedPageBreak/>
        <w:t>C</w:t>
      </w:r>
      <w:r w:rsidRPr="00DF73F4">
        <w:rPr>
          <w:rFonts w:hint="eastAsia"/>
        </w:rPr>
        <w:t>命令的使用</w:t>
      </w:r>
    </w:p>
    <w:p w:rsidR="00DF73F4" w:rsidRPr="00DF73F4" w:rsidRDefault="00DF73F4" w:rsidP="00807702">
      <w:r w:rsidRPr="00DF73F4">
        <w:rPr>
          <w:rFonts w:hint="eastAsia"/>
        </w:rPr>
        <w:t>C</w:t>
      </w:r>
      <w:r w:rsidRPr="00DF73F4">
        <w:rPr>
          <w:rFonts w:hint="eastAsia"/>
        </w:rPr>
        <w:t>命令作用：将两块内存的内容进行比较。</w:t>
      </w:r>
    </w:p>
    <w:p w:rsidR="00DF73F4" w:rsidRPr="00DF73F4" w:rsidRDefault="00DF73F4" w:rsidP="00807702">
      <w:r w:rsidRPr="00DF73F4">
        <w:rPr>
          <w:rFonts w:hint="eastAsia"/>
        </w:rPr>
        <w:t>C</w:t>
      </w:r>
      <w:r w:rsidRPr="00DF73F4">
        <w:rPr>
          <w:rFonts w:hint="eastAsia"/>
        </w:rPr>
        <w:t>命令的使用方式为：</w:t>
      </w:r>
      <w:r w:rsidRPr="00DF73F4">
        <w:rPr>
          <w:rFonts w:hint="eastAsia"/>
        </w:rPr>
        <w:t>C</w:t>
      </w:r>
      <w:r w:rsidR="00C3003B">
        <w:rPr>
          <w:rFonts w:hint="eastAsia"/>
        </w:rPr>
        <w:t xml:space="preserve"> </w:t>
      </w:r>
      <w:r w:rsidRPr="00DF73F4">
        <w:rPr>
          <w:rFonts w:hint="eastAsia"/>
        </w:rPr>
        <w:t>[</w:t>
      </w:r>
      <w:r w:rsidRPr="00DF73F4">
        <w:rPr>
          <w:rFonts w:hint="eastAsia"/>
        </w:rPr>
        <w:t>范围</w:t>
      </w:r>
      <w:r w:rsidRPr="00DF73F4">
        <w:t>]</w:t>
      </w:r>
      <w:r w:rsidR="00C3003B">
        <w:t xml:space="preserve"> </w:t>
      </w:r>
      <w:r w:rsidRPr="00DF73F4">
        <w:t>[</w:t>
      </w:r>
      <w:r w:rsidRPr="00DF73F4">
        <w:rPr>
          <w:rFonts w:hint="eastAsia"/>
        </w:rPr>
        <w:t>指定地址</w:t>
      </w:r>
      <w:r w:rsidRPr="00DF73F4">
        <w:t>]</w:t>
      </w:r>
      <w:r w:rsidRPr="00DF73F4">
        <w:rPr>
          <w:rFonts w:hint="eastAsia"/>
        </w:rPr>
        <w:t>，意思就是将指定范围的内存区域与从指定地址开始的相同长度的内存区域逐个字节进行比较，列出不同的内容。</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C</w:t>
      </w:r>
      <w:r w:rsidR="00C3003B">
        <w:rPr>
          <w:rFonts w:hint="eastAsia"/>
        </w:rPr>
        <w:t xml:space="preserve"> </w:t>
      </w:r>
      <w:r w:rsidRPr="00DF73F4">
        <w:rPr>
          <w:rFonts w:hint="eastAsia"/>
        </w:rPr>
        <w:t>1AF5:100</w:t>
      </w:r>
      <w:r w:rsidR="00C3003B">
        <w:rPr>
          <w:rFonts w:hint="eastAsia"/>
        </w:rPr>
        <w:t xml:space="preserve"> </w:t>
      </w:r>
      <w:r w:rsidRPr="00DF73F4">
        <w:rPr>
          <w:rFonts w:hint="eastAsia"/>
        </w:rPr>
        <w:t>13F</w:t>
      </w:r>
      <w:r w:rsidR="00C3003B">
        <w:rPr>
          <w:rFonts w:hint="eastAsia"/>
        </w:rPr>
        <w:t xml:space="preserve"> </w:t>
      </w:r>
      <w:r w:rsidRPr="00DF73F4">
        <w:rPr>
          <w:rFonts w:hint="eastAsia"/>
        </w:rPr>
        <w:t>1AF5:140</w:t>
      </w:r>
      <w:r w:rsidRPr="00DF73F4">
        <w:rPr>
          <w:rFonts w:hint="eastAsia"/>
        </w:rPr>
        <w:t>。由于两块内容完全相同，所以命令执行后没有任何显示。</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C</w:t>
      </w:r>
      <w:r w:rsidR="00C3003B">
        <w:rPr>
          <w:rFonts w:hint="eastAsia"/>
        </w:rPr>
        <w:t xml:space="preserve"> </w:t>
      </w:r>
      <w:r w:rsidRPr="00DF73F4">
        <w:rPr>
          <w:rFonts w:hint="eastAsia"/>
        </w:rPr>
        <w:t>1AF5:100</w:t>
      </w:r>
      <w:r w:rsidR="00C3003B">
        <w:rPr>
          <w:rFonts w:hint="eastAsia"/>
        </w:rPr>
        <w:t xml:space="preserve"> </w:t>
      </w:r>
      <w:r w:rsidRPr="00DF73F4">
        <w:rPr>
          <w:rFonts w:hint="eastAsia"/>
        </w:rPr>
        <w:t>107</w:t>
      </w:r>
      <w:r w:rsidR="00C3003B">
        <w:rPr>
          <w:rFonts w:hint="eastAsia"/>
        </w:rPr>
        <w:t xml:space="preserve"> </w:t>
      </w:r>
      <w:r w:rsidRPr="00DF73F4">
        <w:rPr>
          <w:rFonts w:hint="eastAsia"/>
        </w:rPr>
        <w:t>1AF5:180</w:t>
      </w:r>
      <w:r w:rsidRPr="00DF73F4">
        <w:rPr>
          <w:rFonts w:hint="eastAsia"/>
        </w:rPr>
        <w:t>，比较的区域长度为</w:t>
      </w:r>
      <w:r w:rsidRPr="00DF73F4">
        <w:t>8</w:t>
      </w:r>
      <w:r w:rsidRPr="00DF73F4">
        <w:rPr>
          <w:rFonts w:hint="eastAsia"/>
        </w:rPr>
        <w:t>个字节。命令执行后列出比较结果不同的各个字节。</w:t>
      </w:r>
    </w:p>
    <w:p w:rsidR="00DF73F4" w:rsidRPr="00DF73F4" w:rsidRDefault="00DF73F4" w:rsidP="00807702">
      <w:r w:rsidRPr="00DF73F4">
        <w:rPr>
          <w:noProof/>
        </w:rPr>
        <w:drawing>
          <wp:inline distT="0" distB="0" distL="0" distR="0" wp14:anchorId="44B7677C" wp14:editId="4B09CDBF">
            <wp:extent cx="1992630" cy="1250950"/>
            <wp:effectExtent l="0" t="0" r="7620" b="6350"/>
            <wp:docPr id="13" name="图片 13" descr="http://shelwee.qiniudn.com/wp-content/uploads/2011/04/debu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lwee.qiniudn.com/wp-content/uploads/2011/04/debug-c.pn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992630" cy="1250950"/>
                    </a:xfrm>
                    <a:prstGeom prst="rect">
                      <a:avLst/>
                    </a:prstGeom>
                    <a:noFill/>
                    <a:ln>
                      <a:noFill/>
                    </a:ln>
                  </pic:spPr>
                </pic:pic>
              </a:graphicData>
            </a:graphic>
          </wp:inline>
        </w:drawing>
      </w:r>
    </w:p>
    <w:p w:rsidR="00DF73F4" w:rsidRPr="00DF73F4" w:rsidRDefault="00DF73F4" w:rsidP="00807702">
      <w:pPr>
        <w:pStyle w:val="4"/>
      </w:pPr>
      <w:r w:rsidRPr="00DF73F4">
        <w:rPr>
          <w:rFonts w:hint="eastAsia"/>
        </w:rPr>
        <w:t>S</w:t>
      </w:r>
      <w:r w:rsidRPr="00DF73F4">
        <w:rPr>
          <w:rFonts w:hint="eastAsia"/>
        </w:rPr>
        <w:t>命令的使用</w:t>
      </w:r>
    </w:p>
    <w:p w:rsidR="00DF73F4" w:rsidRPr="00DF73F4" w:rsidRDefault="00DF73F4" w:rsidP="00807702">
      <w:r w:rsidRPr="00DF73F4">
        <w:rPr>
          <w:rFonts w:hint="eastAsia"/>
        </w:rPr>
        <w:t>S</w:t>
      </w:r>
      <w:r w:rsidRPr="00DF73F4">
        <w:rPr>
          <w:rFonts w:hint="eastAsia"/>
        </w:rPr>
        <w:t>命令作用：在指定的内存区域中搜索指定的串。</w:t>
      </w:r>
    </w:p>
    <w:p w:rsidR="00DF73F4" w:rsidRPr="00DF73F4" w:rsidRDefault="00DF73F4" w:rsidP="00807702">
      <w:r w:rsidRPr="00DF73F4">
        <w:rPr>
          <w:rFonts w:hint="eastAsia"/>
        </w:rPr>
        <w:t>S</w:t>
      </w:r>
      <w:r w:rsidRPr="00DF73F4">
        <w:rPr>
          <w:rFonts w:hint="eastAsia"/>
        </w:rPr>
        <w:t>命令的使用方式为：</w:t>
      </w:r>
      <w:r w:rsidRPr="00DF73F4">
        <w:rPr>
          <w:rFonts w:hint="eastAsia"/>
        </w:rPr>
        <w:t>S</w:t>
      </w:r>
      <w:r w:rsidR="00C3003B">
        <w:rPr>
          <w:rFonts w:hint="eastAsia"/>
        </w:rPr>
        <w:t xml:space="preserve"> </w:t>
      </w:r>
      <w:r w:rsidRPr="00DF73F4">
        <w:rPr>
          <w:rFonts w:hint="eastAsia"/>
        </w:rPr>
        <w:t>[</w:t>
      </w:r>
      <w:r w:rsidRPr="00DF73F4">
        <w:rPr>
          <w:rFonts w:hint="eastAsia"/>
        </w:rPr>
        <w:t>范围</w:t>
      </w:r>
      <w:r w:rsidRPr="00DF73F4">
        <w:t>]</w:t>
      </w:r>
      <w:r w:rsidR="00C3003B">
        <w:t xml:space="preserve"> </w:t>
      </w:r>
      <w:r w:rsidRPr="00DF73F4">
        <w:t>[</w:t>
      </w:r>
      <w:r w:rsidRPr="00DF73F4">
        <w:rPr>
          <w:rFonts w:hint="eastAsia"/>
        </w:rPr>
        <w:t>指定串</w:t>
      </w:r>
      <w:r w:rsidRPr="00DF73F4">
        <w:t>]</w:t>
      </w:r>
      <w:r w:rsidRPr="00DF73F4">
        <w:rPr>
          <w:rFonts w:hint="eastAsia"/>
        </w:rPr>
        <w:t>。</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D</w:t>
      </w:r>
      <w:r w:rsidR="00C3003B">
        <w:rPr>
          <w:rFonts w:hint="eastAsia"/>
        </w:rPr>
        <w:t xml:space="preserve"> </w:t>
      </w:r>
      <w:r w:rsidRPr="00DF73F4">
        <w:rPr>
          <w:rFonts w:hint="eastAsia"/>
        </w:rPr>
        <w:t>1AF5:100</w:t>
      </w:r>
      <w:r w:rsidR="00C3003B">
        <w:rPr>
          <w:rFonts w:hint="eastAsia"/>
        </w:rPr>
        <w:t xml:space="preserve"> </w:t>
      </w:r>
      <w:r w:rsidRPr="00DF73F4">
        <w:rPr>
          <w:rFonts w:hint="eastAsia"/>
        </w:rPr>
        <w:t>11F</w:t>
      </w:r>
      <w:r w:rsidRPr="00DF73F4">
        <w:rPr>
          <w:rFonts w:hint="eastAsia"/>
        </w:rPr>
        <w:t>。显示该区域的内存值。</w:t>
      </w:r>
    </w:p>
    <w:p w:rsidR="00DF73F4" w:rsidRPr="00DF73F4" w:rsidRDefault="00DF73F4" w:rsidP="00807702">
      <w:r w:rsidRPr="00DF73F4">
        <w:rPr>
          <w:rFonts w:hint="eastAsia"/>
        </w:rPr>
        <w:t>在提示符“</w:t>
      </w:r>
      <w:r w:rsidRPr="00DF73F4">
        <w:rPr>
          <w:rFonts w:hint="eastAsia"/>
        </w:rPr>
        <w:t>-</w:t>
      </w:r>
      <w:r w:rsidRPr="00DF73F4">
        <w:rPr>
          <w:rFonts w:hint="eastAsia"/>
        </w:rPr>
        <w:t>”下输入以下命令：</w:t>
      </w:r>
      <w:r w:rsidRPr="00DF73F4">
        <w:rPr>
          <w:rFonts w:hint="eastAsia"/>
        </w:rPr>
        <w:t>S</w:t>
      </w:r>
      <w:r w:rsidR="00C3003B">
        <w:rPr>
          <w:rFonts w:hint="eastAsia"/>
        </w:rPr>
        <w:t xml:space="preserve"> </w:t>
      </w:r>
      <w:r w:rsidRPr="00DF73F4">
        <w:rPr>
          <w:rFonts w:hint="eastAsia"/>
        </w:rPr>
        <w:t>1AF5:100</w:t>
      </w:r>
      <w:r w:rsidR="00C3003B">
        <w:rPr>
          <w:rFonts w:hint="eastAsia"/>
        </w:rPr>
        <w:t xml:space="preserve"> </w:t>
      </w:r>
      <w:r w:rsidRPr="00DF73F4">
        <w:rPr>
          <w:rFonts w:hint="eastAsia"/>
        </w:rPr>
        <w:t>11F</w:t>
      </w:r>
      <w:r w:rsidR="00C3003B">
        <w:rPr>
          <w:rFonts w:hint="eastAsia"/>
        </w:rPr>
        <w:t xml:space="preserve"> </w:t>
      </w:r>
      <w:r w:rsidRPr="00DF73F4">
        <w:rPr>
          <w:rFonts w:hint="eastAsia"/>
        </w:rPr>
        <w:t>41</w:t>
      </w:r>
      <w:r w:rsidR="00C3003B">
        <w:rPr>
          <w:rFonts w:hint="eastAsia"/>
        </w:rPr>
        <w:t xml:space="preserve"> </w:t>
      </w:r>
      <w:r w:rsidRPr="00DF73F4">
        <w:rPr>
          <w:rFonts w:hint="eastAsia"/>
        </w:rPr>
        <w:t>42</w:t>
      </w:r>
      <w:r w:rsidR="00C3003B">
        <w:rPr>
          <w:rFonts w:hint="eastAsia"/>
        </w:rPr>
        <w:t xml:space="preserve"> </w:t>
      </w:r>
      <w:r w:rsidRPr="00DF73F4">
        <w:rPr>
          <w:rFonts w:hint="eastAsia"/>
        </w:rPr>
        <w:t>43</w:t>
      </w:r>
      <w:r w:rsidR="00C3003B">
        <w:rPr>
          <w:rFonts w:hint="eastAsia"/>
        </w:rPr>
        <w:t xml:space="preserve"> </w:t>
      </w:r>
      <w:r w:rsidRPr="00DF73F4">
        <w:rPr>
          <w:rFonts w:hint="eastAsia"/>
        </w:rPr>
        <w:t>44</w:t>
      </w:r>
      <w:r w:rsidRPr="00DF73F4">
        <w:rPr>
          <w:rFonts w:hint="eastAsia"/>
        </w:rPr>
        <w:t>。搜索该区域是否存在字节串</w:t>
      </w:r>
      <w:r w:rsidRPr="00DF73F4">
        <w:rPr>
          <w:rFonts w:hint="eastAsia"/>
        </w:rPr>
        <w:t>41</w:t>
      </w:r>
      <w:r w:rsidR="00C3003B">
        <w:rPr>
          <w:rFonts w:hint="eastAsia"/>
        </w:rPr>
        <w:t xml:space="preserve"> </w:t>
      </w:r>
      <w:r w:rsidRPr="00DF73F4">
        <w:rPr>
          <w:rFonts w:hint="eastAsia"/>
        </w:rPr>
        <w:t>42</w:t>
      </w:r>
      <w:r w:rsidR="00C3003B">
        <w:rPr>
          <w:rFonts w:hint="eastAsia"/>
        </w:rPr>
        <w:t xml:space="preserve"> </w:t>
      </w:r>
      <w:r w:rsidRPr="00DF73F4">
        <w:rPr>
          <w:rFonts w:hint="eastAsia"/>
        </w:rPr>
        <w:t>43</w:t>
      </w:r>
      <w:r w:rsidR="00C3003B">
        <w:rPr>
          <w:rFonts w:hint="eastAsia"/>
        </w:rPr>
        <w:t xml:space="preserve"> </w:t>
      </w:r>
      <w:r w:rsidRPr="00DF73F4">
        <w:rPr>
          <w:rFonts w:hint="eastAsia"/>
        </w:rPr>
        <w:t>44</w:t>
      </w:r>
      <w:r w:rsidRPr="00DF73F4">
        <w:rPr>
          <w:rFonts w:hint="eastAsia"/>
        </w:rPr>
        <w:t>，并将搜索结果一一列出。</w:t>
      </w:r>
    </w:p>
    <w:p w:rsidR="00DF73F4" w:rsidRPr="00DF73F4" w:rsidRDefault="00DF73F4" w:rsidP="00807702">
      <w:r w:rsidRPr="00DF73F4">
        <w:rPr>
          <w:noProof/>
        </w:rPr>
        <w:drawing>
          <wp:inline distT="0" distB="0" distL="0" distR="0" wp14:anchorId="52270016" wp14:editId="3D3B34D1">
            <wp:extent cx="5184775" cy="1518285"/>
            <wp:effectExtent l="0" t="0" r="0" b="5715"/>
            <wp:docPr id="12" name="图片 12" descr="http://shelwee.qiniudn.com/wp-content/uploads/2011/04/debu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wee.qiniudn.com/wp-content/uploads/2011/04/debug-s.png">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84775" cy="1518285"/>
                    </a:xfrm>
                    <a:prstGeom prst="rect">
                      <a:avLst/>
                    </a:prstGeom>
                    <a:noFill/>
                    <a:ln>
                      <a:noFill/>
                    </a:ln>
                  </pic:spPr>
                </pic:pic>
              </a:graphicData>
            </a:graphic>
          </wp:inline>
        </w:drawing>
      </w:r>
    </w:p>
    <w:p w:rsidR="00DF73F4" w:rsidRPr="00DF73F4" w:rsidRDefault="00DF73F4" w:rsidP="00807702">
      <w:r w:rsidRPr="00DF73F4">
        <w:rPr>
          <w:rFonts w:hint="eastAsia"/>
        </w:rPr>
        <w:t>从执行结果可以看出，总共搜索到八处。</w:t>
      </w:r>
    </w:p>
    <w:p w:rsidR="00DF73F4" w:rsidRPr="00DF73F4" w:rsidRDefault="00DF73F4" w:rsidP="00807702">
      <w:pPr>
        <w:pStyle w:val="4"/>
      </w:pPr>
      <w:r w:rsidRPr="00DF73F4">
        <w:rPr>
          <w:rFonts w:hint="eastAsia"/>
        </w:rPr>
        <w:t>A</w:t>
      </w:r>
      <w:r w:rsidRPr="00DF73F4">
        <w:rPr>
          <w:rFonts w:hint="eastAsia"/>
        </w:rPr>
        <w:t>命令的使用</w:t>
      </w:r>
    </w:p>
    <w:p w:rsidR="00DF73F4" w:rsidRPr="00DF73F4" w:rsidRDefault="00DF73F4" w:rsidP="00807702">
      <w:r w:rsidRPr="00DF73F4">
        <w:rPr>
          <w:rFonts w:hint="eastAsia"/>
        </w:rPr>
        <w:t>A</w:t>
      </w:r>
      <w:r w:rsidRPr="00DF73F4">
        <w:rPr>
          <w:rFonts w:hint="eastAsia"/>
        </w:rPr>
        <w:t>命令作用：输入汇编指令。</w:t>
      </w:r>
    </w:p>
    <w:p w:rsidR="00DF73F4" w:rsidRPr="00DF73F4" w:rsidRDefault="00DF73F4" w:rsidP="00807702">
      <w:r w:rsidRPr="00DF73F4">
        <w:rPr>
          <w:rFonts w:hint="eastAsia"/>
        </w:rPr>
        <w:t>以下的程序要在屏幕上显示“</w:t>
      </w:r>
      <w:r w:rsidRPr="00DF73F4">
        <w:rPr>
          <w:rFonts w:hint="eastAsia"/>
        </w:rPr>
        <w:t>ABCD</w:t>
      </w:r>
      <w:r w:rsidRPr="00DF73F4">
        <w:rPr>
          <w:rFonts w:hint="eastAsia"/>
        </w:rPr>
        <w:t>”四个字符。</w:t>
      </w:r>
    </w:p>
    <w:p w:rsidR="00DF73F4" w:rsidRPr="00DF73F4" w:rsidRDefault="00DF73F4" w:rsidP="00807702">
      <w:r w:rsidRPr="00DF73F4">
        <w:rPr>
          <w:rFonts w:hint="eastAsia"/>
        </w:rPr>
        <w:t>首先用</w:t>
      </w:r>
      <w:r w:rsidRPr="00DF73F4">
        <w:rPr>
          <w:rFonts w:hint="eastAsia"/>
        </w:rPr>
        <w:t>E</w:t>
      </w:r>
      <w:r w:rsidRPr="00DF73F4">
        <w:rPr>
          <w:rFonts w:hint="eastAsia"/>
        </w:rPr>
        <w:t>命令将“</w:t>
      </w:r>
      <w:r w:rsidRPr="00DF73F4">
        <w:rPr>
          <w:rFonts w:hint="eastAsia"/>
        </w:rPr>
        <w:t>ABCD$</w:t>
      </w:r>
      <w:r w:rsidRPr="00DF73F4">
        <w:rPr>
          <w:rFonts w:hint="eastAsia"/>
        </w:rPr>
        <w:t>”四个字符预先放在内存</w:t>
      </w:r>
      <w:r w:rsidRPr="00DF73F4">
        <w:rPr>
          <w:rFonts w:hint="eastAsia"/>
        </w:rPr>
        <w:t>CS:200</w:t>
      </w:r>
      <w:r w:rsidRPr="00DF73F4">
        <w:rPr>
          <w:rFonts w:hint="eastAsia"/>
        </w:rPr>
        <w:t>处，然后执行</w:t>
      </w:r>
      <w:r w:rsidRPr="00DF73F4">
        <w:rPr>
          <w:rFonts w:hint="eastAsia"/>
        </w:rPr>
        <w:t>A100</w:t>
      </w:r>
      <w:r w:rsidRPr="00DF73F4">
        <w:rPr>
          <w:rFonts w:hint="eastAsia"/>
        </w:rPr>
        <w:t>命令输入汇编程序代码：</w:t>
      </w:r>
    </w:p>
    <w:p w:rsidR="00DF73F4" w:rsidRPr="00DF73F4" w:rsidRDefault="00DF73F4" w:rsidP="00807702">
      <w:r w:rsidRPr="00DF73F4">
        <w:rPr>
          <w:rFonts w:hint="eastAsia"/>
        </w:rPr>
        <w:t>MOV</w:t>
      </w:r>
      <w:r w:rsidR="00C3003B">
        <w:rPr>
          <w:rFonts w:hint="eastAsia"/>
        </w:rPr>
        <w:t xml:space="preserve"> </w:t>
      </w:r>
      <w:r w:rsidRPr="00DF73F4">
        <w:rPr>
          <w:rFonts w:hint="eastAsia"/>
        </w:rPr>
        <w:t>AX,CS</w:t>
      </w:r>
    </w:p>
    <w:p w:rsidR="00DF73F4" w:rsidRPr="00DF73F4" w:rsidRDefault="00DF73F4" w:rsidP="00807702">
      <w:r w:rsidRPr="00DF73F4">
        <w:rPr>
          <w:rFonts w:hint="eastAsia"/>
        </w:rPr>
        <w:t>MOV</w:t>
      </w:r>
      <w:r w:rsidR="00C3003B">
        <w:rPr>
          <w:rFonts w:hint="eastAsia"/>
        </w:rPr>
        <w:t xml:space="preserve"> </w:t>
      </w:r>
      <w:r w:rsidRPr="00DF73F4">
        <w:rPr>
          <w:rFonts w:hint="eastAsia"/>
        </w:rPr>
        <w:t>DS,AX</w:t>
      </w:r>
    </w:p>
    <w:p w:rsidR="00DF73F4" w:rsidRPr="00DF73F4" w:rsidRDefault="00DF73F4" w:rsidP="00807702">
      <w:r w:rsidRPr="00DF73F4">
        <w:rPr>
          <w:rFonts w:hint="eastAsia"/>
        </w:rPr>
        <w:t>MOV</w:t>
      </w:r>
      <w:r w:rsidR="00C3003B">
        <w:rPr>
          <w:rFonts w:hint="eastAsia"/>
        </w:rPr>
        <w:t xml:space="preserve"> </w:t>
      </w:r>
      <w:r w:rsidRPr="00DF73F4">
        <w:rPr>
          <w:rFonts w:hint="eastAsia"/>
        </w:rPr>
        <w:t>DX,200</w:t>
      </w:r>
    </w:p>
    <w:p w:rsidR="00DF73F4" w:rsidRPr="00DF73F4" w:rsidRDefault="00DF73F4" w:rsidP="00807702">
      <w:r w:rsidRPr="00DF73F4">
        <w:rPr>
          <w:rFonts w:hint="eastAsia"/>
        </w:rPr>
        <w:lastRenderedPageBreak/>
        <w:t>MOV</w:t>
      </w:r>
      <w:r w:rsidR="00C3003B">
        <w:rPr>
          <w:rFonts w:hint="eastAsia"/>
        </w:rPr>
        <w:t xml:space="preserve"> </w:t>
      </w:r>
      <w:r w:rsidRPr="00DF73F4">
        <w:rPr>
          <w:rFonts w:hint="eastAsia"/>
        </w:rPr>
        <w:t>AH,9</w:t>
      </w:r>
    </w:p>
    <w:p w:rsidR="00DF73F4" w:rsidRPr="00DF73F4" w:rsidRDefault="00DF73F4" w:rsidP="00807702">
      <w:r w:rsidRPr="00DF73F4">
        <w:rPr>
          <w:rFonts w:hint="eastAsia"/>
        </w:rPr>
        <w:t>INT</w:t>
      </w:r>
      <w:r w:rsidR="00C3003B">
        <w:rPr>
          <w:rFonts w:hint="eastAsia"/>
        </w:rPr>
        <w:t xml:space="preserve"> </w:t>
      </w:r>
      <w:r w:rsidRPr="00DF73F4">
        <w:rPr>
          <w:rFonts w:hint="eastAsia"/>
        </w:rPr>
        <w:t>21</w:t>
      </w:r>
    </w:p>
    <w:p w:rsidR="00DF73F4" w:rsidRPr="00DF73F4" w:rsidRDefault="00DF73F4" w:rsidP="00807702">
      <w:r w:rsidRPr="00DF73F4">
        <w:rPr>
          <w:rFonts w:hint="eastAsia"/>
        </w:rPr>
        <w:t>INT</w:t>
      </w:r>
      <w:r w:rsidR="00C3003B">
        <w:rPr>
          <w:rFonts w:hint="eastAsia"/>
        </w:rPr>
        <w:t xml:space="preserve"> </w:t>
      </w:r>
      <w:r w:rsidRPr="00DF73F4">
        <w:rPr>
          <w:rFonts w:hint="eastAsia"/>
        </w:rPr>
        <w:t>20</w:t>
      </w:r>
    </w:p>
    <w:p w:rsidR="00DF73F4" w:rsidRPr="00DF73F4" w:rsidRDefault="00DF73F4" w:rsidP="00807702">
      <w:r w:rsidRPr="00DF73F4">
        <w:rPr>
          <w:rFonts w:hint="eastAsia"/>
        </w:rPr>
        <w:t>（说明：前两行汇编指令用于将段寄存器</w:t>
      </w:r>
      <w:r w:rsidRPr="00DF73F4">
        <w:rPr>
          <w:rFonts w:hint="eastAsia"/>
        </w:rPr>
        <w:t>CS</w:t>
      </w:r>
      <w:r w:rsidRPr="00DF73F4">
        <w:rPr>
          <w:rFonts w:hint="eastAsia"/>
        </w:rPr>
        <w:t>的值赋给段寄存器</w:t>
      </w:r>
      <w:r w:rsidRPr="00DF73F4">
        <w:rPr>
          <w:rFonts w:hint="eastAsia"/>
        </w:rPr>
        <w:t>DS</w:t>
      </w:r>
      <w:r w:rsidRPr="00DF73F4">
        <w:rPr>
          <w:rFonts w:hint="eastAsia"/>
        </w:rPr>
        <w:t>。第三到第五行汇编代码的作用是显示以“</w:t>
      </w:r>
      <w:r w:rsidRPr="00DF73F4">
        <w:rPr>
          <w:rFonts w:hint="eastAsia"/>
        </w:rPr>
        <w:t>$</w:t>
      </w:r>
      <w:r w:rsidRPr="00DF73F4">
        <w:rPr>
          <w:rFonts w:hint="eastAsia"/>
        </w:rPr>
        <w:t>”为结尾的字符串。最后一行用于结束程序。</w:t>
      </w:r>
    </w:p>
    <w:p w:rsidR="00DF73F4" w:rsidRPr="00DF73F4" w:rsidRDefault="00DF73F4" w:rsidP="00807702">
      <w:r w:rsidRPr="00DF73F4">
        <w:rPr>
          <w:noProof/>
        </w:rPr>
        <w:drawing>
          <wp:inline distT="0" distB="0" distL="0" distR="0" wp14:anchorId="23661430" wp14:editId="1E213C3F">
            <wp:extent cx="3373120" cy="1276985"/>
            <wp:effectExtent l="0" t="0" r="0" b="0"/>
            <wp:docPr id="11" name="图片 11" descr="http://shelwee.qiniudn.com/wp-content/uploads/2011/04/debu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elwee.qiniudn.com/wp-content/uploads/2011/04/debug-a.png">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373120" cy="1276985"/>
                    </a:xfrm>
                    <a:prstGeom prst="rect">
                      <a:avLst/>
                    </a:prstGeom>
                    <a:noFill/>
                    <a:ln>
                      <a:noFill/>
                    </a:ln>
                  </pic:spPr>
                </pic:pic>
              </a:graphicData>
            </a:graphic>
          </wp:inline>
        </w:drawing>
      </w:r>
    </w:p>
    <w:p w:rsidR="00DF73F4" w:rsidRPr="00DF73F4" w:rsidRDefault="00DF73F4" w:rsidP="00807702">
      <w:pPr>
        <w:pStyle w:val="4"/>
      </w:pPr>
      <w:r w:rsidRPr="00DF73F4">
        <w:rPr>
          <w:rFonts w:hint="eastAsia"/>
        </w:rPr>
        <w:t>G</w:t>
      </w:r>
      <w:r w:rsidRPr="00DF73F4">
        <w:rPr>
          <w:rFonts w:hint="eastAsia"/>
        </w:rPr>
        <w:t>命令的使用</w:t>
      </w:r>
    </w:p>
    <w:p w:rsidR="00DF73F4" w:rsidRPr="00DF73F4" w:rsidRDefault="00DF73F4" w:rsidP="00807702">
      <w:r w:rsidRPr="00DF73F4">
        <w:rPr>
          <w:rFonts w:hint="eastAsia"/>
        </w:rPr>
        <w:t>G</w:t>
      </w:r>
      <w:r w:rsidRPr="00DF73F4">
        <w:rPr>
          <w:rFonts w:hint="eastAsia"/>
        </w:rPr>
        <w:t>命令作用：执行汇编指令。</w:t>
      </w:r>
    </w:p>
    <w:p w:rsidR="00DF73F4" w:rsidRPr="00DF73F4" w:rsidRDefault="00DF73F4" w:rsidP="00807702">
      <w:r w:rsidRPr="00DF73F4">
        <w:rPr>
          <w:rFonts w:hint="eastAsia"/>
        </w:rPr>
        <w:t>G</w:t>
      </w:r>
      <w:r w:rsidRPr="00DF73F4">
        <w:rPr>
          <w:rFonts w:hint="eastAsia"/>
        </w:rPr>
        <w:t>命令的使用方法是：</w:t>
      </w:r>
      <w:r w:rsidRPr="00DF73F4">
        <w:rPr>
          <w:rFonts w:hint="eastAsia"/>
        </w:rPr>
        <w:t>G</w:t>
      </w:r>
      <w:r w:rsidR="00C3003B">
        <w:rPr>
          <w:rFonts w:hint="eastAsia"/>
        </w:rPr>
        <w:t xml:space="preserve"> </w:t>
      </w:r>
      <w:r w:rsidRPr="00DF73F4">
        <w:rPr>
          <w:rFonts w:hint="eastAsia"/>
        </w:rPr>
        <w:t>[=</w:t>
      </w:r>
      <w:r w:rsidRPr="00DF73F4">
        <w:rPr>
          <w:rFonts w:hint="eastAsia"/>
        </w:rPr>
        <w:t>起始地址</w:t>
      </w:r>
      <w:r w:rsidRPr="00DF73F4">
        <w:t>]</w:t>
      </w:r>
      <w:r w:rsidR="00C3003B">
        <w:t xml:space="preserve">  </w:t>
      </w:r>
      <w:r w:rsidRPr="00DF73F4">
        <w:t>[</w:t>
      </w:r>
      <w:r w:rsidRPr="00DF73F4">
        <w:rPr>
          <w:rFonts w:hint="eastAsia"/>
        </w:rPr>
        <w:t>断点地址</w:t>
      </w:r>
      <w:r w:rsidRPr="00DF73F4">
        <w:t>]</w:t>
      </w:r>
      <w:r w:rsidRPr="00DF73F4">
        <w:rPr>
          <w:rFonts w:hint="eastAsia"/>
        </w:rPr>
        <w:t>，意思是从起始地址开始执行到断点地址。如果不设置断点，则程序一直运行到中止指令才停止。</w:t>
      </w:r>
    </w:p>
    <w:p w:rsidR="00DF73F4" w:rsidRPr="00DF73F4" w:rsidRDefault="00DF73F4" w:rsidP="00807702">
      <w:r w:rsidRPr="00DF73F4">
        <w:rPr>
          <w:rFonts w:hint="eastAsia"/>
        </w:rPr>
        <w:t>在设置完示例九的的内存数据并且输入完示例九的程序后运行这些汇编代码。在</w:t>
      </w:r>
      <w:r w:rsidRPr="00DF73F4">
        <w:rPr>
          <w:rFonts w:hint="eastAsia"/>
        </w:rPr>
        <w:t>DEBUG</w:t>
      </w:r>
      <w:r w:rsidRPr="00DF73F4">
        <w:rPr>
          <w:rFonts w:hint="eastAsia"/>
        </w:rPr>
        <w:t>中执行命令</w:t>
      </w:r>
      <w:r w:rsidRPr="00DF73F4">
        <w:rPr>
          <w:rFonts w:hint="eastAsia"/>
        </w:rPr>
        <w:t>G=100</w:t>
      </w:r>
      <w:r w:rsidRPr="00DF73F4">
        <w:rPr>
          <w:rFonts w:hint="eastAsia"/>
        </w:rPr>
        <w:t>，观看运行结果。</w:t>
      </w:r>
    </w:p>
    <w:p w:rsidR="00DF73F4" w:rsidRPr="00DF73F4" w:rsidRDefault="00DF73F4" w:rsidP="00807702">
      <w:r w:rsidRPr="00DF73F4">
        <w:rPr>
          <w:noProof/>
        </w:rPr>
        <w:drawing>
          <wp:inline distT="0" distB="0" distL="0" distR="0" wp14:anchorId="7C11094F" wp14:editId="349F2664">
            <wp:extent cx="2096135" cy="1380490"/>
            <wp:effectExtent l="0" t="0" r="0" b="0"/>
            <wp:docPr id="10" name="图片 10" descr="http://shelwee.qiniudn.com/wp-content/uploads/2011/04/debug-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elwee.qiniudn.com/wp-content/uploads/2011/04/debug-g1.png">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6135" cy="1380490"/>
                    </a:xfrm>
                    <a:prstGeom prst="rect">
                      <a:avLst/>
                    </a:prstGeom>
                    <a:noFill/>
                    <a:ln>
                      <a:noFill/>
                    </a:ln>
                  </pic:spPr>
                </pic:pic>
              </a:graphicData>
            </a:graphic>
          </wp:inline>
        </w:drawing>
      </w:r>
    </w:p>
    <w:p w:rsidR="00DF73F4" w:rsidRPr="00DF73F4" w:rsidRDefault="00DF73F4" w:rsidP="00807702">
      <w:r w:rsidRPr="00DF73F4">
        <w:rPr>
          <w:rFonts w:hint="eastAsia"/>
        </w:rPr>
        <w:t>汇编程序运行后在屏幕上显示出“</w:t>
      </w:r>
      <w:r w:rsidRPr="00DF73F4">
        <w:rPr>
          <w:rFonts w:hint="eastAsia"/>
        </w:rPr>
        <w:t>ABCD</w:t>
      </w:r>
      <w:r w:rsidRPr="00DF73F4">
        <w:rPr>
          <w:rFonts w:hint="eastAsia"/>
        </w:rPr>
        <w:t>”四个字符。</w:t>
      </w:r>
    </w:p>
    <w:p w:rsidR="00DF73F4" w:rsidRPr="00DF73F4" w:rsidRDefault="00DF73F4" w:rsidP="00807702">
      <w:r w:rsidRPr="00DF73F4">
        <w:rPr>
          <w:rFonts w:hint="eastAsia"/>
        </w:rPr>
        <w:t>接下来在</w:t>
      </w:r>
      <w:r w:rsidRPr="00DF73F4">
        <w:rPr>
          <w:rFonts w:hint="eastAsia"/>
        </w:rPr>
        <w:t>DEBUG</w:t>
      </w:r>
      <w:r w:rsidRPr="00DF73F4">
        <w:rPr>
          <w:rFonts w:hint="eastAsia"/>
        </w:rPr>
        <w:t>中执行</w:t>
      </w:r>
      <w:r w:rsidRPr="00DF73F4">
        <w:rPr>
          <w:rFonts w:hint="eastAsia"/>
        </w:rPr>
        <w:t>G=100</w:t>
      </w:r>
      <w:r w:rsidR="00C3003B">
        <w:rPr>
          <w:rFonts w:hint="eastAsia"/>
        </w:rPr>
        <w:t xml:space="preserve"> </w:t>
      </w:r>
      <w:r w:rsidRPr="00DF73F4">
        <w:rPr>
          <w:rFonts w:hint="eastAsia"/>
        </w:rPr>
        <w:t>10B</w:t>
      </w:r>
      <w:r w:rsidRPr="00DF73F4">
        <w:rPr>
          <w:rFonts w:hint="eastAsia"/>
        </w:rPr>
        <w:t>，意思是从地址</w:t>
      </w:r>
      <w:r w:rsidRPr="00DF73F4">
        <w:rPr>
          <w:rFonts w:hint="eastAsia"/>
        </w:rPr>
        <w:t>CS</w:t>
      </w:r>
      <w:r w:rsidRPr="00DF73F4">
        <w:rPr>
          <w:rFonts w:hint="eastAsia"/>
        </w:rPr>
        <w:t>：</w:t>
      </w:r>
      <w:r w:rsidRPr="00DF73F4">
        <w:t>100</w:t>
      </w:r>
      <w:r w:rsidRPr="00DF73F4">
        <w:rPr>
          <w:rFonts w:hint="eastAsia"/>
        </w:rPr>
        <w:t>开始，一直运行到</w:t>
      </w:r>
      <w:r w:rsidRPr="00DF73F4">
        <w:rPr>
          <w:rFonts w:hint="eastAsia"/>
        </w:rPr>
        <w:t>CS</w:t>
      </w:r>
      <w:r w:rsidRPr="00DF73F4">
        <w:rPr>
          <w:rFonts w:hint="eastAsia"/>
        </w:rPr>
        <w:t>：</w:t>
      </w:r>
      <w:r w:rsidRPr="00DF73F4">
        <w:t>10B</w:t>
      </w:r>
      <w:r w:rsidRPr="00DF73F4">
        <w:rPr>
          <w:rFonts w:hint="eastAsia"/>
        </w:rPr>
        <w:t>停止。观看运行结果。</w:t>
      </w:r>
    </w:p>
    <w:p w:rsidR="00DF73F4" w:rsidRPr="00DF73F4" w:rsidRDefault="00DF73F4" w:rsidP="00807702">
      <w:r w:rsidRPr="00DF73F4">
        <w:rPr>
          <w:rFonts w:hint="eastAsia"/>
        </w:rPr>
        <w:t>命令执行后，不但显示出字符串“</w:t>
      </w:r>
      <w:r w:rsidRPr="00DF73F4">
        <w:rPr>
          <w:rFonts w:hint="eastAsia"/>
        </w:rPr>
        <w:t>ABCD</w:t>
      </w:r>
      <w:r w:rsidRPr="00DF73F4">
        <w:rPr>
          <w:rFonts w:hint="eastAsia"/>
        </w:rPr>
        <w:t>”，而且列出当前寄存器和标志位的值。</w:t>
      </w:r>
    </w:p>
    <w:p w:rsidR="00DF73F4" w:rsidRPr="00DF73F4" w:rsidRDefault="00DF73F4" w:rsidP="00807702">
      <w:r w:rsidRPr="00DF73F4">
        <w:rPr>
          <w:noProof/>
        </w:rPr>
        <w:drawing>
          <wp:inline distT="0" distB="0" distL="0" distR="0" wp14:anchorId="5890AC8F" wp14:editId="4138C8CF">
            <wp:extent cx="4727575" cy="1958340"/>
            <wp:effectExtent l="0" t="0" r="0" b="3810"/>
            <wp:docPr id="9" name="图片 9" descr="http://shelwee.qiniudn.com/wp-content/uploads/2011/04/debug-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elwee.qiniudn.com/wp-content/uploads/2011/04/debug-g2.pn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727575" cy="1958340"/>
                    </a:xfrm>
                    <a:prstGeom prst="rect">
                      <a:avLst/>
                    </a:prstGeom>
                    <a:noFill/>
                    <a:ln>
                      <a:noFill/>
                    </a:ln>
                  </pic:spPr>
                </pic:pic>
              </a:graphicData>
            </a:graphic>
          </wp:inline>
        </w:drawing>
      </w:r>
    </w:p>
    <w:p w:rsidR="00DF73F4" w:rsidRPr="00DF73F4" w:rsidRDefault="00DF73F4" w:rsidP="00807702">
      <w:pPr>
        <w:pStyle w:val="4"/>
      </w:pPr>
      <w:r w:rsidRPr="00DF73F4">
        <w:rPr>
          <w:rFonts w:hint="eastAsia"/>
        </w:rPr>
        <w:lastRenderedPageBreak/>
        <w:t>U</w:t>
      </w:r>
      <w:r w:rsidRPr="00DF73F4">
        <w:rPr>
          <w:rFonts w:hint="eastAsia"/>
        </w:rPr>
        <w:t>命令的使用</w:t>
      </w:r>
    </w:p>
    <w:p w:rsidR="00DF73F4" w:rsidRPr="00DF73F4" w:rsidRDefault="00DF73F4" w:rsidP="00807702">
      <w:r w:rsidRPr="00DF73F4">
        <w:rPr>
          <w:rFonts w:hint="eastAsia"/>
        </w:rPr>
        <w:t>U</w:t>
      </w:r>
      <w:r w:rsidRPr="00DF73F4">
        <w:rPr>
          <w:rFonts w:hint="eastAsia"/>
        </w:rPr>
        <w:t>命令作用：对机器代码反汇编显示。</w:t>
      </w:r>
    </w:p>
    <w:p w:rsidR="00DF73F4" w:rsidRPr="00DF73F4" w:rsidRDefault="00DF73F4" w:rsidP="00807702">
      <w:r w:rsidRPr="00DF73F4">
        <w:rPr>
          <w:rFonts w:hint="eastAsia"/>
        </w:rPr>
        <w:t>U</w:t>
      </w:r>
      <w:r w:rsidRPr="00DF73F4">
        <w:rPr>
          <w:rFonts w:hint="eastAsia"/>
        </w:rPr>
        <w:t>命令的使用方法是：</w:t>
      </w:r>
      <w:r w:rsidRPr="00DF73F4">
        <w:rPr>
          <w:rFonts w:hint="eastAsia"/>
        </w:rPr>
        <w:t>U</w:t>
      </w:r>
      <w:r w:rsidR="00C3003B">
        <w:rPr>
          <w:rFonts w:hint="eastAsia"/>
        </w:rPr>
        <w:t xml:space="preserve"> </w:t>
      </w:r>
      <w:r w:rsidRPr="00DF73F4">
        <w:rPr>
          <w:rFonts w:hint="eastAsia"/>
        </w:rPr>
        <w:t>[</w:t>
      </w:r>
      <w:r w:rsidRPr="00DF73F4">
        <w:rPr>
          <w:rFonts w:hint="eastAsia"/>
        </w:rPr>
        <w:t>范围</w:t>
      </w:r>
      <w:r w:rsidRPr="00DF73F4">
        <w:t>]</w:t>
      </w:r>
      <w:r w:rsidRPr="00DF73F4">
        <w:rPr>
          <w:rFonts w:hint="eastAsia"/>
        </w:rPr>
        <w:t>。如果范围参数只输入了起始地址，则只对</w:t>
      </w:r>
      <w:r w:rsidRPr="00DF73F4">
        <w:t>20H</w:t>
      </w:r>
      <w:r w:rsidRPr="00DF73F4">
        <w:rPr>
          <w:rFonts w:hint="eastAsia"/>
        </w:rPr>
        <w:t>个字节的机器代码反汇编。执行命令</w:t>
      </w:r>
      <w:r w:rsidRPr="00DF73F4">
        <w:rPr>
          <w:rFonts w:hint="eastAsia"/>
        </w:rPr>
        <w:t>U100</w:t>
      </w:r>
      <w:r w:rsidRPr="00DF73F4">
        <w:rPr>
          <w:rFonts w:hint="eastAsia"/>
        </w:rPr>
        <w:t>，观看反汇编结果。</w:t>
      </w:r>
    </w:p>
    <w:p w:rsidR="00DF73F4" w:rsidRPr="00DF73F4" w:rsidRDefault="00DF73F4" w:rsidP="00807702">
      <w:r w:rsidRPr="00DF73F4">
        <w:rPr>
          <w:noProof/>
        </w:rPr>
        <w:drawing>
          <wp:inline distT="0" distB="0" distL="0" distR="0" wp14:anchorId="3A7C8564" wp14:editId="56161F26">
            <wp:extent cx="4727575" cy="2863850"/>
            <wp:effectExtent l="0" t="0" r="0" b="0"/>
            <wp:docPr id="8" name="图片 8" descr="http://shelwee.qiniudn.com/wp-content/uploads/2011/04/debug-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lwee.qiniudn.com/wp-content/uploads/2011/04/debug-u1.png">
                      <a:hlinkClick r:id="rId116"/>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27575" cy="2863850"/>
                    </a:xfrm>
                    <a:prstGeom prst="rect">
                      <a:avLst/>
                    </a:prstGeom>
                    <a:noFill/>
                    <a:ln>
                      <a:noFill/>
                    </a:ln>
                  </pic:spPr>
                </pic:pic>
              </a:graphicData>
            </a:graphic>
          </wp:inline>
        </w:drawing>
      </w:r>
    </w:p>
    <w:p w:rsidR="00DF73F4" w:rsidRPr="00DF73F4" w:rsidRDefault="00DF73F4" w:rsidP="00807702">
      <w:r w:rsidRPr="00DF73F4">
        <w:rPr>
          <w:rFonts w:hint="eastAsia"/>
        </w:rPr>
        <w:t>执行命令</w:t>
      </w:r>
      <w:r w:rsidRPr="00DF73F4">
        <w:rPr>
          <w:rFonts w:hint="eastAsia"/>
        </w:rPr>
        <w:t>U100</w:t>
      </w:r>
      <w:r w:rsidR="00C3003B">
        <w:rPr>
          <w:rFonts w:hint="eastAsia"/>
        </w:rPr>
        <w:t xml:space="preserve"> </w:t>
      </w:r>
      <w:r w:rsidRPr="00DF73F4">
        <w:rPr>
          <w:rFonts w:hint="eastAsia"/>
        </w:rPr>
        <w:t>10B</w:t>
      </w:r>
      <w:r w:rsidRPr="00DF73F4">
        <w:rPr>
          <w:rFonts w:hint="eastAsia"/>
        </w:rPr>
        <w:t>，观看反汇编结果。该命令的作用是对从</w:t>
      </w:r>
      <w:r w:rsidRPr="00DF73F4">
        <w:rPr>
          <w:rFonts w:hint="eastAsia"/>
        </w:rPr>
        <w:t>100</w:t>
      </w:r>
      <w:r w:rsidRPr="00DF73F4">
        <w:rPr>
          <w:rFonts w:hint="eastAsia"/>
        </w:rPr>
        <w:t>到</w:t>
      </w:r>
      <w:r w:rsidRPr="00DF73F4">
        <w:rPr>
          <w:rFonts w:hint="eastAsia"/>
        </w:rPr>
        <w:t>10B</w:t>
      </w:r>
      <w:r w:rsidRPr="00DF73F4">
        <w:rPr>
          <w:rFonts w:hint="eastAsia"/>
        </w:rPr>
        <w:t>的机器代码进行反汇编。</w:t>
      </w:r>
    </w:p>
    <w:p w:rsidR="00DF73F4" w:rsidRPr="00DF73F4" w:rsidRDefault="00DF73F4" w:rsidP="00807702">
      <w:r w:rsidRPr="00DF73F4">
        <w:rPr>
          <w:noProof/>
        </w:rPr>
        <w:drawing>
          <wp:inline distT="0" distB="0" distL="0" distR="0" wp14:anchorId="29B5DC22" wp14:editId="40CACA56">
            <wp:extent cx="4641215" cy="931545"/>
            <wp:effectExtent l="0" t="0" r="6985" b="1905"/>
            <wp:docPr id="7" name="图片 7" descr="http://shelwee.qiniudn.com/wp-content/uploads/2011/04/debug-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elwee.qiniudn.com/wp-content/uploads/2011/04/debug-u2.png">
                      <a:hlinkClick r:id="rId118"/>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41215" cy="931545"/>
                    </a:xfrm>
                    <a:prstGeom prst="rect">
                      <a:avLst/>
                    </a:prstGeom>
                    <a:noFill/>
                    <a:ln>
                      <a:noFill/>
                    </a:ln>
                  </pic:spPr>
                </pic:pic>
              </a:graphicData>
            </a:graphic>
          </wp:inline>
        </w:drawing>
      </w:r>
    </w:p>
    <w:p w:rsidR="00DF73F4" w:rsidRPr="00DF73F4" w:rsidRDefault="00DF73F4" w:rsidP="00807702">
      <w:pPr>
        <w:pStyle w:val="4"/>
      </w:pPr>
      <w:r w:rsidRPr="00DF73F4">
        <w:rPr>
          <w:rFonts w:hint="eastAsia"/>
        </w:rPr>
        <w:t>N</w:t>
      </w:r>
      <w:r w:rsidRPr="00DF73F4">
        <w:rPr>
          <w:rFonts w:hint="eastAsia"/>
        </w:rPr>
        <w:t>命令的使用</w:t>
      </w:r>
    </w:p>
    <w:p w:rsidR="00DF73F4" w:rsidRPr="00DF73F4" w:rsidRDefault="00DF73F4" w:rsidP="00807702">
      <w:r w:rsidRPr="00DF73F4">
        <w:rPr>
          <w:rFonts w:hint="eastAsia"/>
        </w:rPr>
        <w:t>N</w:t>
      </w:r>
      <w:r w:rsidRPr="00DF73F4">
        <w:rPr>
          <w:rFonts w:hint="eastAsia"/>
        </w:rPr>
        <w:t>命令作用：设置文件名，为将刚才编写的汇编程序存盘做准备。</w:t>
      </w:r>
    </w:p>
    <w:p w:rsidR="00DF73F4" w:rsidRPr="00DF73F4" w:rsidRDefault="00DF73F4" w:rsidP="00807702">
      <w:r w:rsidRPr="00DF73F4">
        <w:rPr>
          <w:rFonts w:hint="eastAsia"/>
        </w:rPr>
        <w:t>以下的</w:t>
      </w:r>
      <w:r w:rsidRPr="00DF73F4">
        <w:rPr>
          <w:rFonts w:hint="eastAsia"/>
        </w:rPr>
        <w:t>DEBUG</w:t>
      </w:r>
      <w:r w:rsidRPr="00DF73F4">
        <w:rPr>
          <w:rFonts w:hint="eastAsia"/>
        </w:rPr>
        <w:t>命令序列作用将刚才的汇编程序存为磁盘的</w:t>
      </w:r>
      <w:r w:rsidRPr="00DF73F4">
        <w:t>COM</w:t>
      </w:r>
      <w:r w:rsidRPr="00DF73F4">
        <w:rPr>
          <w:rFonts w:hint="eastAsia"/>
        </w:rPr>
        <w:t>可执行程序。</w:t>
      </w:r>
    </w:p>
    <w:p w:rsidR="00DF73F4" w:rsidRPr="00DF73F4" w:rsidRDefault="00DF73F4" w:rsidP="00807702">
      <w:r w:rsidRPr="00DF73F4">
        <w:rPr>
          <w:rFonts w:hint="eastAsia"/>
        </w:rPr>
        <w:t>D200</w:t>
      </w:r>
      <w:r w:rsidR="00C3003B">
        <w:rPr>
          <w:rFonts w:hint="eastAsia"/>
        </w:rPr>
        <w:t xml:space="preserve"> </w:t>
      </w:r>
      <w:r w:rsidRPr="00DF73F4">
        <w:rPr>
          <w:rFonts w:hint="eastAsia"/>
        </w:rPr>
        <w:t>20F</w:t>
      </w:r>
    </w:p>
    <w:p w:rsidR="00DF73F4" w:rsidRPr="00DF73F4" w:rsidRDefault="00DF73F4" w:rsidP="00807702">
      <w:r w:rsidRPr="00DF73F4">
        <w:rPr>
          <w:rFonts w:hint="eastAsia"/>
        </w:rPr>
        <w:t>U100</w:t>
      </w:r>
      <w:r w:rsidR="00C3003B">
        <w:rPr>
          <w:rFonts w:hint="eastAsia"/>
        </w:rPr>
        <w:t xml:space="preserve"> </w:t>
      </w:r>
      <w:r w:rsidRPr="00DF73F4">
        <w:rPr>
          <w:rFonts w:hint="eastAsia"/>
        </w:rPr>
        <w:t>10C</w:t>
      </w:r>
    </w:p>
    <w:p w:rsidR="00DF73F4" w:rsidRPr="00DF73F4" w:rsidRDefault="00DF73F4" w:rsidP="00807702">
      <w:r w:rsidRPr="00DF73F4">
        <w:rPr>
          <w:rFonts w:hint="eastAsia"/>
        </w:rPr>
        <w:t>N</w:t>
      </w:r>
      <w:r w:rsidR="00C3003B">
        <w:rPr>
          <w:rFonts w:hint="eastAsia"/>
        </w:rPr>
        <w:t xml:space="preserve">  </w:t>
      </w:r>
      <w:r w:rsidRPr="00DF73F4">
        <w:rPr>
          <w:rFonts w:hint="eastAsia"/>
        </w:rPr>
        <w:t>E:\FIRST.COM</w:t>
      </w:r>
    </w:p>
    <w:p w:rsidR="00DF73F4" w:rsidRPr="00DF73F4" w:rsidRDefault="00DF73F4" w:rsidP="00807702">
      <w:r w:rsidRPr="00DF73F4">
        <w:rPr>
          <w:rFonts w:hint="eastAsia"/>
        </w:rPr>
        <w:t>RCX</w:t>
      </w:r>
    </w:p>
    <w:p w:rsidR="00DF73F4" w:rsidRPr="00DF73F4" w:rsidRDefault="00DF73F4" w:rsidP="00807702">
      <w:r w:rsidRPr="00DF73F4">
        <w:rPr>
          <w:rFonts w:hint="eastAsia"/>
        </w:rPr>
        <w:t>:110</w:t>
      </w:r>
    </w:p>
    <w:p w:rsidR="00DF73F4" w:rsidRPr="00DF73F4" w:rsidRDefault="00DF73F4" w:rsidP="00807702">
      <w:r w:rsidRPr="00DF73F4">
        <w:rPr>
          <w:rFonts w:hint="eastAsia"/>
        </w:rPr>
        <w:t>W</w:t>
      </w:r>
    </w:p>
    <w:p w:rsidR="00DF73F4" w:rsidRPr="00DF73F4" w:rsidRDefault="00DF73F4" w:rsidP="00807702">
      <w:r w:rsidRPr="00DF73F4">
        <w:rPr>
          <w:rFonts w:hint="eastAsia"/>
        </w:rPr>
        <w:t>第一和第二条命令的作用是检查一下刚才编写的汇编指令。第三条命令的作用是设置存盘文件名为</w:t>
      </w:r>
      <w:r w:rsidRPr="00DF73F4">
        <w:rPr>
          <w:rFonts w:hint="eastAsia"/>
        </w:rPr>
        <w:t>E:\FIRST.COM</w:t>
      </w:r>
      <w:r w:rsidRPr="00DF73F4">
        <w:rPr>
          <w:rFonts w:hint="eastAsia"/>
        </w:rPr>
        <w:t>，第四条命令的作用是设置存盘文件大小为</w:t>
      </w:r>
      <w:r w:rsidRPr="00DF73F4">
        <w:rPr>
          <w:rFonts w:hint="eastAsia"/>
        </w:rPr>
        <w:t>110H</w:t>
      </w:r>
      <w:r w:rsidRPr="00DF73F4">
        <w:rPr>
          <w:rFonts w:hint="eastAsia"/>
        </w:rPr>
        <w:t>个字节。最后一条命令是将文件存盘。</w:t>
      </w:r>
    </w:p>
    <w:p w:rsidR="00DF73F4" w:rsidRPr="00DF73F4" w:rsidRDefault="00DF73F4" w:rsidP="00807702">
      <w:r w:rsidRPr="00DF73F4">
        <w:rPr>
          <w:noProof/>
        </w:rPr>
        <w:lastRenderedPageBreak/>
        <w:drawing>
          <wp:inline distT="0" distB="0" distL="0" distR="0" wp14:anchorId="3EC111BF" wp14:editId="0FD29153">
            <wp:extent cx="5184775" cy="1819910"/>
            <wp:effectExtent l="0" t="0" r="0" b="8890"/>
            <wp:docPr id="6" name="图片 6" descr="http://shelwee.qiniudn.com/wp-content/uploads/2011/04/debu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lwee.qiniudn.com/wp-content/uploads/2011/04/debug-n1.png">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184775" cy="1819910"/>
                    </a:xfrm>
                    <a:prstGeom prst="rect">
                      <a:avLst/>
                    </a:prstGeom>
                    <a:noFill/>
                    <a:ln>
                      <a:noFill/>
                    </a:ln>
                  </pic:spPr>
                </pic:pic>
              </a:graphicData>
            </a:graphic>
          </wp:inline>
        </w:drawing>
      </w:r>
    </w:p>
    <w:p w:rsidR="00DF73F4" w:rsidRPr="00DF73F4" w:rsidRDefault="00DF73F4" w:rsidP="00807702">
      <w:r w:rsidRPr="00DF73F4">
        <w:rPr>
          <w:rFonts w:hint="eastAsia"/>
        </w:rPr>
        <w:t>文件存盘后执行</w:t>
      </w:r>
      <w:r w:rsidRPr="00DF73F4">
        <w:rPr>
          <w:rFonts w:hint="eastAsia"/>
        </w:rPr>
        <w:t>E:\FIRST.COM</w:t>
      </w:r>
      <w:r w:rsidRPr="00DF73F4">
        <w:rPr>
          <w:rFonts w:hint="eastAsia"/>
        </w:rPr>
        <w:t>，观看存盘的可执行文件的运行效果。</w:t>
      </w:r>
    </w:p>
    <w:p w:rsidR="00DF73F4" w:rsidRPr="00DF73F4" w:rsidRDefault="00DF73F4" w:rsidP="00807702">
      <w:r w:rsidRPr="00DF73F4">
        <w:rPr>
          <w:noProof/>
        </w:rPr>
        <w:drawing>
          <wp:inline distT="0" distB="0" distL="0" distR="0" wp14:anchorId="1C1DD4D4" wp14:editId="3F7A7AEB">
            <wp:extent cx="5184775" cy="387985"/>
            <wp:effectExtent l="0" t="0" r="0" b="0"/>
            <wp:docPr id="5" name="图片 5" descr="http://shelwee.qiniudn.com/wp-content/uploads/2011/04/debu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elwee.qiniudn.com/wp-content/uploads/2011/04/debug-n2.pn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184775" cy="387985"/>
                    </a:xfrm>
                    <a:prstGeom prst="rect">
                      <a:avLst/>
                    </a:prstGeom>
                    <a:noFill/>
                    <a:ln>
                      <a:noFill/>
                    </a:ln>
                  </pic:spPr>
                </pic:pic>
              </a:graphicData>
            </a:graphic>
          </wp:inline>
        </w:drawing>
      </w:r>
    </w:p>
    <w:p w:rsidR="00DF73F4" w:rsidRPr="00DF73F4" w:rsidRDefault="00DF73F4" w:rsidP="00807702">
      <w:pPr>
        <w:pStyle w:val="4"/>
      </w:pPr>
      <w:r w:rsidRPr="00DF73F4">
        <w:rPr>
          <w:rFonts w:hint="eastAsia"/>
        </w:rPr>
        <w:t>W</w:t>
      </w:r>
      <w:r w:rsidRPr="00DF73F4">
        <w:rPr>
          <w:rFonts w:hint="eastAsia"/>
        </w:rPr>
        <w:t>命令的使用</w:t>
      </w:r>
    </w:p>
    <w:p w:rsidR="00DF73F4" w:rsidRPr="00DF73F4" w:rsidRDefault="00DF73F4" w:rsidP="00807702">
      <w:r w:rsidRPr="00DF73F4">
        <w:rPr>
          <w:rFonts w:hint="eastAsia"/>
        </w:rPr>
        <w:t>W</w:t>
      </w:r>
      <w:r w:rsidRPr="00DF73F4">
        <w:rPr>
          <w:rFonts w:hint="eastAsia"/>
        </w:rPr>
        <w:t>命令作用：将文件或者特定扇区写入磁盘。</w:t>
      </w:r>
    </w:p>
    <w:p w:rsidR="00DF73F4" w:rsidRPr="00DF73F4" w:rsidRDefault="00DF73F4" w:rsidP="00807702">
      <w:r w:rsidRPr="00DF73F4">
        <w:rPr>
          <w:rFonts w:hint="eastAsia"/>
        </w:rPr>
        <w:t>在示例“</w:t>
      </w:r>
      <w:r w:rsidRPr="00DF73F4">
        <w:rPr>
          <w:rFonts w:hint="eastAsia"/>
        </w:rPr>
        <w:t>N</w:t>
      </w:r>
      <w:r w:rsidRPr="00DF73F4">
        <w:rPr>
          <w:rFonts w:hint="eastAsia"/>
        </w:rPr>
        <w:t>命令的使用”中已经实验了如何使用</w:t>
      </w:r>
      <w:r w:rsidRPr="00DF73F4">
        <w:rPr>
          <w:rFonts w:hint="eastAsia"/>
        </w:rPr>
        <w:t>W</w:t>
      </w:r>
      <w:r w:rsidRPr="00DF73F4">
        <w:rPr>
          <w:rFonts w:hint="eastAsia"/>
        </w:rPr>
        <w:t>命令将文件存盘。</w:t>
      </w:r>
    </w:p>
    <w:p w:rsidR="00DF73F4" w:rsidRPr="00DF73F4" w:rsidRDefault="00DF73F4" w:rsidP="00807702">
      <w:r w:rsidRPr="00DF73F4">
        <w:rPr>
          <w:rFonts w:hint="eastAsia"/>
        </w:rPr>
        <w:t>在没有很好地掌握汇编语言和磁盘文件系统前，暂时不要使用</w:t>
      </w:r>
      <w:r w:rsidRPr="00DF73F4">
        <w:rPr>
          <w:rFonts w:hint="eastAsia"/>
        </w:rPr>
        <w:t>W</w:t>
      </w:r>
      <w:r w:rsidRPr="00DF73F4">
        <w:rPr>
          <w:rFonts w:hint="eastAsia"/>
        </w:rPr>
        <w:t>命令写磁盘扇区，否则很容易损坏磁盘文件，甚至破坏整个磁盘的文件系统。</w:t>
      </w:r>
    </w:p>
    <w:p w:rsidR="00DF73F4" w:rsidRPr="00DF73F4" w:rsidRDefault="00DF73F4" w:rsidP="00807702">
      <w:r w:rsidRPr="00DF73F4">
        <w:rPr>
          <w:rFonts w:hint="eastAsia"/>
        </w:rPr>
        <w:t>L</w:t>
      </w:r>
      <w:r w:rsidRPr="00DF73F4">
        <w:rPr>
          <w:rFonts w:hint="eastAsia"/>
        </w:rPr>
        <w:t>命令的使用</w:t>
      </w:r>
    </w:p>
    <w:p w:rsidR="00DF73F4" w:rsidRPr="00DF73F4" w:rsidRDefault="00DF73F4" w:rsidP="00807702">
      <w:r w:rsidRPr="00DF73F4">
        <w:rPr>
          <w:rFonts w:hint="eastAsia"/>
        </w:rPr>
        <w:t>L</w:t>
      </w:r>
      <w:r w:rsidRPr="00DF73F4">
        <w:rPr>
          <w:rFonts w:hint="eastAsia"/>
        </w:rPr>
        <w:t>命令作用：从磁盘中将文件或扇区内容读入内存。</w:t>
      </w:r>
    </w:p>
    <w:p w:rsidR="00DF73F4" w:rsidRPr="00DF73F4" w:rsidRDefault="00DF73F4" w:rsidP="00807702">
      <w:r w:rsidRPr="00DF73F4">
        <w:rPr>
          <w:rFonts w:hint="eastAsia"/>
        </w:rPr>
        <w:t>将文件调入内存必须先用</w:t>
      </w:r>
      <w:r w:rsidRPr="00DF73F4">
        <w:rPr>
          <w:rFonts w:hint="eastAsia"/>
        </w:rPr>
        <w:t>DEBUG</w:t>
      </w:r>
      <w:r w:rsidRPr="00DF73F4">
        <w:rPr>
          <w:rFonts w:hint="eastAsia"/>
        </w:rPr>
        <w:t>的</w:t>
      </w:r>
      <w:r w:rsidRPr="00DF73F4">
        <w:rPr>
          <w:rFonts w:hint="eastAsia"/>
        </w:rPr>
        <w:t>N</w:t>
      </w:r>
      <w:r w:rsidRPr="00DF73F4">
        <w:rPr>
          <w:rFonts w:hint="eastAsia"/>
        </w:rPr>
        <w:t>命令设定文件名。以下例子是将</w:t>
      </w:r>
      <w:r w:rsidRPr="00DF73F4">
        <w:rPr>
          <w:rFonts w:hint="eastAsia"/>
        </w:rPr>
        <w:t>E:\FIRST.COM</w:t>
      </w:r>
      <w:r w:rsidRPr="00DF73F4">
        <w:rPr>
          <w:rFonts w:hint="eastAsia"/>
        </w:rPr>
        <w:t>读入内容。</w:t>
      </w:r>
    </w:p>
    <w:p w:rsidR="00DF73F4" w:rsidRPr="00DF73F4" w:rsidRDefault="00DF73F4" w:rsidP="00807702">
      <w:r w:rsidRPr="00DF73F4">
        <w:rPr>
          <w:rFonts w:hint="eastAsia"/>
        </w:rPr>
        <w:t>N</w:t>
      </w:r>
      <w:r w:rsidR="00C3003B">
        <w:rPr>
          <w:rFonts w:hint="eastAsia"/>
        </w:rPr>
        <w:t xml:space="preserve"> </w:t>
      </w:r>
      <w:r w:rsidRPr="00DF73F4">
        <w:rPr>
          <w:rFonts w:hint="eastAsia"/>
        </w:rPr>
        <w:t>FIRST.COM</w:t>
      </w:r>
    </w:p>
    <w:p w:rsidR="00DF73F4" w:rsidRPr="00DF73F4" w:rsidRDefault="00DF73F4" w:rsidP="00807702">
      <w:r w:rsidRPr="00DF73F4">
        <w:rPr>
          <w:rFonts w:hint="eastAsia"/>
        </w:rPr>
        <w:t>L</w:t>
      </w:r>
    </w:p>
    <w:p w:rsidR="00DF73F4" w:rsidRPr="00DF73F4" w:rsidRDefault="00DF73F4" w:rsidP="00807702">
      <w:r w:rsidRPr="00DF73F4">
        <w:rPr>
          <w:rFonts w:hint="eastAsia"/>
        </w:rPr>
        <w:t>观看调入程序的汇编代码可以使用</w:t>
      </w:r>
      <w:r w:rsidRPr="00DF73F4">
        <w:rPr>
          <w:rFonts w:hint="eastAsia"/>
        </w:rPr>
        <w:t>DEBUG</w:t>
      </w:r>
      <w:r w:rsidRPr="00DF73F4">
        <w:rPr>
          <w:rFonts w:hint="eastAsia"/>
        </w:rPr>
        <w:t>的</w:t>
      </w:r>
      <w:r w:rsidRPr="00DF73F4">
        <w:rPr>
          <w:rFonts w:hint="eastAsia"/>
        </w:rPr>
        <w:t>U</w:t>
      </w:r>
      <w:r w:rsidRPr="00DF73F4">
        <w:rPr>
          <w:rFonts w:hint="eastAsia"/>
        </w:rPr>
        <w:t>命令，用</w:t>
      </w:r>
      <w:r w:rsidRPr="00DF73F4">
        <w:rPr>
          <w:rFonts w:hint="eastAsia"/>
        </w:rPr>
        <w:t>U100</w:t>
      </w:r>
      <w:r w:rsidRPr="00DF73F4">
        <w:rPr>
          <w:rFonts w:hint="eastAsia"/>
        </w:rPr>
        <w:t>观看调入的</w:t>
      </w:r>
      <w:r w:rsidRPr="00DF73F4">
        <w:rPr>
          <w:rFonts w:hint="eastAsia"/>
        </w:rPr>
        <w:t>COM</w:t>
      </w:r>
      <w:r w:rsidRPr="00DF73F4">
        <w:rPr>
          <w:rFonts w:hint="eastAsia"/>
        </w:rPr>
        <w:t>文件。</w:t>
      </w:r>
    </w:p>
    <w:p w:rsidR="00DF73F4" w:rsidRPr="00DF73F4" w:rsidRDefault="00DF73F4" w:rsidP="00807702">
      <w:r w:rsidRPr="00DF73F4">
        <w:rPr>
          <w:noProof/>
        </w:rPr>
        <w:drawing>
          <wp:inline distT="0" distB="0" distL="0" distR="0" wp14:anchorId="58CA6229" wp14:editId="6724A219">
            <wp:extent cx="3286760" cy="1017905"/>
            <wp:effectExtent l="0" t="0" r="8890" b="0"/>
            <wp:docPr id="4" name="图片 4" descr="http://shelwee.qiniudn.com/wp-content/uploads/2011/04/debu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elwee.qiniudn.com/wp-content/uploads/2011/04/debug-l.png">
                      <a:hlinkClick r:id="rId124"/>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86760" cy="1017905"/>
                    </a:xfrm>
                    <a:prstGeom prst="rect">
                      <a:avLst/>
                    </a:prstGeom>
                    <a:noFill/>
                    <a:ln>
                      <a:noFill/>
                    </a:ln>
                  </pic:spPr>
                </pic:pic>
              </a:graphicData>
            </a:graphic>
          </wp:inline>
        </w:drawing>
      </w:r>
    </w:p>
    <w:p w:rsidR="00DF73F4" w:rsidRPr="00DF73F4" w:rsidRDefault="00C3003B" w:rsidP="00807702">
      <w:r>
        <w:rPr>
          <w:rFonts w:hint="eastAsia"/>
        </w:rPr>
        <w:t xml:space="preserve"> </w:t>
      </w:r>
    </w:p>
    <w:p w:rsidR="00DF73F4" w:rsidRPr="00DF73F4" w:rsidRDefault="00DF73F4" w:rsidP="00807702">
      <w:r w:rsidRPr="00DF73F4">
        <w:rPr>
          <w:rFonts w:hint="eastAsia"/>
        </w:rPr>
        <w:t>读取磁盘扇区的方式是：</w:t>
      </w:r>
      <w:r w:rsidRPr="00DF73F4">
        <w:t>L</w:t>
      </w:r>
      <w:r w:rsidR="00C3003B">
        <w:t xml:space="preserve"> </w:t>
      </w:r>
      <w:r w:rsidRPr="00DF73F4">
        <w:rPr>
          <w:rFonts w:hint="eastAsia"/>
        </w:rPr>
        <w:t>[</w:t>
      </w:r>
      <w:r w:rsidRPr="00DF73F4">
        <w:rPr>
          <w:rFonts w:hint="eastAsia"/>
        </w:rPr>
        <w:t>内存地址</w:t>
      </w:r>
      <w:r w:rsidRPr="00DF73F4">
        <w:rPr>
          <w:rFonts w:hint="eastAsia"/>
        </w:rPr>
        <w:t>]</w:t>
      </w:r>
      <w:r w:rsidR="00C3003B">
        <w:rPr>
          <w:rFonts w:hint="eastAsia"/>
        </w:rPr>
        <w:t xml:space="preserve"> </w:t>
      </w:r>
      <w:r w:rsidRPr="00DF73F4">
        <w:rPr>
          <w:rFonts w:hint="eastAsia"/>
        </w:rPr>
        <w:t>[</w:t>
      </w:r>
      <w:r w:rsidRPr="00DF73F4">
        <w:rPr>
          <w:rFonts w:hint="eastAsia"/>
        </w:rPr>
        <w:t>磁盘驱动器号</w:t>
      </w:r>
      <w:r w:rsidRPr="00DF73F4">
        <w:rPr>
          <w:rFonts w:hint="eastAsia"/>
        </w:rPr>
        <w:t>]</w:t>
      </w:r>
      <w:r w:rsidR="00C3003B">
        <w:rPr>
          <w:rFonts w:hint="eastAsia"/>
        </w:rPr>
        <w:t xml:space="preserve"> </w:t>
      </w:r>
      <w:r w:rsidRPr="00DF73F4">
        <w:rPr>
          <w:rFonts w:hint="eastAsia"/>
        </w:rPr>
        <w:t>[</w:t>
      </w:r>
      <w:r w:rsidRPr="00DF73F4">
        <w:rPr>
          <w:rFonts w:hint="eastAsia"/>
        </w:rPr>
        <w:t>起始扇区</w:t>
      </w:r>
      <w:r w:rsidRPr="00DF73F4">
        <w:rPr>
          <w:rFonts w:hint="eastAsia"/>
        </w:rPr>
        <w:t>]</w:t>
      </w:r>
      <w:r w:rsidR="00C3003B">
        <w:rPr>
          <w:rFonts w:hint="eastAsia"/>
        </w:rPr>
        <w:t xml:space="preserve"> </w:t>
      </w:r>
      <w:r w:rsidRPr="00DF73F4">
        <w:rPr>
          <w:rFonts w:hint="eastAsia"/>
        </w:rPr>
        <w:t>[</w:t>
      </w:r>
      <w:r w:rsidRPr="00DF73F4">
        <w:rPr>
          <w:rFonts w:hint="eastAsia"/>
        </w:rPr>
        <w:t>扇区数</w:t>
      </w:r>
      <w:r w:rsidRPr="00DF73F4">
        <w:rPr>
          <w:rFonts w:hint="eastAsia"/>
        </w:rPr>
        <w:t>]</w:t>
      </w:r>
      <w:r w:rsidRPr="00DF73F4">
        <w:rPr>
          <w:rFonts w:hint="eastAsia"/>
        </w:rPr>
        <w:t>。“内存地址”指定要在其中加载文件或扇区内容的内存位置，如果不指定“内存地址”的话，</w:t>
      </w:r>
      <w:r w:rsidRPr="00DF73F4">
        <w:rPr>
          <w:rFonts w:hint="eastAsia"/>
        </w:rPr>
        <w:t>DEBUG</w:t>
      </w:r>
      <w:r w:rsidRPr="00DF73F4">
        <w:rPr>
          <w:rFonts w:hint="eastAsia"/>
        </w:rPr>
        <w:t>将使用</w:t>
      </w:r>
      <w:r w:rsidRPr="00DF73F4">
        <w:rPr>
          <w:rFonts w:hint="eastAsia"/>
        </w:rPr>
        <w:t>CS</w:t>
      </w:r>
      <w:r w:rsidRPr="00DF73F4">
        <w:rPr>
          <w:rFonts w:hint="eastAsia"/>
        </w:rPr>
        <w:t>寄存器中的当前地址。“磁盘驱动器号”指定包含读取指定扇区的磁盘的驱动器，该值是数值型：</w:t>
      </w:r>
      <w:r w:rsidRPr="00DF73F4">
        <w:t>0=A</w:t>
      </w:r>
      <w:r w:rsidRPr="00DF73F4">
        <w:rPr>
          <w:rFonts w:hint="eastAsia"/>
        </w:rPr>
        <w:t>，</w:t>
      </w:r>
      <w:r w:rsidRPr="00DF73F4">
        <w:t>1=B</w:t>
      </w:r>
      <w:r w:rsidRPr="00DF73F4">
        <w:rPr>
          <w:rFonts w:hint="eastAsia"/>
        </w:rPr>
        <w:t>，</w:t>
      </w:r>
      <w:r w:rsidRPr="00DF73F4">
        <w:t>2=C</w:t>
      </w:r>
      <w:r w:rsidRPr="00DF73F4">
        <w:rPr>
          <w:rFonts w:hint="eastAsia"/>
        </w:rPr>
        <w:t>等。“起始扇区”指定要加载其内容的第一个扇区的十六进制数。“扇区数”指定要加载其内容的连续扇区的十六进制数。</w:t>
      </w:r>
    </w:p>
    <w:p w:rsidR="00DF73F4" w:rsidRPr="00DF73F4" w:rsidRDefault="00DF73F4" w:rsidP="00807702">
      <w:r w:rsidRPr="00DF73F4">
        <w:rPr>
          <w:rFonts w:hint="eastAsia"/>
        </w:rPr>
        <w:t>只有要加载特定扇区的内容而不是加载文件时，才能使用</w:t>
      </w:r>
      <w:r w:rsidRPr="00DF73F4">
        <w:rPr>
          <w:rFonts w:hint="eastAsia"/>
        </w:rPr>
        <w:t>[</w:t>
      </w:r>
      <w:r w:rsidRPr="00DF73F4">
        <w:rPr>
          <w:rFonts w:hint="eastAsia"/>
        </w:rPr>
        <w:t>磁盘驱动器号</w:t>
      </w:r>
      <w:r w:rsidRPr="00DF73F4">
        <w:rPr>
          <w:rFonts w:hint="eastAsia"/>
        </w:rPr>
        <w:t>]</w:t>
      </w:r>
      <w:r w:rsidR="00C3003B">
        <w:rPr>
          <w:rFonts w:hint="eastAsia"/>
        </w:rPr>
        <w:t xml:space="preserve"> </w:t>
      </w:r>
      <w:r w:rsidRPr="00DF73F4">
        <w:rPr>
          <w:rFonts w:hint="eastAsia"/>
        </w:rPr>
        <w:t>[</w:t>
      </w:r>
      <w:r w:rsidRPr="00DF73F4">
        <w:rPr>
          <w:rFonts w:hint="eastAsia"/>
        </w:rPr>
        <w:t>起始扇区</w:t>
      </w:r>
      <w:r w:rsidRPr="00DF73F4">
        <w:rPr>
          <w:rFonts w:hint="eastAsia"/>
        </w:rPr>
        <w:t>]</w:t>
      </w:r>
      <w:r w:rsidR="00C3003B">
        <w:rPr>
          <w:rFonts w:hint="eastAsia"/>
        </w:rPr>
        <w:t xml:space="preserve"> </w:t>
      </w:r>
      <w:r w:rsidRPr="00DF73F4">
        <w:rPr>
          <w:rFonts w:hint="eastAsia"/>
        </w:rPr>
        <w:t>[</w:t>
      </w:r>
      <w:r w:rsidRPr="00DF73F4">
        <w:rPr>
          <w:rFonts w:hint="eastAsia"/>
        </w:rPr>
        <w:t>扇区数</w:t>
      </w:r>
      <w:r w:rsidRPr="00DF73F4">
        <w:rPr>
          <w:rFonts w:hint="eastAsia"/>
        </w:rPr>
        <w:t>]</w:t>
      </w:r>
      <w:r w:rsidRPr="00DF73F4">
        <w:rPr>
          <w:rFonts w:hint="eastAsia"/>
        </w:rPr>
        <w:t>参数。</w:t>
      </w:r>
    </w:p>
    <w:p w:rsidR="00DF73F4" w:rsidRPr="00DF73F4" w:rsidRDefault="00DF73F4" w:rsidP="00807702">
      <w:r w:rsidRPr="00DF73F4">
        <w:rPr>
          <w:rFonts w:hint="eastAsia"/>
        </w:rPr>
        <w:t>例如：要将</w:t>
      </w:r>
      <w:r w:rsidRPr="00DF73F4">
        <w:t>C</w:t>
      </w:r>
      <w:r w:rsidRPr="00DF73F4">
        <w:rPr>
          <w:rFonts w:hint="eastAsia"/>
        </w:rPr>
        <w:t>盘第一扇区读取到内存</w:t>
      </w:r>
      <w:r w:rsidRPr="00DF73F4">
        <w:rPr>
          <w:rFonts w:hint="eastAsia"/>
        </w:rPr>
        <w:t>DS:300</w:t>
      </w:r>
      <w:r w:rsidRPr="00DF73F4">
        <w:rPr>
          <w:rFonts w:hint="eastAsia"/>
        </w:rPr>
        <w:t>的位置，相应的</w:t>
      </w:r>
      <w:r w:rsidRPr="00DF73F4">
        <w:rPr>
          <w:rFonts w:hint="eastAsia"/>
        </w:rPr>
        <w:t>DEBUG</w:t>
      </w:r>
      <w:r w:rsidRPr="00DF73F4">
        <w:rPr>
          <w:rFonts w:hint="eastAsia"/>
        </w:rPr>
        <w:t>命令为</w:t>
      </w:r>
      <w:r w:rsidRPr="00DF73F4">
        <w:rPr>
          <w:rFonts w:hint="eastAsia"/>
        </w:rPr>
        <w:t>L</w:t>
      </w:r>
      <w:r w:rsidR="00C3003B">
        <w:rPr>
          <w:rFonts w:hint="eastAsia"/>
        </w:rPr>
        <w:t xml:space="preserve"> </w:t>
      </w:r>
      <w:r w:rsidRPr="00DF73F4">
        <w:rPr>
          <w:rFonts w:hint="eastAsia"/>
        </w:rPr>
        <w:t>DS:300</w:t>
      </w:r>
      <w:r w:rsidR="00C3003B">
        <w:rPr>
          <w:rFonts w:hint="eastAsia"/>
        </w:rPr>
        <w:t xml:space="preserve"> </w:t>
      </w:r>
      <w:r w:rsidRPr="00DF73F4">
        <w:rPr>
          <w:rFonts w:hint="eastAsia"/>
        </w:rPr>
        <w:t>2</w:t>
      </w:r>
      <w:r w:rsidR="00C3003B">
        <w:rPr>
          <w:rFonts w:hint="eastAsia"/>
        </w:rPr>
        <w:t xml:space="preserve"> </w:t>
      </w:r>
      <w:r w:rsidRPr="00DF73F4">
        <w:rPr>
          <w:rFonts w:hint="eastAsia"/>
        </w:rPr>
        <w:t>1</w:t>
      </w:r>
      <w:r w:rsidR="00C3003B">
        <w:rPr>
          <w:rFonts w:hint="eastAsia"/>
        </w:rPr>
        <w:t xml:space="preserve"> </w:t>
      </w:r>
      <w:r w:rsidRPr="00DF73F4">
        <w:rPr>
          <w:rFonts w:hint="eastAsia"/>
        </w:rPr>
        <w:t>1</w:t>
      </w:r>
      <w:r w:rsidRPr="00DF73F4">
        <w:rPr>
          <w:rFonts w:hint="eastAsia"/>
        </w:rPr>
        <w:t>。但是由于</w:t>
      </w:r>
      <w:r w:rsidRPr="00DF73F4">
        <w:rPr>
          <w:rFonts w:hint="eastAsia"/>
        </w:rPr>
        <w:t>Windows</w:t>
      </w:r>
      <w:r w:rsidRPr="00DF73F4">
        <w:rPr>
          <w:rFonts w:hint="eastAsia"/>
        </w:rPr>
        <w:t>操作系统对文件系统的保护，这条命令可能会被操作系统禁止运行。</w:t>
      </w:r>
    </w:p>
    <w:p w:rsidR="00DF73F4" w:rsidRPr="00DF73F4" w:rsidRDefault="00DF73F4" w:rsidP="00807702">
      <w:r w:rsidRPr="00DF73F4">
        <w:rPr>
          <w:noProof/>
        </w:rPr>
        <w:drawing>
          <wp:inline distT="0" distB="0" distL="0" distR="0" wp14:anchorId="036B85CF" wp14:editId="4EF8F8D1">
            <wp:extent cx="5279390" cy="991870"/>
            <wp:effectExtent l="0" t="0" r="0" b="0"/>
            <wp:docPr id="3" name="图片 3" descr="http://shelwee.qiniudn.com/wp-content/uploads/2011/04/debug-l1.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elwee.qiniudn.com/wp-content/uploads/2011/04/debug-l1.pn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9390" cy="991870"/>
                    </a:xfrm>
                    <a:prstGeom prst="rect">
                      <a:avLst/>
                    </a:prstGeom>
                    <a:noFill/>
                    <a:ln>
                      <a:noFill/>
                    </a:ln>
                  </pic:spPr>
                </pic:pic>
              </a:graphicData>
            </a:graphic>
          </wp:inline>
        </w:drawing>
      </w:r>
    </w:p>
    <w:p w:rsidR="00DF73F4" w:rsidRPr="00DF73F4" w:rsidRDefault="00DF73F4" w:rsidP="00807702">
      <w:pPr>
        <w:pStyle w:val="4"/>
      </w:pPr>
      <w:r w:rsidRPr="00DF73F4">
        <w:rPr>
          <w:rFonts w:hint="eastAsia"/>
        </w:rPr>
        <w:lastRenderedPageBreak/>
        <w:t>T</w:t>
      </w:r>
      <w:r w:rsidRPr="00DF73F4">
        <w:rPr>
          <w:rFonts w:hint="eastAsia"/>
        </w:rPr>
        <w:t>命令的使用</w:t>
      </w:r>
    </w:p>
    <w:p w:rsidR="00DF73F4" w:rsidRPr="00DF73F4" w:rsidRDefault="00DF73F4" w:rsidP="00807702">
      <w:r w:rsidRPr="00DF73F4">
        <w:rPr>
          <w:rFonts w:hint="eastAsia"/>
        </w:rPr>
        <w:t>T</w:t>
      </w:r>
      <w:r w:rsidRPr="00DF73F4">
        <w:rPr>
          <w:rFonts w:hint="eastAsia"/>
        </w:rPr>
        <w:t>命令作用：执行汇编程序，单步跟踪。</w:t>
      </w:r>
    </w:p>
    <w:p w:rsidR="00DF73F4" w:rsidRPr="00DF73F4" w:rsidRDefault="00DF73F4" w:rsidP="00807702">
      <w:r w:rsidRPr="00DF73F4">
        <w:rPr>
          <w:rFonts w:hint="eastAsia"/>
        </w:rPr>
        <w:t>T</w:t>
      </w:r>
      <w:r w:rsidRPr="00DF73F4">
        <w:rPr>
          <w:rFonts w:hint="eastAsia"/>
        </w:rPr>
        <w:t>命令的使用方式是</w:t>
      </w:r>
      <w:r w:rsidRPr="00DF73F4">
        <w:t>T</w:t>
      </w:r>
      <w:r w:rsidR="00C3003B">
        <w:t xml:space="preserve"> </w:t>
      </w:r>
      <w:r w:rsidRPr="00DF73F4">
        <w:t>[=</w:t>
      </w:r>
      <w:r w:rsidRPr="00DF73F4">
        <w:rPr>
          <w:rFonts w:hint="eastAsia"/>
        </w:rPr>
        <w:t>地址</w:t>
      </w:r>
      <w:r w:rsidRPr="00DF73F4">
        <w:t>]</w:t>
      </w:r>
      <w:r w:rsidR="00C3003B">
        <w:t xml:space="preserve"> </w:t>
      </w:r>
      <w:r w:rsidRPr="00DF73F4">
        <w:t>[</w:t>
      </w:r>
      <w:r w:rsidRPr="00DF73F4">
        <w:rPr>
          <w:rFonts w:hint="eastAsia"/>
        </w:rPr>
        <w:t>指令数</w:t>
      </w:r>
      <w:r w:rsidRPr="00DF73F4">
        <w:t>]</w:t>
      </w:r>
      <w:r w:rsidRPr="00DF73F4">
        <w:rPr>
          <w:rFonts w:hint="eastAsia"/>
        </w:rPr>
        <w:t>。如果忽略“地址”的话，</w:t>
      </w:r>
      <w:r w:rsidRPr="00DF73F4">
        <w:rPr>
          <w:rFonts w:hint="eastAsia"/>
        </w:rPr>
        <w:t>T</w:t>
      </w:r>
      <w:r w:rsidRPr="00DF73F4">
        <w:rPr>
          <w:rFonts w:hint="eastAsia"/>
        </w:rPr>
        <w:t>命令从</w:t>
      </w:r>
      <w:r w:rsidRPr="00DF73F4">
        <w:rPr>
          <w:rFonts w:hint="eastAsia"/>
        </w:rPr>
        <w:t>CS:IP</w:t>
      </w:r>
      <w:r w:rsidRPr="00DF73F4">
        <w:rPr>
          <w:rFonts w:hint="eastAsia"/>
        </w:rPr>
        <w:t>处开始运行。“指令数”是要单步执行的指令的数量。</w:t>
      </w:r>
    </w:p>
    <w:p w:rsidR="00DF73F4" w:rsidRPr="00DF73F4" w:rsidRDefault="00DF73F4" w:rsidP="00807702">
      <w:r w:rsidRPr="00DF73F4">
        <w:rPr>
          <w:rFonts w:hint="eastAsia"/>
        </w:rPr>
        <w:t>以下示例对</w:t>
      </w:r>
      <w:r w:rsidRPr="00DF73F4">
        <w:rPr>
          <w:rFonts w:hint="eastAsia"/>
        </w:rPr>
        <w:t>E:\FIRST.COM</w:t>
      </w:r>
      <w:r w:rsidRPr="00DF73F4">
        <w:rPr>
          <w:rFonts w:hint="eastAsia"/>
        </w:rPr>
        <w:t>进行单步跟踪。</w:t>
      </w:r>
    </w:p>
    <w:p w:rsidR="00DF73F4" w:rsidRPr="00DF73F4" w:rsidRDefault="00DF73F4" w:rsidP="00807702">
      <w:r w:rsidRPr="00DF73F4">
        <w:rPr>
          <w:rFonts w:hint="eastAsia"/>
        </w:rPr>
        <w:t>N</w:t>
      </w:r>
      <w:r w:rsidR="00C3003B">
        <w:rPr>
          <w:rFonts w:hint="eastAsia"/>
        </w:rPr>
        <w:t xml:space="preserve"> </w:t>
      </w:r>
      <w:r w:rsidRPr="00DF73F4">
        <w:rPr>
          <w:rFonts w:hint="eastAsia"/>
        </w:rPr>
        <w:t>E:\FIRST.COM</w:t>
      </w:r>
    </w:p>
    <w:p w:rsidR="00DF73F4" w:rsidRPr="00DF73F4" w:rsidRDefault="00DF73F4" w:rsidP="00807702">
      <w:r w:rsidRPr="00DF73F4">
        <w:rPr>
          <w:rFonts w:hint="eastAsia"/>
        </w:rPr>
        <w:t>L</w:t>
      </w:r>
    </w:p>
    <w:p w:rsidR="00DF73F4" w:rsidRPr="00DF73F4" w:rsidRDefault="00DF73F4" w:rsidP="00807702">
      <w:r w:rsidRPr="00DF73F4">
        <w:rPr>
          <w:rFonts w:hint="eastAsia"/>
        </w:rPr>
        <w:t>U100</w:t>
      </w:r>
      <w:r w:rsidR="00C3003B">
        <w:rPr>
          <w:rFonts w:hint="eastAsia"/>
        </w:rPr>
        <w:t xml:space="preserve"> </w:t>
      </w:r>
      <w:r w:rsidRPr="00DF73F4">
        <w:rPr>
          <w:rFonts w:hint="eastAsia"/>
        </w:rPr>
        <w:t>10B</w:t>
      </w:r>
    </w:p>
    <w:p w:rsidR="00DF73F4" w:rsidRPr="00DF73F4" w:rsidRDefault="00DF73F4" w:rsidP="00807702">
      <w:r w:rsidRPr="00DF73F4">
        <w:rPr>
          <w:rFonts w:hint="eastAsia"/>
        </w:rPr>
        <w:t>R</w:t>
      </w:r>
    </w:p>
    <w:p w:rsidR="00DF73F4" w:rsidRPr="00DF73F4" w:rsidRDefault="00DF73F4" w:rsidP="00807702">
      <w:r w:rsidRPr="00DF73F4">
        <w:rPr>
          <w:rFonts w:hint="eastAsia"/>
        </w:rPr>
        <w:t>T=100</w:t>
      </w:r>
    </w:p>
    <w:p w:rsidR="00DF73F4" w:rsidRPr="00DF73F4" w:rsidRDefault="00DF73F4" w:rsidP="00807702">
      <w:r w:rsidRPr="00DF73F4">
        <w:rPr>
          <w:rFonts w:hint="eastAsia"/>
        </w:rPr>
        <w:t>T</w:t>
      </w:r>
    </w:p>
    <w:p w:rsidR="00DF73F4" w:rsidRPr="00DF73F4" w:rsidRDefault="00DF73F4" w:rsidP="00807702">
      <w:r w:rsidRPr="00DF73F4">
        <w:rPr>
          <w:noProof/>
        </w:rPr>
        <w:drawing>
          <wp:inline distT="0" distB="0" distL="0" distR="0" wp14:anchorId="406E409E" wp14:editId="60B1CD4E">
            <wp:extent cx="4744720" cy="2743200"/>
            <wp:effectExtent l="0" t="0" r="0" b="0"/>
            <wp:docPr id="2" name="图片 2" descr="http://shelwee.qiniudn.com/wp-content/uploads/2011/04/debug-t.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helwee.qiniudn.com/wp-content/uploads/2011/04/debug-t.pn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744720" cy="2743200"/>
                    </a:xfrm>
                    <a:prstGeom prst="rect">
                      <a:avLst/>
                    </a:prstGeom>
                    <a:noFill/>
                    <a:ln>
                      <a:noFill/>
                    </a:ln>
                  </pic:spPr>
                </pic:pic>
              </a:graphicData>
            </a:graphic>
          </wp:inline>
        </w:drawing>
      </w:r>
    </w:p>
    <w:p w:rsidR="00DF73F4" w:rsidRPr="00DF73F4" w:rsidRDefault="00DF73F4" w:rsidP="00807702">
      <w:r w:rsidRPr="00DF73F4">
        <w:rPr>
          <w:rFonts w:hint="eastAsia"/>
        </w:rPr>
        <w:t>第一、二条命令是装入文件，第三条命令是列出程序反汇编代码，第四条命令是显示当前寄存器值，第五条命令是从</w:t>
      </w:r>
      <w:r w:rsidRPr="00DF73F4">
        <w:t>CS</w:t>
      </w:r>
      <w:r w:rsidRPr="00DF73F4">
        <w:rPr>
          <w:rFonts w:hint="eastAsia"/>
        </w:rPr>
        <w:t>:100</w:t>
      </w:r>
      <w:r w:rsidRPr="00DF73F4">
        <w:rPr>
          <w:rFonts w:hint="eastAsia"/>
        </w:rPr>
        <w:t>处开始单步跟踪，第六条命令是继续跟踪后续的指令。</w:t>
      </w:r>
    </w:p>
    <w:p w:rsidR="00DF73F4" w:rsidRPr="00DF73F4" w:rsidRDefault="00DF73F4" w:rsidP="00807702">
      <w:r w:rsidRPr="00DF73F4">
        <w:rPr>
          <w:rFonts w:hint="eastAsia"/>
        </w:rPr>
        <w:t>P</w:t>
      </w:r>
      <w:r w:rsidRPr="00DF73F4">
        <w:rPr>
          <w:rFonts w:hint="eastAsia"/>
        </w:rPr>
        <w:t>命令的使用</w:t>
      </w:r>
    </w:p>
    <w:p w:rsidR="00DF73F4" w:rsidRPr="00DF73F4" w:rsidRDefault="00DF73F4" w:rsidP="00807702">
      <w:r w:rsidRPr="00DF73F4">
        <w:rPr>
          <w:rFonts w:hint="eastAsia"/>
        </w:rPr>
        <w:t>P</w:t>
      </w:r>
      <w:r w:rsidRPr="00DF73F4">
        <w:rPr>
          <w:rFonts w:hint="eastAsia"/>
        </w:rPr>
        <w:t>命令作用：执行汇编程序，单步跟踪。与</w:t>
      </w:r>
      <w:r w:rsidRPr="00DF73F4">
        <w:rPr>
          <w:rFonts w:hint="eastAsia"/>
        </w:rPr>
        <w:t>T</w:t>
      </w:r>
      <w:r w:rsidRPr="00DF73F4">
        <w:rPr>
          <w:rFonts w:hint="eastAsia"/>
        </w:rPr>
        <w:t>命令不同的是：</w:t>
      </w:r>
      <w:r w:rsidRPr="00DF73F4">
        <w:rPr>
          <w:rFonts w:hint="eastAsia"/>
        </w:rPr>
        <w:t>P</w:t>
      </w:r>
      <w:r w:rsidRPr="00DF73F4">
        <w:rPr>
          <w:rFonts w:hint="eastAsia"/>
        </w:rPr>
        <w:t>命令不会跟踪进入子程序或软中断。</w:t>
      </w:r>
    </w:p>
    <w:p w:rsidR="00DF73F4" w:rsidRPr="00DF73F4" w:rsidRDefault="00DF73F4" w:rsidP="00807702">
      <w:r w:rsidRPr="00DF73F4">
        <w:rPr>
          <w:rFonts w:hint="eastAsia"/>
        </w:rPr>
        <w:t>P</w:t>
      </w:r>
      <w:r w:rsidRPr="00DF73F4">
        <w:rPr>
          <w:rFonts w:hint="eastAsia"/>
        </w:rPr>
        <w:t>命令的使用方式与</w:t>
      </w:r>
      <w:r w:rsidRPr="00DF73F4">
        <w:rPr>
          <w:rFonts w:hint="eastAsia"/>
        </w:rPr>
        <w:t>T</w:t>
      </w:r>
      <w:r w:rsidRPr="00DF73F4">
        <w:rPr>
          <w:rFonts w:hint="eastAsia"/>
        </w:rPr>
        <w:t>命令的使用方式完全相同。</w:t>
      </w:r>
    </w:p>
    <w:p w:rsidR="00DF73F4" w:rsidRPr="00DF73F4" w:rsidRDefault="00DF73F4" w:rsidP="00807702">
      <w:r w:rsidRPr="00DF73F4">
        <w:rPr>
          <w:noProof/>
        </w:rPr>
        <w:lastRenderedPageBreak/>
        <w:drawing>
          <wp:inline distT="0" distB="0" distL="0" distR="0" wp14:anchorId="201E165C" wp14:editId="3D4C85EA">
            <wp:extent cx="4744720" cy="2786380"/>
            <wp:effectExtent l="0" t="0" r="0" b="0"/>
            <wp:docPr id="1" name="图片 1" descr="http://shelwee.qiniudn.com/wp-content/uploads/2011/04/debug-p.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elwee.qiniudn.com/wp-content/uploads/2011/04/debug-p.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744720" cy="2786380"/>
                    </a:xfrm>
                    <a:prstGeom prst="rect">
                      <a:avLst/>
                    </a:prstGeom>
                    <a:noFill/>
                    <a:ln>
                      <a:noFill/>
                    </a:ln>
                  </pic:spPr>
                </pic:pic>
              </a:graphicData>
            </a:graphic>
          </wp:inline>
        </w:drawing>
      </w:r>
    </w:p>
    <w:p w:rsidR="00DF73F4" w:rsidRPr="00DF73F4" w:rsidRDefault="00DF73F4" w:rsidP="00807702">
      <w:pPr>
        <w:pStyle w:val="4"/>
      </w:pPr>
      <w:r w:rsidRPr="00DF73F4">
        <w:rPr>
          <w:rFonts w:hint="eastAsia"/>
        </w:rPr>
        <w:t>I</w:t>
      </w:r>
      <w:r w:rsidRPr="00DF73F4">
        <w:rPr>
          <w:rFonts w:hint="eastAsia"/>
        </w:rPr>
        <w:t>命令的使用</w:t>
      </w:r>
    </w:p>
    <w:p w:rsidR="00DF73F4" w:rsidRPr="00DF73F4" w:rsidRDefault="00DF73F4" w:rsidP="006F5035">
      <w:r w:rsidRPr="00DF73F4">
        <w:rPr>
          <w:rFonts w:hint="eastAsia"/>
        </w:rPr>
        <w:t>I</w:t>
      </w:r>
      <w:r w:rsidRPr="00DF73F4">
        <w:rPr>
          <w:rFonts w:hint="eastAsia"/>
        </w:rPr>
        <w:t>命令作用：从计算机输入端口读取数据并显示。</w:t>
      </w:r>
    </w:p>
    <w:p w:rsidR="00DF73F4" w:rsidRPr="00DF73F4" w:rsidRDefault="00DF73F4" w:rsidP="006F5035">
      <w:r w:rsidRPr="00DF73F4">
        <w:rPr>
          <w:rFonts w:hint="eastAsia"/>
        </w:rPr>
        <w:t>I</w:t>
      </w:r>
      <w:r w:rsidRPr="00DF73F4">
        <w:rPr>
          <w:rFonts w:hint="eastAsia"/>
        </w:rPr>
        <w:t>命令的用法是</w:t>
      </w:r>
      <w:r w:rsidRPr="00DF73F4">
        <w:rPr>
          <w:rFonts w:hint="eastAsia"/>
        </w:rPr>
        <w:t>I</w:t>
      </w:r>
      <w:r w:rsidR="00C3003B">
        <w:rPr>
          <w:rFonts w:hint="eastAsia"/>
        </w:rPr>
        <w:t xml:space="preserve"> </w:t>
      </w:r>
      <w:r w:rsidRPr="00DF73F4">
        <w:rPr>
          <w:rFonts w:hint="eastAsia"/>
        </w:rPr>
        <w:t>[</w:t>
      </w:r>
      <w:r w:rsidRPr="00DF73F4">
        <w:rPr>
          <w:rFonts w:hint="eastAsia"/>
        </w:rPr>
        <w:t>端口地址</w:t>
      </w:r>
      <w:r w:rsidRPr="00DF73F4">
        <w:t>]</w:t>
      </w:r>
      <w:r w:rsidRPr="00DF73F4">
        <w:rPr>
          <w:rFonts w:hint="eastAsia"/>
        </w:rPr>
        <w:t>。例如从</w:t>
      </w:r>
      <w:r w:rsidRPr="00DF73F4">
        <w:rPr>
          <w:rFonts w:hint="eastAsia"/>
        </w:rPr>
        <w:t>3F8</w:t>
      </w:r>
      <w:r w:rsidRPr="00DF73F4">
        <w:rPr>
          <w:rFonts w:hint="eastAsia"/>
        </w:rPr>
        <w:t>号端口读取数据并显示的命令为：</w:t>
      </w:r>
      <w:r w:rsidRPr="00DF73F4">
        <w:rPr>
          <w:rFonts w:hint="eastAsia"/>
        </w:rPr>
        <w:t>I</w:t>
      </w:r>
      <w:r w:rsidR="00C3003B">
        <w:rPr>
          <w:rFonts w:hint="eastAsia"/>
        </w:rPr>
        <w:t xml:space="preserve"> </w:t>
      </w:r>
      <w:r w:rsidRPr="00DF73F4">
        <w:rPr>
          <w:rFonts w:hint="eastAsia"/>
        </w:rPr>
        <w:t>3F8</w:t>
      </w:r>
      <w:r w:rsidRPr="00DF73F4">
        <w:rPr>
          <w:rFonts w:hint="eastAsia"/>
        </w:rPr>
        <w:t>。这里不对该命令做解释。</w:t>
      </w:r>
    </w:p>
    <w:p w:rsidR="00DF73F4" w:rsidRPr="00DF73F4" w:rsidRDefault="00DF73F4" w:rsidP="006F5035">
      <w:r w:rsidRPr="00DF73F4">
        <w:rPr>
          <w:rFonts w:hint="eastAsia"/>
        </w:rPr>
        <w:t>O</w:t>
      </w:r>
      <w:r w:rsidRPr="00DF73F4">
        <w:rPr>
          <w:rFonts w:hint="eastAsia"/>
        </w:rPr>
        <w:t>命令的使用</w:t>
      </w:r>
    </w:p>
    <w:p w:rsidR="00DF73F4" w:rsidRPr="00DF73F4" w:rsidRDefault="00DF73F4" w:rsidP="006F5035">
      <w:r w:rsidRPr="00DF73F4">
        <w:rPr>
          <w:rFonts w:hint="eastAsia"/>
        </w:rPr>
        <w:t>O</w:t>
      </w:r>
      <w:r w:rsidRPr="00DF73F4">
        <w:rPr>
          <w:rFonts w:hint="eastAsia"/>
        </w:rPr>
        <w:t>命令作用：向计算机输出端口送出数据。</w:t>
      </w:r>
    </w:p>
    <w:p w:rsidR="00DF73F4" w:rsidRPr="00DF73F4" w:rsidRDefault="00DF73F4" w:rsidP="006F5035">
      <w:r w:rsidRPr="00DF73F4">
        <w:rPr>
          <w:rFonts w:hint="eastAsia"/>
        </w:rPr>
        <w:t>O</w:t>
      </w:r>
      <w:r w:rsidRPr="00DF73F4">
        <w:rPr>
          <w:rFonts w:hint="eastAsia"/>
        </w:rPr>
        <w:t>命令的用法是</w:t>
      </w:r>
      <w:r w:rsidRPr="00DF73F4">
        <w:t>O</w:t>
      </w:r>
      <w:r w:rsidR="00C3003B">
        <w:t xml:space="preserve"> </w:t>
      </w:r>
      <w:r w:rsidRPr="00DF73F4">
        <w:t>[</w:t>
      </w:r>
      <w:r w:rsidRPr="00DF73F4">
        <w:rPr>
          <w:rFonts w:hint="eastAsia"/>
        </w:rPr>
        <w:t>端口地址</w:t>
      </w:r>
      <w:r w:rsidRPr="00DF73F4">
        <w:t>]</w:t>
      </w:r>
      <w:r w:rsidR="00C3003B">
        <w:t xml:space="preserve"> </w:t>
      </w:r>
      <w:r w:rsidRPr="00DF73F4">
        <w:t>[</w:t>
      </w:r>
      <w:r w:rsidRPr="00DF73F4">
        <w:rPr>
          <w:rFonts w:hint="eastAsia"/>
        </w:rPr>
        <w:t>字节值</w:t>
      </w:r>
      <w:r w:rsidRPr="00DF73F4">
        <w:t>]</w:t>
      </w:r>
      <w:r w:rsidRPr="00DF73F4">
        <w:rPr>
          <w:rFonts w:hint="eastAsia"/>
        </w:rPr>
        <w:t>。例如向</w:t>
      </w:r>
      <w:r w:rsidRPr="00DF73F4">
        <w:rPr>
          <w:rFonts w:hint="eastAsia"/>
        </w:rPr>
        <w:t>278</w:t>
      </w:r>
      <w:r w:rsidRPr="00DF73F4">
        <w:rPr>
          <w:rFonts w:hint="eastAsia"/>
        </w:rPr>
        <w:t>号端口发出数据</w:t>
      </w:r>
      <w:r w:rsidRPr="00DF73F4">
        <w:rPr>
          <w:rFonts w:hint="eastAsia"/>
        </w:rPr>
        <w:t>20H</w:t>
      </w:r>
      <w:r w:rsidRPr="00DF73F4">
        <w:rPr>
          <w:rFonts w:hint="eastAsia"/>
        </w:rPr>
        <w:t>的命令为：</w:t>
      </w:r>
      <w:r w:rsidRPr="00DF73F4">
        <w:rPr>
          <w:rFonts w:hint="eastAsia"/>
        </w:rPr>
        <w:t>I</w:t>
      </w:r>
      <w:r w:rsidR="00C3003B">
        <w:rPr>
          <w:rFonts w:hint="eastAsia"/>
        </w:rPr>
        <w:t xml:space="preserve"> </w:t>
      </w:r>
      <w:r w:rsidRPr="00DF73F4">
        <w:rPr>
          <w:rFonts w:hint="eastAsia"/>
        </w:rPr>
        <w:t>278</w:t>
      </w:r>
      <w:r w:rsidR="00C3003B">
        <w:rPr>
          <w:rFonts w:hint="eastAsia"/>
        </w:rPr>
        <w:t xml:space="preserve"> </w:t>
      </w:r>
      <w:r w:rsidRPr="00DF73F4">
        <w:rPr>
          <w:rFonts w:hint="eastAsia"/>
        </w:rPr>
        <w:t>20</w:t>
      </w:r>
      <w:r w:rsidRPr="00DF73F4">
        <w:rPr>
          <w:rFonts w:hint="eastAsia"/>
        </w:rPr>
        <w:t>。这里不对该命令做解释。</w:t>
      </w:r>
    </w:p>
    <w:p w:rsidR="00DF73F4" w:rsidRPr="00DF73F4" w:rsidRDefault="00DF73F4" w:rsidP="006F5035">
      <w:r w:rsidRPr="00DF73F4">
        <w:rPr>
          <w:rFonts w:hint="eastAsia"/>
        </w:rPr>
        <w:t>Q</w:t>
      </w:r>
      <w:r w:rsidRPr="00DF73F4">
        <w:rPr>
          <w:rFonts w:hint="eastAsia"/>
        </w:rPr>
        <w:t>命令的使用</w:t>
      </w:r>
    </w:p>
    <w:p w:rsidR="00DF73F4" w:rsidRPr="00DF73F4" w:rsidRDefault="00DF73F4" w:rsidP="006F5035">
      <w:r w:rsidRPr="00DF73F4">
        <w:rPr>
          <w:rFonts w:hint="eastAsia"/>
        </w:rPr>
        <w:t>Q</w:t>
      </w:r>
      <w:r w:rsidRPr="00DF73F4">
        <w:rPr>
          <w:rFonts w:hint="eastAsia"/>
        </w:rPr>
        <w:t>命令的作用是退出</w:t>
      </w:r>
      <w:r w:rsidRPr="00DF73F4">
        <w:rPr>
          <w:rFonts w:hint="eastAsia"/>
        </w:rPr>
        <w:t>DEBUG</w:t>
      </w:r>
      <w:r w:rsidRPr="00DF73F4">
        <w:rPr>
          <w:rFonts w:hint="eastAsia"/>
        </w:rPr>
        <w:t>，回到</w:t>
      </w:r>
      <w:r w:rsidRPr="00DF73F4">
        <w:rPr>
          <w:rFonts w:hint="eastAsia"/>
        </w:rPr>
        <w:t>DOS</w:t>
      </w:r>
      <w:r w:rsidRPr="00DF73F4">
        <w:rPr>
          <w:rFonts w:hint="eastAsia"/>
        </w:rPr>
        <w:t>状态。</w:t>
      </w:r>
    </w:p>
    <w:p w:rsidR="00DF73F4" w:rsidRPr="00DF73F4" w:rsidRDefault="00DF73F4" w:rsidP="006F5035"/>
    <w:p w:rsidR="00DF73F4" w:rsidRPr="00DF73F4" w:rsidRDefault="00DF73F4" w:rsidP="006F5035">
      <w:r w:rsidRPr="00DF73F4">
        <w:br w:type="page"/>
      </w:r>
    </w:p>
    <w:p w:rsidR="00DB23CA" w:rsidRDefault="00DB23CA" w:rsidP="006F5035">
      <w:pPr>
        <w:pStyle w:val="2"/>
      </w:pPr>
      <w:r>
        <w:rPr>
          <w:rFonts w:hint="eastAsia"/>
        </w:rPr>
        <w:lastRenderedPageBreak/>
        <w:t>汇编</w:t>
      </w:r>
      <w:r>
        <w:t>语言</w:t>
      </w:r>
    </w:p>
    <w:p w:rsidR="008D5964" w:rsidRDefault="008D5964" w:rsidP="008D5964"/>
    <w:p w:rsidR="006F5035" w:rsidRDefault="006F5035" w:rsidP="006F5035">
      <w:pPr>
        <w:pStyle w:val="3"/>
      </w:pPr>
      <w:r>
        <w:rPr>
          <w:rFonts w:hint="eastAsia"/>
        </w:rPr>
        <w:t>F&amp;Q</w:t>
      </w:r>
    </w:p>
    <w:p w:rsidR="006F5035" w:rsidRPr="006F5035" w:rsidRDefault="006F5035" w:rsidP="008D5964">
      <w:pPr>
        <w:rPr>
          <w:b/>
        </w:rPr>
      </w:pPr>
      <w:r w:rsidRPr="006F5035">
        <w:rPr>
          <w:rFonts w:hint="eastAsia"/>
          <w:b/>
        </w:rPr>
        <w:t>已知</w:t>
      </w:r>
      <w:r w:rsidRPr="006F5035">
        <w:rPr>
          <w:rFonts w:hint="eastAsia"/>
          <w:b/>
        </w:rPr>
        <w:t>(SP)=2000H</w:t>
      </w:r>
      <w:r w:rsidRPr="006F5035">
        <w:rPr>
          <w:rFonts w:hint="eastAsia"/>
          <w:b/>
        </w:rPr>
        <w:t>，指令</w:t>
      </w:r>
      <w:r w:rsidRPr="006F5035">
        <w:rPr>
          <w:rFonts w:hint="eastAsia"/>
          <w:b/>
        </w:rPr>
        <w:t>PUSH</w:t>
      </w:r>
      <w:r w:rsidR="00C3003B">
        <w:rPr>
          <w:rFonts w:hint="eastAsia"/>
          <w:b/>
        </w:rPr>
        <w:t xml:space="preserve"> </w:t>
      </w:r>
      <w:r w:rsidRPr="006F5035">
        <w:rPr>
          <w:rFonts w:hint="eastAsia"/>
          <w:b/>
        </w:rPr>
        <w:t>AX</w:t>
      </w:r>
      <w:r w:rsidR="00C3003B">
        <w:rPr>
          <w:rFonts w:hint="eastAsia"/>
          <w:b/>
        </w:rPr>
        <w:t xml:space="preserve"> </w:t>
      </w:r>
      <w:r w:rsidRPr="006F5035">
        <w:rPr>
          <w:rFonts w:hint="eastAsia"/>
          <w:b/>
        </w:rPr>
        <w:t>执行后（</w:t>
      </w:r>
      <w:r w:rsidRPr="006F5035">
        <w:rPr>
          <w:rFonts w:hint="eastAsia"/>
          <w:b/>
        </w:rPr>
        <w:t>AX)=?</w:t>
      </w:r>
    </w:p>
    <w:p w:rsidR="006F5035" w:rsidRDefault="006F5035" w:rsidP="008D5964">
      <w:r w:rsidRPr="006F5035">
        <w:rPr>
          <w:rFonts w:hint="eastAsia"/>
        </w:rPr>
        <w:t>执行</w:t>
      </w:r>
      <w:r w:rsidRPr="006F5035">
        <w:rPr>
          <w:rFonts w:hint="eastAsia"/>
        </w:rPr>
        <w:t>PUSH</w:t>
      </w:r>
      <w:r w:rsidRPr="006F5035">
        <w:rPr>
          <w:rFonts w:hint="eastAsia"/>
        </w:rPr>
        <w:t>指令时，先执行</w:t>
      </w:r>
      <w:r w:rsidRPr="006F5035">
        <w:rPr>
          <w:rFonts w:hint="eastAsia"/>
        </w:rPr>
        <w:t>SP-2</w:t>
      </w:r>
      <w:r w:rsidRPr="006F5035">
        <w:rPr>
          <w:rFonts w:hint="eastAsia"/>
        </w:rPr>
        <w:t>，然后把</w:t>
      </w:r>
      <w:r w:rsidRPr="006F5035">
        <w:rPr>
          <w:rFonts w:hint="eastAsia"/>
        </w:rPr>
        <w:t>AX</w:t>
      </w:r>
      <w:r w:rsidRPr="006F5035">
        <w:rPr>
          <w:rFonts w:hint="eastAsia"/>
        </w:rPr>
        <w:t>赋给</w:t>
      </w:r>
      <w:r w:rsidRPr="006F5035">
        <w:rPr>
          <w:rFonts w:hint="eastAsia"/>
        </w:rPr>
        <w:t>SP</w:t>
      </w:r>
      <w:r w:rsidRPr="006F5035">
        <w:rPr>
          <w:rFonts w:hint="eastAsia"/>
        </w:rPr>
        <w:t>，</w:t>
      </w:r>
      <w:r w:rsidRPr="006F5035">
        <w:rPr>
          <w:rFonts w:hint="eastAsia"/>
        </w:rPr>
        <w:t>AX</w:t>
      </w:r>
      <w:r w:rsidRPr="006F5035">
        <w:rPr>
          <w:rFonts w:hint="eastAsia"/>
        </w:rPr>
        <w:t>内容不变</w:t>
      </w:r>
      <w:r w:rsidRPr="006F5035">
        <w:rPr>
          <w:rFonts w:hint="eastAsia"/>
        </w:rPr>
        <w:t>SP=2000H-2,2000H</w:t>
      </w:r>
      <w:r w:rsidRPr="006F5035">
        <w:rPr>
          <w:rFonts w:hint="eastAsia"/>
        </w:rPr>
        <w:t>是十六进制，借位时要借</w:t>
      </w:r>
      <w:r w:rsidRPr="006F5035">
        <w:rPr>
          <w:rFonts w:hint="eastAsia"/>
        </w:rPr>
        <w:t>16</w:t>
      </w:r>
      <w:r w:rsidRPr="006F5035">
        <w:rPr>
          <w:rFonts w:hint="eastAsia"/>
        </w:rPr>
        <w:t>，所以</w:t>
      </w:r>
      <w:r w:rsidRPr="006F5035">
        <w:rPr>
          <w:rFonts w:hint="eastAsia"/>
        </w:rPr>
        <w:t>-2=1FFEH,</w:t>
      </w:r>
      <w:r w:rsidRPr="006F5035">
        <w:rPr>
          <w:rFonts w:hint="eastAsia"/>
        </w:rPr>
        <w:t>即</w:t>
      </w:r>
      <w:r w:rsidRPr="006F5035">
        <w:rPr>
          <w:rFonts w:hint="eastAsia"/>
        </w:rPr>
        <w:t>SP=1FFEH</w:t>
      </w:r>
    </w:p>
    <w:p w:rsidR="008D5964" w:rsidRDefault="008D5964"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8D5964"/>
    <w:p w:rsidR="00C3003B" w:rsidRDefault="00C3003B" w:rsidP="00C3003B">
      <w:pPr>
        <w:pStyle w:val="1"/>
      </w:pPr>
      <w:r>
        <w:t>Linux 0.11</w:t>
      </w:r>
    </w:p>
    <w:p w:rsidR="00C3003B" w:rsidRPr="00C3003B" w:rsidRDefault="00C3003B" w:rsidP="00C3003B">
      <w:pPr>
        <w:rPr>
          <w:rFonts w:hint="eastAsia"/>
        </w:rPr>
      </w:pPr>
    </w:p>
    <w:p w:rsidR="00C3003B" w:rsidRDefault="00C3003B" w:rsidP="00C3003B">
      <w:pPr>
        <w:pStyle w:val="3"/>
      </w:pPr>
      <w:r w:rsidRPr="00C3003B">
        <w:rPr>
          <w:rFonts w:hint="eastAsia"/>
        </w:rPr>
        <w:t>fork()</w:t>
      </w:r>
      <w:r w:rsidRPr="00C3003B">
        <w:rPr>
          <w:rFonts w:hint="eastAsia"/>
        </w:rPr>
        <w:t>详解</w:t>
      </w:r>
    </w:p>
    <w:p w:rsidR="00C3003B" w:rsidRPr="00C3003B" w:rsidRDefault="00C3003B" w:rsidP="00C3003B">
      <w:r w:rsidRPr="00C3003B">
        <w:rPr>
          <w:rFonts w:hint="eastAsia"/>
        </w:rPr>
        <w:t>由于创建新进程时是完全通过复制父进程的代码段和数据段的方式来完成的。因此在创建新进程时，为了确保子进程的用户态堆栈没有父进程的多余信息，要求父进程在创建子进程时不要调用函数。因此</w:t>
      </w:r>
      <w:r w:rsidRPr="00C3003B">
        <w:t>fork()</w:t>
      </w:r>
      <w:r w:rsidRPr="00C3003B">
        <w:rPr>
          <w:rFonts w:hint="eastAsia"/>
        </w:rPr>
        <w:t>不能以函数形式被调用。</w:t>
      </w:r>
      <w:r w:rsidRPr="00C3003B">
        <w:t>V0.11</w:t>
      </w:r>
      <w:r w:rsidRPr="00C3003B">
        <w:rPr>
          <w:rFonts w:hint="eastAsia"/>
        </w:rPr>
        <w:t>中通过定义内嵌宏代码，调用</w:t>
      </w:r>
      <w:r w:rsidRPr="00C3003B">
        <w:t>linux</w:t>
      </w:r>
      <w:r w:rsidRPr="00C3003B">
        <w:rPr>
          <w:rFonts w:hint="eastAsia"/>
        </w:rPr>
        <w:t>的系统调用中断</w:t>
      </w:r>
      <w:r w:rsidRPr="00C3003B">
        <w:t>0x80</w:t>
      </w:r>
      <w:r w:rsidRPr="00C3003B">
        <w:rPr>
          <w:rFonts w:hint="eastAsia"/>
        </w:rPr>
        <w:t>首先</w:t>
      </w:r>
      <w:r w:rsidRPr="00C3003B">
        <w:t>fork()</w:t>
      </w:r>
      <w:r w:rsidRPr="00C3003B">
        <w:rPr>
          <w:rFonts w:hint="eastAsia"/>
        </w:rPr>
        <w:t>调用。</w:t>
      </w:r>
    </w:p>
    <w:p w:rsidR="00C3003B" w:rsidRDefault="00C3003B" w:rsidP="00C3003B">
      <w:r w:rsidRPr="00C3003B">
        <w:rPr>
          <w:rFonts w:hint="eastAsia"/>
        </w:rPr>
        <w:t>宏定义如下：</w:t>
      </w:r>
    </w:p>
    <w:tbl>
      <w:tblPr>
        <w:tblStyle w:val="12"/>
        <w:tblW w:w="0" w:type="auto"/>
        <w:tblLook w:val="04A0" w:firstRow="1" w:lastRow="0" w:firstColumn="1" w:lastColumn="0" w:noHBand="0" w:noVBand="1"/>
      </w:tblPr>
      <w:tblGrid>
        <w:gridCol w:w="9771"/>
      </w:tblGrid>
      <w:tr w:rsidR="00C3003B" w:rsidTr="00C30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tcPr>
          <w:p w:rsidR="00C3003B" w:rsidRDefault="00C3003B" w:rsidP="00C3003B">
            <w:pPr>
              <w:rPr>
                <w:rFonts w:hint="eastAsia"/>
              </w:rPr>
            </w:pPr>
          </w:p>
        </w:tc>
      </w:tr>
      <w:tr w:rsidR="00C3003B" w:rsidTr="00C30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tcPr>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#define _syscall0(type,name) \</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type name(void) \</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long __res; \</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__asm__ volatile ( "int $0x80" \      // </w:t>
            </w:r>
            <w:r w:rsidRPr="00C3003B">
              <w:rPr>
                <w:rFonts w:asciiTheme="minorHAnsi" w:hAnsiTheme="minorHAnsi" w:cstheme="minorHAnsi"/>
                <w:b w:val="0"/>
              </w:rPr>
              <w:t>调用系统中断</w:t>
            </w:r>
            <w:r w:rsidRPr="00C3003B">
              <w:rPr>
                <w:rFonts w:asciiTheme="minorHAnsi" w:hAnsiTheme="minorHAnsi" w:cstheme="minorHAnsi"/>
                <w:b w:val="0"/>
              </w:rPr>
              <w:t>0x80</w:t>
            </w:r>
            <w:r w:rsidRPr="00C3003B">
              <w:rPr>
                <w:rFonts w:asciiTheme="minorHAnsi" w:hAnsiTheme="minorHAnsi" w:cstheme="minorHAnsi"/>
                <w:b w:val="0"/>
              </w:rPr>
              <w:t>。</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:"=a"</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(__res) \                               // </w:t>
            </w:r>
            <w:r w:rsidRPr="00C3003B">
              <w:rPr>
                <w:rFonts w:asciiTheme="minorHAnsi" w:hAnsiTheme="minorHAnsi" w:cstheme="minorHAnsi"/>
                <w:b w:val="0"/>
              </w:rPr>
              <w:t>返回值</w:t>
            </w:r>
            <w:r w:rsidRPr="00C3003B">
              <w:rPr>
                <w:rFonts w:asciiTheme="minorHAnsi" w:hAnsiTheme="minorHAnsi" w:cstheme="minorHAnsi"/>
                <w:b w:val="0"/>
              </w:rPr>
              <w:t>??eax(__res)</w:t>
            </w:r>
            <w:r w:rsidRPr="00C3003B">
              <w:rPr>
                <w:rFonts w:asciiTheme="minorHAnsi" w:hAnsiTheme="minorHAnsi" w:cstheme="minorHAnsi"/>
                <w:b w:val="0"/>
              </w:rPr>
              <w:t>。</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(__NR_</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lastRenderedPageBreak/>
              <w:t xml:space="preserve">##name)); \                         // </w:t>
            </w:r>
            <w:r w:rsidRPr="00C3003B">
              <w:rPr>
                <w:rFonts w:asciiTheme="minorHAnsi" w:hAnsiTheme="minorHAnsi" w:cstheme="minorHAnsi"/>
                <w:b w:val="0"/>
              </w:rPr>
              <w:t>输入为系统中断调用号</w:t>
            </w:r>
            <w:r w:rsidRPr="00C3003B">
              <w:rPr>
                <w:rFonts w:asciiTheme="minorHAnsi" w:hAnsiTheme="minorHAnsi" w:cstheme="minorHAnsi"/>
                <w:b w:val="0"/>
              </w:rPr>
              <w:t>__NR_name</w:t>
            </w:r>
            <w:r w:rsidRPr="00C3003B">
              <w:rPr>
                <w:rFonts w:asciiTheme="minorHAnsi" w:hAnsiTheme="minorHAnsi" w:cstheme="minorHAnsi"/>
                <w:b w:val="0"/>
              </w:rPr>
              <w:t>。</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 if (__res &gt;= 0) \                // </w:t>
            </w:r>
            <w:r w:rsidRPr="00C3003B">
              <w:rPr>
                <w:rFonts w:asciiTheme="minorHAnsi" w:hAnsiTheme="minorHAnsi" w:cstheme="minorHAnsi"/>
                <w:b w:val="0"/>
              </w:rPr>
              <w:t>如果返回值</w:t>
            </w:r>
            <w:r w:rsidRPr="00C3003B">
              <w:rPr>
                <w:rFonts w:asciiTheme="minorHAnsi" w:hAnsiTheme="minorHAnsi" w:cstheme="minorHAnsi"/>
                <w:b w:val="0"/>
              </w:rPr>
              <w:t>&gt;=0</w:t>
            </w:r>
            <w:r w:rsidRPr="00C3003B">
              <w:rPr>
                <w:rFonts w:asciiTheme="minorHAnsi" w:hAnsiTheme="minorHAnsi" w:cstheme="minorHAnsi"/>
                <w:b w:val="0"/>
              </w:rPr>
              <w:t>，则直接返回该值。</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 return (type) __res; errno = -__res; \    // </w:t>
            </w:r>
            <w:r w:rsidRPr="00C3003B">
              <w:rPr>
                <w:rFonts w:asciiTheme="minorHAnsi" w:hAnsiTheme="minorHAnsi" w:cstheme="minorHAnsi"/>
                <w:b w:val="0"/>
              </w:rPr>
              <w:t>否则置出错号，并返回</w:t>
            </w:r>
            <w:r w:rsidRPr="00C3003B">
              <w:rPr>
                <w:rFonts w:asciiTheme="minorHAnsi" w:hAnsiTheme="minorHAnsi" w:cstheme="minorHAnsi"/>
                <w:b w:val="0"/>
              </w:rPr>
              <w:t>-1</w:t>
            </w:r>
            <w:r w:rsidRPr="00C3003B">
              <w:rPr>
                <w:rFonts w:asciiTheme="minorHAnsi" w:hAnsiTheme="minorHAnsi" w:cstheme="minorHAnsi"/>
                <w:b w:val="0"/>
              </w:rPr>
              <w:t>。</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 return -1;</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 }</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 </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static inline _syscall0(int, fork)</w:t>
            </w:r>
          </w:p>
          <w:p w:rsidR="00C3003B" w:rsidRPr="00C3003B" w:rsidRDefault="00C3003B" w:rsidP="00C3003B">
            <w:pPr>
              <w:rPr>
                <w:rFonts w:asciiTheme="minorHAnsi" w:hAnsiTheme="minorHAnsi" w:cstheme="minorHAnsi"/>
                <w:b w:val="0"/>
              </w:rPr>
            </w:pPr>
          </w:p>
        </w:tc>
      </w:tr>
    </w:tbl>
    <w:p w:rsidR="00C3003B" w:rsidRPr="00C3003B" w:rsidRDefault="00C3003B" w:rsidP="00C3003B">
      <w:pPr>
        <w:rPr>
          <w:rFonts w:hint="eastAsia"/>
        </w:rPr>
      </w:pPr>
    </w:p>
    <w:p w:rsidR="00C3003B" w:rsidRPr="00C3003B" w:rsidRDefault="00C3003B" w:rsidP="00C3003B">
      <w:r w:rsidRPr="00C3003B">
        <w:rPr>
          <w:rFonts w:hint="eastAsia"/>
        </w:rPr>
        <w:t>当调用</w:t>
      </w:r>
      <w:r w:rsidRPr="00C3003B">
        <w:t>fork</w:t>
      </w:r>
      <w:r w:rsidRPr="00C3003B">
        <w:rPr>
          <w:rFonts w:hint="eastAsia"/>
        </w:rPr>
        <w:t>创建子进程时上面的内联宏被调用，系统的中断调用号为</w:t>
      </w:r>
      <w:r w:rsidRPr="00C3003B">
        <w:t>_NR_fork</w:t>
      </w:r>
      <w:r w:rsidRPr="00C3003B">
        <w:rPr>
          <w:rFonts w:hint="eastAsia"/>
        </w:rPr>
        <w:t>被存入</w:t>
      </w:r>
      <w:r w:rsidRPr="00C3003B">
        <w:t>eax</w:t>
      </w:r>
      <w:r w:rsidRPr="00C3003B">
        <w:rPr>
          <w:rFonts w:hint="eastAsia"/>
        </w:rPr>
        <w:t>中，同时调用系统调用中断</w:t>
      </w:r>
      <w:r w:rsidRPr="00C3003B">
        <w:t>0x80</w:t>
      </w:r>
      <w:r w:rsidRPr="00C3003B">
        <w:rPr>
          <w:rFonts w:hint="eastAsia"/>
        </w:rPr>
        <w:t>，将用户态的</w:t>
      </w:r>
      <w:r w:rsidRPr="00C3003B">
        <w:t>ss,</w:t>
      </w:r>
      <w:r>
        <w:t xml:space="preserve"> </w:t>
      </w:r>
      <w:r w:rsidRPr="00C3003B">
        <w:t>esp,</w:t>
      </w:r>
      <w:r>
        <w:t xml:space="preserve"> </w:t>
      </w:r>
      <w:r w:rsidRPr="00C3003B">
        <w:t>eflags,</w:t>
      </w:r>
      <w:r>
        <w:t xml:space="preserve"> </w:t>
      </w:r>
      <w:r w:rsidRPr="00C3003B">
        <w:t>cs,</w:t>
      </w:r>
      <w:r>
        <w:t xml:space="preserve"> </w:t>
      </w:r>
      <w:r w:rsidRPr="00C3003B">
        <w:t>eip</w:t>
      </w:r>
      <w:r w:rsidRPr="00C3003B">
        <w:rPr>
          <w:rFonts w:hint="eastAsia"/>
        </w:rPr>
        <w:t>压栈</w:t>
      </w:r>
    </w:p>
    <w:p w:rsidR="00C3003B" w:rsidRPr="00C3003B" w:rsidRDefault="00C3003B" w:rsidP="00C3003B">
      <w:r w:rsidRPr="00C3003B">
        <w:rPr>
          <w:rFonts w:hint="eastAsia"/>
        </w:rPr>
        <w:t>进程堆栈转入内核栈</w:t>
      </w:r>
      <w:r w:rsidRPr="00C3003B">
        <w:t>:</w:t>
      </w:r>
    </w:p>
    <w:p w:rsidR="00C3003B" w:rsidRPr="00C3003B" w:rsidRDefault="00C3003B" w:rsidP="00C3003B">
      <w:r w:rsidRPr="00C3003B">
        <w:rPr>
          <w:rFonts w:hint="eastAsia"/>
        </w:rPr>
        <w:drawing>
          <wp:inline distT="0" distB="0" distL="0" distR="0" wp14:anchorId="7D921AD6" wp14:editId="691C8FC8">
            <wp:extent cx="1514475" cy="2152650"/>
            <wp:effectExtent l="0" t="0" r="9525" b="0"/>
            <wp:docPr id="39" name="图片 39" descr="linux &lt;wbr&gt;v0.11 &lt;wbr&gt;fork()详解">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ux &lt;wbr&gt;v0.11 &lt;wbr&gt;fork()详解">
                      <a:hlinkClick r:id="rId132" tgtFrame="&quot;_blank&quot;"/>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514475" cy="2152650"/>
                    </a:xfrm>
                    <a:prstGeom prst="rect">
                      <a:avLst/>
                    </a:prstGeom>
                    <a:noFill/>
                    <a:ln>
                      <a:noFill/>
                    </a:ln>
                  </pic:spPr>
                </pic:pic>
              </a:graphicData>
            </a:graphic>
          </wp:inline>
        </w:drawing>
      </w:r>
      <w:r w:rsidRPr="00C3003B">
        <w:br/>
      </w:r>
    </w:p>
    <w:p w:rsidR="00C3003B" w:rsidRDefault="00C3003B" w:rsidP="00C3003B">
      <w:r w:rsidRPr="00C3003B">
        <w:rPr>
          <w:rFonts w:hint="eastAsia"/>
        </w:rPr>
        <w:t>0x80</w:t>
      </w:r>
      <w:r w:rsidRPr="00C3003B">
        <w:rPr>
          <w:rFonts w:hint="eastAsia"/>
        </w:rPr>
        <w:t>调用</w:t>
      </w:r>
      <w:r w:rsidRPr="00C3003B">
        <w:rPr>
          <w:rFonts w:hint="eastAsia"/>
        </w:rPr>
        <w:t>system_call:</w:t>
      </w:r>
    </w:p>
    <w:tbl>
      <w:tblPr>
        <w:tblStyle w:val="12"/>
        <w:tblW w:w="0" w:type="auto"/>
        <w:tblLook w:val="04A0" w:firstRow="1" w:lastRow="0" w:firstColumn="1" w:lastColumn="0" w:noHBand="0" w:noVBand="1"/>
      </w:tblPr>
      <w:tblGrid>
        <w:gridCol w:w="9771"/>
      </w:tblGrid>
      <w:tr w:rsidR="00C3003B" w:rsidTr="00C30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tcPr>
          <w:p w:rsidR="00C3003B" w:rsidRDefault="00C3003B" w:rsidP="00C3003B"/>
        </w:tc>
      </w:tr>
      <w:tr w:rsidR="00C3003B" w:rsidTr="00C30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tcPr>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_system_call:</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cmpl $nr_system_calls-1,eax #</w:t>
            </w:r>
            <w:r w:rsidRPr="00C3003B">
              <w:rPr>
                <w:rFonts w:asciiTheme="minorHAnsi" w:hAnsiTheme="minorHAnsi" w:cstheme="minorHAnsi"/>
                <w:b w:val="0"/>
              </w:rPr>
              <w:t>调用号若超出范围就在</w:t>
            </w:r>
            <w:r w:rsidRPr="00C3003B">
              <w:rPr>
                <w:rFonts w:asciiTheme="minorHAnsi" w:hAnsiTheme="minorHAnsi" w:cstheme="minorHAnsi"/>
                <w:b w:val="0"/>
              </w:rPr>
              <w:t>eax</w:t>
            </w:r>
            <w:r w:rsidRPr="00C3003B">
              <w:rPr>
                <w:rFonts w:asciiTheme="minorHAnsi" w:hAnsiTheme="minorHAnsi" w:cstheme="minorHAnsi"/>
                <w:b w:val="0"/>
              </w:rPr>
              <w:t>中置</w:t>
            </w:r>
            <w:r w:rsidRPr="00C3003B">
              <w:rPr>
                <w:rFonts w:asciiTheme="minorHAnsi" w:hAnsiTheme="minorHAnsi" w:cstheme="minorHAnsi"/>
                <w:b w:val="0"/>
              </w:rPr>
              <w:t>-1</w:t>
            </w:r>
            <w:r w:rsidRPr="00C3003B">
              <w:rPr>
                <w:rFonts w:asciiTheme="minorHAnsi" w:hAnsiTheme="minorHAnsi" w:cstheme="minorHAnsi"/>
                <w:b w:val="0"/>
              </w:rPr>
              <w:t>并退出</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ja bad_sys_call</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push ds </w:t>
            </w:r>
            <w:r w:rsidRPr="00C3003B">
              <w:rPr>
                <w:rFonts w:asciiTheme="minorHAnsi" w:hAnsiTheme="minorHAnsi" w:cstheme="minorHAnsi"/>
                <w:b w:val="0"/>
              </w:rPr>
              <w:t>保存原寄存器的值</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 es</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 fs</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edx #</w:t>
            </w:r>
            <w:r w:rsidRPr="00C3003B">
              <w:rPr>
                <w:rFonts w:asciiTheme="minorHAnsi" w:hAnsiTheme="minorHAnsi" w:cstheme="minorHAnsi"/>
                <w:b w:val="0"/>
              </w:rPr>
              <w:t>若有参数，则</w:t>
            </w:r>
            <w:r w:rsidRPr="00C3003B">
              <w:rPr>
                <w:rFonts w:asciiTheme="minorHAnsi" w:hAnsiTheme="minorHAnsi" w:cstheme="minorHAnsi"/>
                <w:b w:val="0"/>
              </w:rPr>
              <w:t>edx,ecx,ebx</w:t>
            </w:r>
            <w:r w:rsidRPr="00C3003B">
              <w:rPr>
                <w:rFonts w:asciiTheme="minorHAnsi" w:hAnsiTheme="minorHAnsi" w:cstheme="minorHAnsi"/>
                <w:b w:val="0"/>
              </w:rPr>
              <w:t>中装有函数的参数</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ecx</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ebx</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movl $0x10,edx</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mov dx,ds </w:t>
            </w:r>
            <w:r w:rsidRPr="00C3003B">
              <w:rPr>
                <w:rFonts w:asciiTheme="minorHAnsi" w:hAnsiTheme="minorHAnsi" w:cstheme="minorHAnsi"/>
                <w:b w:val="0"/>
              </w:rPr>
              <w:t>将</w:t>
            </w:r>
            <w:r w:rsidRPr="00C3003B">
              <w:rPr>
                <w:rFonts w:asciiTheme="minorHAnsi" w:hAnsiTheme="minorHAnsi" w:cstheme="minorHAnsi"/>
                <w:b w:val="0"/>
              </w:rPr>
              <w:t>ds,es</w:t>
            </w:r>
            <w:r w:rsidRPr="00C3003B">
              <w:rPr>
                <w:rFonts w:asciiTheme="minorHAnsi" w:hAnsiTheme="minorHAnsi" w:cstheme="minorHAnsi"/>
                <w:b w:val="0"/>
              </w:rPr>
              <w:t>指向内核数据段（全局描述附表</w:t>
            </w:r>
            <w:r w:rsidRPr="00C3003B">
              <w:rPr>
                <w:rFonts w:asciiTheme="minorHAnsi" w:hAnsiTheme="minorHAnsi" w:cstheme="minorHAnsi"/>
                <w:b w:val="0"/>
              </w:rPr>
              <w:t>GDT</w:t>
            </w:r>
            <w:r w:rsidRPr="00C3003B">
              <w:rPr>
                <w:rFonts w:asciiTheme="minorHAnsi" w:hAnsiTheme="minorHAnsi" w:cstheme="minorHAnsi"/>
                <w:b w:val="0"/>
              </w:rPr>
              <w:t>中数据段描述符）</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mov dx,es</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 xml:space="preserve">movl $0x17,edx  </w:t>
            </w:r>
            <w:r w:rsidRPr="00C3003B">
              <w:rPr>
                <w:rFonts w:asciiTheme="minorHAnsi" w:hAnsiTheme="minorHAnsi" w:cstheme="minorHAnsi"/>
                <w:b w:val="0"/>
              </w:rPr>
              <w:t>将</w:t>
            </w:r>
            <w:r w:rsidRPr="00C3003B">
              <w:rPr>
                <w:rFonts w:asciiTheme="minorHAnsi" w:hAnsiTheme="minorHAnsi" w:cstheme="minorHAnsi"/>
                <w:b w:val="0"/>
              </w:rPr>
              <w:t>fs</w:t>
            </w:r>
            <w:r w:rsidRPr="00C3003B">
              <w:rPr>
                <w:rFonts w:asciiTheme="minorHAnsi" w:hAnsiTheme="minorHAnsi" w:cstheme="minorHAnsi"/>
                <w:b w:val="0"/>
              </w:rPr>
              <w:t>指向局部数据段描述符（局部描述表</w:t>
            </w:r>
            <w:r w:rsidRPr="00C3003B">
              <w:rPr>
                <w:rFonts w:asciiTheme="minorHAnsi" w:hAnsiTheme="minorHAnsi" w:cstheme="minorHAnsi"/>
                <w:b w:val="0"/>
              </w:rPr>
              <w:t>LDT</w:t>
            </w:r>
            <w:r w:rsidRPr="00C3003B">
              <w:rPr>
                <w:rFonts w:asciiTheme="minorHAnsi" w:hAnsiTheme="minorHAnsi" w:cstheme="minorHAnsi"/>
                <w:b w:val="0"/>
              </w:rPr>
              <w:t>中数据段描述符）</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mov dx,fs</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call _sys_call_table(,eax,4)</w:t>
            </w:r>
            <w:r w:rsidRPr="00C3003B">
              <w:rPr>
                <w:rFonts w:asciiTheme="minorHAnsi" w:hAnsiTheme="minorHAnsi" w:cstheme="minorHAnsi"/>
                <w:b w:val="0"/>
              </w:rPr>
              <w:t>调用系统调用处理函数数组中的第</w:t>
            </w:r>
            <w:r w:rsidRPr="00C3003B">
              <w:rPr>
                <w:rFonts w:asciiTheme="minorHAnsi" w:hAnsiTheme="minorHAnsi" w:cstheme="minorHAnsi"/>
                <w:b w:val="0"/>
              </w:rPr>
              <w:t>eax</w:t>
            </w:r>
            <w:r w:rsidRPr="00C3003B">
              <w:rPr>
                <w:rFonts w:asciiTheme="minorHAnsi" w:hAnsiTheme="minorHAnsi" w:cstheme="minorHAnsi"/>
                <w:b w:val="0"/>
              </w:rPr>
              <w:t>个函数</w:t>
            </w:r>
          </w:p>
          <w:p w:rsidR="00C3003B" w:rsidRPr="00C3003B" w:rsidRDefault="00C3003B" w:rsidP="00C3003B">
            <w:pPr>
              <w:rPr>
                <w:rFonts w:asciiTheme="minorHAnsi" w:hAnsiTheme="minorHAnsi" w:cstheme="minorHAnsi" w:hint="eastAsia"/>
                <w:b w:val="0"/>
              </w:rPr>
            </w:pPr>
            <w:r w:rsidRPr="00C3003B">
              <w:rPr>
                <w:rFonts w:asciiTheme="minorHAnsi" w:hAnsiTheme="minorHAnsi" w:cstheme="minorHAnsi"/>
                <w:b w:val="0"/>
              </w:rPr>
              <w:t>pushl eax</w:t>
            </w:r>
          </w:p>
        </w:tc>
      </w:tr>
    </w:tbl>
    <w:p w:rsidR="00C3003B" w:rsidRPr="00C3003B" w:rsidRDefault="00C3003B" w:rsidP="00C3003B"/>
    <w:p w:rsidR="00C3003B" w:rsidRPr="00C3003B" w:rsidRDefault="00C3003B" w:rsidP="00C3003B"/>
    <w:p w:rsidR="00C3003B" w:rsidRPr="00C3003B" w:rsidRDefault="00C3003B" w:rsidP="00C3003B">
      <w:r w:rsidRPr="00C3003B">
        <w:rPr>
          <w:rFonts w:hint="eastAsia"/>
        </w:rPr>
        <w:t>调用</w:t>
      </w:r>
      <w:r w:rsidRPr="00C3003B">
        <w:rPr>
          <w:rFonts w:hint="eastAsia"/>
        </w:rPr>
        <w:t>call</w:t>
      </w:r>
      <w:r>
        <w:rPr>
          <w:rFonts w:hint="eastAsia"/>
        </w:rPr>
        <w:t xml:space="preserve"> </w:t>
      </w:r>
      <w:r w:rsidRPr="00C3003B">
        <w:rPr>
          <w:rFonts w:hint="eastAsia"/>
        </w:rPr>
        <w:t>_sys_call_table(</w:t>
      </w:r>
      <w:r w:rsidRPr="00C3003B">
        <w:t>_NR_fork</w:t>
      </w:r>
      <w:r w:rsidRPr="00C3003B">
        <w:rPr>
          <w:rFonts w:hint="eastAsia"/>
        </w:rPr>
        <w:t>,4)</w:t>
      </w:r>
      <w:r w:rsidRPr="00C3003B">
        <w:rPr>
          <w:rFonts w:hint="eastAsia"/>
        </w:rPr>
        <w:t>内核栈状态：</w:t>
      </w:r>
    </w:p>
    <w:p w:rsidR="00C3003B" w:rsidRPr="00C3003B" w:rsidRDefault="00C3003B" w:rsidP="00C3003B">
      <w:r w:rsidRPr="00C3003B">
        <w:rPr>
          <w:rFonts w:hint="eastAsia"/>
        </w:rPr>
        <w:lastRenderedPageBreak/>
        <w:drawing>
          <wp:inline distT="0" distB="0" distL="0" distR="0" wp14:anchorId="07C4D83B" wp14:editId="25A80A7B">
            <wp:extent cx="2381250" cy="4191000"/>
            <wp:effectExtent l="0" t="0" r="0" b="0"/>
            <wp:docPr id="38" name="图片 38" descr="linux &lt;wbr&gt;v0.11 &lt;wbr&gt;fork()详解">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nux &lt;wbr&gt;v0.11 &lt;wbr&gt;fork()详解">
                      <a:hlinkClick r:id="rId134" tgtFrame="&quot;_blank&quot;"/>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381250" cy="4191000"/>
                    </a:xfrm>
                    <a:prstGeom prst="rect">
                      <a:avLst/>
                    </a:prstGeom>
                    <a:noFill/>
                    <a:ln>
                      <a:noFill/>
                    </a:ln>
                  </pic:spPr>
                </pic:pic>
              </a:graphicData>
            </a:graphic>
          </wp:inline>
        </w:drawing>
      </w:r>
    </w:p>
    <w:p w:rsidR="00C3003B" w:rsidRPr="00C3003B" w:rsidRDefault="00C3003B" w:rsidP="00C3003B"/>
    <w:p w:rsidR="00C3003B" w:rsidRPr="00C3003B" w:rsidRDefault="00C3003B" w:rsidP="00C3003B">
      <w:r w:rsidRPr="00C3003B">
        <w:rPr>
          <w:rFonts w:hint="eastAsia"/>
        </w:rPr>
        <w:t>_sys_call_table[eax*4]</w:t>
      </w:r>
      <w:r w:rsidRPr="00C3003B">
        <w:rPr>
          <w:rFonts w:hint="eastAsia"/>
        </w:rPr>
        <w:t>指向函数</w:t>
      </w:r>
      <w:r w:rsidRPr="00C3003B">
        <w:rPr>
          <w:rFonts w:hint="eastAsia"/>
        </w:rPr>
        <w:t>_sys_fork</w:t>
      </w:r>
    </w:p>
    <w:tbl>
      <w:tblPr>
        <w:tblStyle w:val="12"/>
        <w:tblW w:w="0" w:type="auto"/>
        <w:tblLook w:val="04A0" w:firstRow="1" w:lastRow="0" w:firstColumn="1" w:lastColumn="0" w:noHBand="0" w:noVBand="1"/>
      </w:tblPr>
      <w:tblGrid>
        <w:gridCol w:w="9771"/>
      </w:tblGrid>
      <w:tr w:rsidR="00C3003B" w:rsidTr="00C300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tcPr>
          <w:p w:rsidR="00C3003B" w:rsidRDefault="00C3003B" w:rsidP="00C3003B"/>
        </w:tc>
      </w:tr>
      <w:tr w:rsidR="00C3003B" w:rsidTr="00C300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81" w:type="dxa"/>
          </w:tcPr>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_sys_fork:</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call _find_empty_process   #</w:t>
            </w:r>
            <w:r w:rsidRPr="00C3003B">
              <w:rPr>
                <w:rFonts w:asciiTheme="minorHAnsi" w:hAnsiTheme="minorHAnsi" w:cstheme="minorHAnsi"/>
                <w:b w:val="0"/>
              </w:rPr>
              <w:t>获得新进程的进程号</w:t>
            </w:r>
            <w:r w:rsidRPr="00C3003B">
              <w:rPr>
                <w:rFonts w:asciiTheme="minorHAnsi" w:hAnsiTheme="minorHAnsi" w:cstheme="minorHAnsi"/>
                <w:b w:val="0"/>
              </w:rPr>
              <w:t>pid=last_pid</w:t>
            </w:r>
            <w:r w:rsidRPr="00C3003B">
              <w:rPr>
                <w:rFonts w:asciiTheme="minorHAnsi" w:hAnsiTheme="minorHAnsi" w:cstheme="minorHAnsi"/>
                <w:b w:val="0"/>
              </w:rPr>
              <w:t>，返回进程在进程数组</w:t>
            </w:r>
            <w:r w:rsidRPr="00C3003B">
              <w:rPr>
                <w:rFonts w:asciiTheme="minorHAnsi" w:hAnsiTheme="minorHAnsi" w:cstheme="minorHAnsi"/>
                <w:b w:val="0"/>
              </w:rPr>
              <w:t>task[]</w:t>
            </w:r>
            <w:r w:rsidRPr="00C3003B">
              <w:rPr>
                <w:rFonts w:asciiTheme="minorHAnsi" w:hAnsiTheme="minorHAnsi" w:cstheme="minorHAnsi"/>
                <w:b w:val="0"/>
              </w:rPr>
              <w:t>中的任务号</w:t>
            </w:r>
            <w:r w:rsidRPr="00C3003B">
              <w:rPr>
                <w:rFonts w:asciiTheme="minorHAnsi" w:hAnsiTheme="minorHAnsi" w:cstheme="minorHAnsi"/>
                <w:b w:val="0"/>
              </w:rPr>
              <w:t>nr</w:t>
            </w:r>
            <w:r w:rsidRPr="00C3003B">
              <w:rPr>
                <w:rFonts w:asciiTheme="minorHAnsi" w:hAnsiTheme="minorHAnsi" w:cstheme="minorHAnsi"/>
                <w:b w:val="0"/>
              </w:rPr>
              <w:t>存入</w:t>
            </w:r>
            <w:r w:rsidRPr="00C3003B">
              <w:rPr>
                <w:rFonts w:asciiTheme="minorHAnsi" w:hAnsiTheme="minorHAnsi" w:cstheme="minorHAnsi"/>
                <w:b w:val="0"/>
              </w:rPr>
              <w:t>eax</w:t>
            </w:r>
            <w:r w:rsidRPr="00C3003B">
              <w:rPr>
                <w:rFonts w:asciiTheme="minorHAnsi" w:hAnsiTheme="minorHAnsi" w:cstheme="minorHAnsi"/>
                <w:b w:val="0"/>
              </w:rPr>
              <w:t>，</w:t>
            </w:r>
            <w:r w:rsidRPr="00C3003B">
              <w:rPr>
                <w:rFonts w:asciiTheme="minorHAnsi" w:hAnsiTheme="minorHAnsi" w:cstheme="minorHAnsi"/>
                <w:b w:val="0"/>
              </w:rPr>
              <w:t>nr</w:t>
            </w:r>
            <w:r w:rsidRPr="00C3003B">
              <w:rPr>
                <w:rFonts w:asciiTheme="minorHAnsi" w:hAnsiTheme="minorHAnsi" w:cstheme="minorHAnsi"/>
                <w:b w:val="0"/>
              </w:rPr>
              <w:t>最大为</w:t>
            </w:r>
            <w:r w:rsidRPr="00C3003B">
              <w:rPr>
                <w:rFonts w:asciiTheme="minorHAnsi" w:hAnsiTheme="minorHAnsi" w:cstheme="minorHAnsi"/>
                <w:b w:val="0"/>
              </w:rPr>
              <w:t>63</w:t>
            </w:r>
            <w:r w:rsidRPr="00C3003B">
              <w:rPr>
                <w:rFonts w:asciiTheme="minorHAnsi" w:hAnsiTheme="minorHAnsi" w:cstheme="minorHAnsi"/>
                <w:b w:val="0"/>
              </w:rPr>
              <w:t>，因为</w:t>
            </w:r>
            <w:r w:rsidRPr="00C3003B">
              <w:rPr>
                <w:rFonts w:asciiTheme="minorHAnsi" w:hAnsiTheme="minorHAnsi" w:cstheme="minorHAnsi"/>
                <w:b w:val="0"/>
              </w:rPr>
              <w:t>linux 0.11</w:t>
            </w:r>
            <w:r w:rsidRPr="00C3003B">
              <w:rPr>
                <w:rFonts w:asciiTheme="minorHAnsi" w:hAnsiTheme="minorHAnsi" w:cstheme="minorHAnsi"/>
                <w:b w:val="0"/>
              </w:rPr>
              <w:t>最多同时支持</w:t>
            </w:r>
            <w:r w:rsidRPr="00C3003B">
              <w:rPr>
                <w:rFonts w:asciiTheme="minorHAnsi" w:hAnsiTheme="minorHAnsi" w:cstheme="minorHAnsi"/>
                <w:b w:val="0"/>
              </w:rPr>
              <w:t>64</w:t>
            </w:r>
            <w:r w:rsidRPr="00C3003B">
              <w:rPr>
                <w:rFonts w:asciiTheme="minorHAnsi" w:hAnsiTheme="minorHAnsi" w:cstheme="minorHAnsi"/>
                <w:b w:val="0"/>
              </w:rPr>
              <w:t>个进程同时运行，</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testl eax,eax</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js 1f</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 gs</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esi</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edi</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ebp</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pushl eax</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call _copy_process</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addl $20,esp</w:t>
            </w:r>
          </w:p>
          <w:p w:rsidR="00C3003B" w:rsidRPr="00C3003B" w:rsidRDefault="00C3003B" w:rsidP="00C3003B">
            <w:pPr>
              <w:rPr>
                <w:rFonts w:asciiTheme="minorHAnsi" w:hAnsiTheme="minorHAnsi" w:cstheme="minorHAnsi"/>
                <w:b w:val="0"/>
              </w:rPr>
            </w:pPr>
            <w:r w:rsidRPr="00C3003B">
              <w:rPr>
                <w:rFonts w:asciiTheme="minorHAnsi" w:hAnsiTheme="minorHAnsi" w:cstheme="minorHAnsi"/>
                <w:b w:val="0"/>
              </w:rPr>
              <w:t>ret</w:t>
            </w:r>
          </w:p>
          <w:p w:rsidR="00C3003B" w:rsidRPr="00C3003B" w:rsidRDefault="00C3003B" w:rsidP="00C3003B">
            <w:pPr>
              <w:rPr>
                <w:rFonts w:asciiTheme="minorHAnsi" w:hAnsiTheme="minorHAnsi" w:cstheme="minorHAnsi"/>
                <w:b w:val="0"/>
              </w:rPr>
            </w:pPr>
          </w:p>
        </w:tc>
      </w:tr>
    </w:tbl>
    <w:p w:rsidR="00C3003B" w:rsidRPr="00C3003B" w:rsidRDefault="00C3003B" w:rsidP="00C3003B"/>
    <w:p w:rsidR="00C3003B" w:rsidRPr="00C3003B" w:rsidRDefault="00C3003B" w:rsidP="00C3003B">
      <w:r w:rsidRPr="00C3003B">
        <w:rPr>
          <w:rFonts w:hint="eastAsia"/>
        </w:rPr>
        <w:t>相信此时调用</w:t>
      </w:r>
      <w:r w:rsidRPr="00C3003B">
        <w:t>_copy_process</w:t>
      </w:r>
      <w:r w:rsidRPr="00C3003B">
        <w:rPr>
          <w:rFonts w:hint="eastAsia"/>
        </w:rPr>
        <w:t>时内核堆栈的使用情况你应该了解了，这里我就不在画出来了。</w:t>
      </w:r>
    </w:p>
    <w:p w:rsidR="00C3003B" w:rsidRPr="00C3003B" w:rsidRDefault="00C3003B" w:rsidP="00C3003B">
      <w:r w:rsidRPr="00C3003B">
        <w:t>_copy_process</w:t>
      </w:r>
      <w:r w:rsidRPr="00C3003B">
        <w:rPr>
          <w:rFonts w:hint="eastAsia"/>
        </w:rPr>
        <w:t>实现功能</w:t>
      </w:r>
    </w:p>
    <w:p w:rsidR="00C3003B" w:rsidRPr="00C3003B" w:rsidRDefault="00C3003B" w:rsidP="00C3003B">
      <w:pPr>
        <w:pStyle w:val="aa"/>
        <w:numPr>
          <w:ilvl w:val="0"/>
          <w:numId w:val="7"/>
        </w:numPr>
        <w:ind w:left="426" w:firstLineChars="0" w:hanging="426"/>
      </w:pPr>
      <w:r w:rsidRPr="00C3003B">
        <w:rPr>
          <w:rFonts w:hint="eastAsia"/>
        </w:rPr>
        <w:t>在内存中为新进程申请一页内存作为新进程的内核堆栈，并将新进程的任务数据结构存入栈底部。</w:t>
      </w:r>
    </w:p>
    <w:p w:rsidR="00C3003B" w:rsidRPr="00C3003B" w:rsidRDefault="00C3003B" w:rsidP="00C3003B">
      <w:pPr>
        <w:pStyle w:val="aa"/>
        <w:numPr>
          <w:ilvl w:val="0"/>
          <w:numId w:val="7"/>
        </w:numPr>
        <w:ind w:left="426" w:firstLineChars="0" w:hanging="426"/>
      </w:pPr>
      <w:r w:rsidRPr="00C3003B">
        <w:rPr>
          <w:rFonts w:hint="eastAsia"/>
        </w:rPr>
        <w:t>对从父进程复制来的任务数据结构做一定的修改。</w:t>
      </w:r>
    </w:p>
    <w:p w:rsidR="00C3003B" w:rsidRPr="00C3003B" w:rsidRDefault="00C3003B" w:rsidP="00C3003B">
      <w:pPr>
        <w:pStyle w:val="aa"/>
        <w:numPr>
          <w:ilvl w:val="0"/>
          <w:numId w:val="7"/>
        </w:numPr>
        <w:ind w:left="426" w:firstLineChars="0" w:hanging="426"/>
      </w:pPr>
      <w:r w:rsidRPr="00C3003B">
        <w:rPr>
          <w:rFonts w:hint="eastAsia"/>
        </w:rPr>
        <w:t>在线性地址空间中设置新进程的基地址和限长，并将父进程的数据段和代码段（其实是同一段）复制到子进程的数据段和代码段。</w:t>
      </w:r>
    </w:p>
    <w:p w:rsidR="00C3003B" w:rsidRPr="00C3003B" w:rsidRDefault="00C3003B" w:rsidP="00C3003B">
      <w:pPr>
        <w:pStyle w:val="aa"/>
        <w:numPr>
          <w:ilvl w:val="0"/>
          <w:numId w:val="7"/>
        </w:numPr>
        <w:ind w:left="426" w:firstLineChars="0" w:hanging="426"/>
      </w:pPr>
      <w:r w:rsidRPr="00C3003B">
        <w:rPr>
          <w:rFonts w:hint="eastAsia"/>
        </w:rPr>
        <w:lastRenderedPageBreak/>
        <w:t>如果父进程打开某文件，则将次文件的引用次数加一，</w:t>
      </w:r>
      <w:r>
        <w:t xml:space="preserve"> </w:t>
      </w:r>
      <w:r w:rsidRPr="00C3003B">
        <w:rPr>
          <w:rFonts w:hint="eastAsia"/>
        </w:rPr>
        <w:t>将父进程的</w:t>
      </w:r>
      <w:r w:rsidRPr="00C3003B">
        <w:t>pwd,root,</w:t>
      </w:r>
      <w:r>
        <w:t xml:space="preserve"> </w:t>
      </w:r>
      <w:r w:rsidRPr="00C3003B">
        <w:t>executable</w:t>
      </w:r>
      <w:r w:rsidRPr="00C3003B">
        <w:rPr>
          <w:rFonts w:hint="eastAsia"/>
        </w:rPr>
        <w:t>引用次数加一，因为子进程也引用了这些</w:t>
      </w:r>
      <w:r w:rsidRPr="00C3003B">
        <w:t>i</w:t>
      </w:r>
      <w:r w:rsidRPr="00C3003B">
        <w:rPr>
          <w:rFonts w:hint="eastAsia"/>
        </w:rPr>
        <w:t>节点。</w:t>
      </w:r>
    </w:p>
    <w:p w:rsidR="00C3003B" w:rsidRPr="00C3003B" w:rsidRDefault="00C3003B" w:rsidP="00C3003B">
      <w:pPr>
        <w:pStyle w:val="aa"/>
        <w:numPr>
          <w:ilvl w:val="0"/>
          <w:numId w:val="7"/>
        </w:numPr>
        <w:ind w:left="426" w:firstLineChars="0" w:hanging="426"/>
      </w:pPr>
      <w:r w:rsidRPr="00C3003B">
        <w:rPr>
          <w:rFonts w:hint="eastAsia"/>
        </w:rPr>
        <w:t>在全局段描述符表</w:t>
      </w:r>
      <w:r w:rsidRPr="00C3003B">
        <w:t>GDT</w:t>
      </w:r>
      <w:r w:rsidRPr="00C3003B">
        <w:rPr>
          <w:rFonts w:hint="eastAsia"/>
        </w:rPr>
        <w:t>中加入子进程的</w:t>
      </w:r>
      <w:r w:rsidRPr="00C3003B">
        <w:t>TSS</w:t>
      </w:r>
      <w:r w:rsidRPr="00C3003B">
        <w:rPr>
          <w:rFonts w:hint="eastAsia"/>
        </w:rPr>
        <w:t>，</w:t>
      </w:r>
      <w:r w:rsidRPr="00C3003B">
        <w:t>LDT</w:t>
      </w:r>
      <w:r w:rsidRPr="00C3003B">
        <w:rPr>
          <w:rFonts w:hint="eastAsia"/>
        </w:rPr>
        <w:t>段描述符，返回子进程的</w:t>
      </w:r>
      <w:r w:rsidRPr="00C3003B">
        <w:t>pid</w:t>
      </w:r>
      <w:r w:rsidRPr="00C3003B">
        <w:rPr>
          <w:rFonts w:hint="eastAsia"/>
        </w:rPr>
        <w:t>，回到</w:t>
      </w:r>
      <w:r w:rsidRPr="00C3003B">
        <w:rPr>
          <w:rFonts w:hint="eastAsia"/>
        </w:rPr>
        <w:t>_sys_fork</w:t>
      </w:r>
    </w:p>
    <w:p w:rsidR="00C3003B" w:rsidRPr="00C3003B" w:rsidRDefault="00C3003B" w:rsidP="00C3003B">
      <w:r>
        <w:t xml:space="preserve"> </w:t>
      </w:r>
    </w:p>
    <w:p w:rsidR="00C3003B" w:rsidRPr="00C3003B" w:rsidRDefault="00C3003B" w:rsidP="00C3003B">
      <w:r w:rsidRPr="00C3003B">
        <w:rPr>
          <w:rFonts w:hint="eastAsia"/>
        </w:rPr>
        <w:t>addl</w:t>
      </w:r>
      <w:r>
        <w:rPr>
          <w:rFonts w:hint="eastAsia"/>
        </w:rPr>
        <w:t xml:space="preserve"> </w:t>
      </w:r>
      <w:r w:rsidRPr="00C3003B">
        <w:rPr>
          <w:rFonts w:hint="eastAsia"/>
        </w:rPr>
        <w:t>$20,esp</w:t>
      </w:r>
      <w:r>
        <w:t xml:space="preserve"> </w:t>
      </w:r>
      <w:r w:rsidRPr="00C3003B">
        <w:rPr>
          <w:rFonts w:hint="eastAsia"/>
        </w:rPr>
        <w:t>将</w:t>
      </w:r>
      <w:r w:rsidRPr="00C3003B">
        <w:t>_copy_process</w:t>
      </w:r>
      <w:r w:rsidRPr="00C3003B">
        <w:rPr>
          <w:rFonts w:hint="eastAsia"/>
        </w:rPr>
        <w:t>压栈的所有内容全部退栈。此时</w:t>
      </w:r>
      <w:r w:rsidRPr="00C3003B">
        <w:t>eax</w:t>
      </w:r>
      <w:r w:rsidRPr="00C3003B">
        <w:rPr>
          <w:rFonts w:hint="eastAsia"/>
        </w:rPr>
        <w:t>中存的是子进程的</w:t>
      </w:r>
      <w:r w:rsidRPr="00C3003B">
        <w:t>pid</w:t>
      </w:r>
    </w:p>
    <w:p w:rsidR="00C3003B" w:rsidRPr="00C3003B" w:rsidRDefault="00C3003B" w:rsidP="00C3003B">
      <w:r>
        <w:rPr>
          <w:rFonts w:hint="eastAsia"/>
        </w:rPr>
        <w:t xml:space="preserve"> </w:t>
      </w:r>
    </w:p>
    <w:p w:rsidR="00C3003B" w:rsidRPr="00C3003B" w:rsidRDefault="00C3003B" w:rsidP="00C3003B">
      <w:r w:rsidRPr="00C3003B">
        <w:rPr>
          <w:rFonts w:hint="eastAsia"/>
        </w:rPr>
        <w:t>从</w:t>
      </w:r>
      <w:r w:rsidRPr="00C3003B">
        <w:rPr>
          <w:rFonts w:hint="eastAsia"/>
        </w:rPr>
        <w:t>_sys_fork</w:t>
      </w:r>
      <w:r w:rsidRPr="00C3003B">
        <w:rPr>
          <w:rFonts w:hint="eastAsia"/>
        </w:rPr>
        <w:t>返回到</w:t>
      </w:r>
      <w:r w:rsidRPr="00C3003B">
        <w:rPr>
          <w:rFonts w:hint="eastAsia"/>
        </w:rPr>
        <w:t>_system_call</w:t>
      </w:r>
      <w:r w:rsidRPr="00C3003B">
        <w:rPr>
          <w:rFonts w:hint="eastAsia"/>
        </w:rPr>
        <w:t>，将子进程号压栈</w:t>
      </w:r>
    </w:p>
    <w:p w:rsidR="00C3003B" w:rsidRPr="00C3003B" w:rsidRDefault="00C3003B" w:rsidP="00C3003B">
      <w:r w:rsidRPr="00C3003B">
        <w:rPr>
          <w:rFonts w:hint="eastAsia"/>
        </w:rPr>
        <w:t>此时的内核堆栈：</w:t>
      </w:r>
    </w:p>
    <w:p w:rsidR="00C3003B" w:rsidRDefault="00C3003B" w:rsidP="00C3003B">
      <w:r w:rsidRPr="00C3003B">
        <w:rPr>
          <w:rFonts w:hint="eastAsia"/>
        </w:rPr>
        <w:drawing>
          <wp:inline distT="0" distB="0" distL="0" distR="0" wp14:anchorId="3AA6C941" wp14:editId="2B83A1C6">
            <wp:extent cx="2333625" cy="4248150"/>
            <wp:effectExtent l="0" t="0" r="9525" b="0"/>
            <wp:docPr id="37" name="图片 37" descr="linux &lt;wbr&gt;v0.11 &lt;wbr&gt;fork()详解">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v0.11 &lt;wbr&gt;fork()详解">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333625" cy="4248150"/>
                    </a:xfrm>
                    <a:prstGeom prst="rect">
                      <a:avLst/>
                    </a:prstGeom>
                    <a:noFill/>
                    <a:ln>
                      <a:noFill/>
                    </a:ln>
                  </pic:spPr>
                </pic:pic>
              </a:graphicData>
            </a:graphic>
          </wp:inline>
        </w:drawing>
      </w:r>
      <w:bookmarkStart w:id="47" w:name="_GoBack"/>
      <w:bookmarkEnd w:id="47"/>
    </w:p>
    <w:p w:rsidR="00C3003B" w:rsidRPr="00C3003B" w:rsidRDefault="00C3003B" w:rsidP="00C3003B">
      <w:r w:rsidRPr="00C3003B">
        <w:rPr>
          <w:rFonts w:hint="eastAsia"/>
        </w:rPr>
        <w:t>这里我们不在考虑进程处于非就绪态和时间片用完的情况。</w:t>
      </w:r>
    </w:p>
    <w:p w:rsidR="00C3003B" w:rsidRPr="00C3003B" w:rsidRDefault="00C3003B" w:rsidP="00C3003B">
      <w:r w:rsidRPr="00C3003B">
        <w:rPr>
          <w:rFonts w:hint="eastAsia"/>
        </w:rPr>
        <w:t>将内核栈中内容依次</w:t>
      </w:r>
      <w:r w:rsidRPr="00C3003B">
        <w:t>pop</w:t>
      </w:r>
      <w:r w:rsidRPr="00C3003B">
        <w:rPr>
          <w:rFonts w:hint="eastAsia"/>
        </w:rPr>
        <w:t>出栈存到相应寄存器中，再调用</w:t>
      </w:r>
      <w:r w:rsidRPr="00C3003B">
        <w:t>iret</w:t>
      </w:r>
      <w:r w:rsidRPr="00C3003B">
        <w:rPr>
          <w:rFonts w:hint="eastAsia"/>
        </w:rPr>
        <w:t>使得堆栈指针重新指到进程用户态堆栈，回到进程用户态继续执行程序，子进程会在进程调度函数</w:t>
      </w:r>
      <w:r w:rsidRPr="00C3003B">
        <w:t>schedule()</w:t>
      </w:r>
      <w:r w:rsidRPr="00C3003B">
        <w:rPr>
          <w:rFonts w:hint="eastAsia"/>
        </w:rPr>
        <w:t>执行时被调用</w:t>
      </w:r>
    </w:p>
    <w:p w:rsidR="00C3003B" w:rsidRPr="00C3003B" w:rsidRDefault="00C3003B" w:rsidP="00C3003B">
      <w:pPr>
        <w:rPr>
          <w:rFonts w:hint="eastAsia"/>
        </w:rPr>
      </w:pPr>
    </w:p>
    <w:p w:rsidR="00C3003B" w:rsidRPr="00C3003B" w:rsidRDefault="00C3003B" w:rsidP="00C3003B">
      <w:pPr>
        <w:rPr>
          <w:rFonts w:hint="eastAsia"/>
        </w:rPr>
      </w:pPr>
    </w:p>
    <w:p w:rsidR="00DB23CA" w:rsidRDefault="00DB23CA">
      <w:pPr>
        <w:widowControl/>
        <w:jc w:val="left"/>
      </w:pPr>
      <w:r>
        <w:br w:type="page"/>
      </w:r>
    </w:p>
    <w:p w:rsidR="00520734" w:rsidRPr="00520734" w:rsidRDefault="00520734" w:rsidP="00520734">
      <w:pPr>
        <w:keepNext/>
        <w:keepLines/>
        <w:numPr>
          <w:ilvl w:val="0"/>
          <w:numId w:val="4"/>
        </w:numPr>
        <w:spacing w:before="340" w:after="330" w:line="360" w:lineRule="auto"/>
        <w:outlineLvl w:val="0"/>
        <w:rPr>
          <w:rFonts w:eastAsia="宋体" w:cs="Times New Roman"/>
          <w:bCs/>
          <w:kern w:val="44"/>
          <w:sz w:val="52"/>
          <w:szCs w:val="44"/>
        </w:rPr>
      </w:pPr>
      <w:bookmarkStart w:id="48" w:name="_Toc432096619"/>
      <w:bookmarkStart w:id="49" w:name="_Toc432234467"/>
      <w:r w:rsidRPr="00520734">
        <w:rPr>
          <w:rFonts w:eastAsia="宋体" w:cs="Times New Roman" w:hint="eastAsia"/>
          <w:bCs/>
          <w:kern w:val="44"/>
          <w:sz w:val="52"/>
          <w:szCs w:val="44"/>
        </w:rPr>
        <w:lastRenderedPageBreak/>
        <w:t>Ref</w:t>
      </w:r>
      <w:r w:rsidR="00C3003B">
        <w:rPr>
          <w:rFonts w:eastAsia="宋体" w:cs="Times New Roman" w:hint="eastAsia"/>
          <w:bCs/>
          <w:kern w:val="44"/>
          <w:sz w:val="52"/>
          <w:szCs w:val="44"/>
        </w:rPr>
        <w:t xml:space="preserve"> </w:t>
      </w:r>
      <w:r w:rsidRPr="00520734">
        <w:rPr>
          <w:rFonts w:eastAsia="宋体" w:cs="Times New Roman" w:hint="eastAsia"/>
          <w:bCs/>
          <w:kern w:val="44"/>
          <w:sz w:val="52"/>
          <w:szCs w:val="44"/>
        </w:rPr>
        <w:t>Links</w:t>
      </w:r>
      <w:bookmarkEnd w:id="48"/>
      <w:bookmarkEnd w:id="49"/>
    </w:p>
    <w:p w:rsidR="00520734" w:rsidRPr="00520734" w:rsidRDefault="00520734" w:rsidP="00520734">
      <w:pPr>
        <w:rPr>
          <w:rFonts w:eastAsia="宋体" w:cs="Times New Roman"/>
        </w:rPr>
      </w:pPr>
      <w:r w:rsidRPr="00520734">
        <w:rPr>
          <w:rFonts w:eastAsia="宋体" w:cs="Times New Roman"/>
        </w:rPr>
        <w:t>http://www.oldlinux.org/Linux.old/kernel/0.1x/</w:t>
      </w:r>
    </w:p>
    <w:bookmarkEnd w:id="5"/>
    <w:bookmarkEnd w:id="6"/>
    <w:p w:rsidR="00520734" w:rsidRPr="00520734" w:rsidRDefault="00520734" w:rsidP="00520734">
      <w:pPr>
        <w:widowControl/>
        <w:jc w:val="left"/>
        <w:rPr>
          <w:rFonts w:eastAsia="宋体" w:cs="Times New Roman"/>
        </w:rPr>
      </w:pPr>
    </w:p>
    <w:sectPr w:rsidR="00520734" w:rsidRPr="00520734">
      <w:headerReference w:type="default" r:id="rId138"/>
      <w:pgSz w:w="11906" w:h="16838"/>
      <w:pgMar w:top="1304" w:right="849" w:bottom="720" w:left="1276" w:header="788" w:footer="992" w:gutter="0"/>
      <w:pgBorders w:offsetFrom="page">
        <w:left w:val="dotDotDash" w:sz="4" w:space="24" w:color="E7E6E6"/>
      </w:pgBorders>
      <w:cols w:space="720"/>
      <w:docGrid w:type="lines" w:linePitch="327" w:charSpace="4941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12E" w:rsidRDefault="001D512E" w:rsidP="00BC6764">
      <w:r>
        <w:separator/>
      </w:r>
    </w:p>
  </w:endnote>
  <w:endnote w:type="continuationSeparator" w:id="0">
    <w:p w:rsidR="001D512E" w:rsidRDefault="001D512E" w:rsidP="00BC6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12E" w:rsidRDefault="001D512E" w:rsidP="00BC6764">
      <w:r>
        <w:separator/>
      </w:r>
    </w:p>
  </w:footnote>
  <w:footnote w:type="continuationSeparator" w:id="0">
    <w:p w:rsidR="001D512E" w:rsidRDefault="001D512E" w:rsidP="00BC67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764" w:rsidRDefault="00BC6764" w:rsidP="00BC6764">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6764" w:rsidRDefault="00BC6764" w:rsidP="00183B7A">
    <w:pPr>
      <w:pStyle w:val="a3"/>
      <w:pBdr>
        <w:bottom w:val="none" w:sz="0" w:space="0" w:color="auto"/>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11"/>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4"/>
      <w:gridCol w:w="4917"/>
    </w:tblGrid>
    <w:tr w:rsidR="006113BA">
      <w:tc>
        <w:tcPr>
          <w:tcW w:w="4864" w:type="dxa"/>
        </w:tcPr>
        <w:p w:rsidR="006113BA" w:rsidRDefault="00227BE3">
          <w:pPr>
            <w:ind w:firstLineChars="50" w:firstLine="75"/>
            <w:jc w:val="left"/>
            <w:rPr>
              <w:rFonts w:ascii="Arial Unicode MS" w:eastAsia="Arial Unicode MS" w:hAnsi="Arial Unicode MS" w:cs="Arial Unicode MS"/>
            </w:rPr>
          </w:pPr>
          <w:r>
            <w:rPr>
              <w:rFonts w:ascii="Arial Unicode MS" w:eastAsia="Arial Unicode MS" w:hAnsi="Arial Unicode MS" w:cs="Arial Unicode MS"/>
              <w:color w:val="7C7C7C"/>
              <w:sz w:val="15"/>
            </w:rPr>
            <w:t xml:space="preserve">ACTEL </w:t>
          </w:r>
          <w:r>
            <w:rPr>
              <w:rFonts w:ascii="Arial Unicode MS" w:eastAsia="Arial Unicode MS" w:hAnsi="Arial Unicode MS" w:cs="Arial Unicode MS"/>
              <w:color w:val="00B0F0"/>
            </w:rPr>
            <w:t>on</w:t>
          </w:r>
          <w:r>
            <w:rPr>
              <w:rFonts w:ascii="Arial Unicode MS" w:eastAsia="Arial Unicode MS" w:hAnsi="Arial Unicode MS" w:cs="Arial Unicode MS" w:hint="eastAsia"/>
              <w:color w:val="00B0F0"/>
            </w:rPr>
            <w:t>e</w:t>
          </w:r>
          <w:r>
            <w:rPr>
              <w:rFonts w:ascii="Arial Unicode MS" w:eastAsia="Arial Unicode MS" w:hAnsi="Arial Unicode MS" w:cs="Arial Unicode MS"/>
              <w:color w:val="00B0F0"/>
            </w:rPr>
            <w:t>touch</w:t>
          </w:r>
        </w:p>
      </w:tc>
      <w:tc>
        <w:tcPr>
          <w:tcW w:w="4917" w:type="dxa"/>
        </w:tcPr>
        <w:p w:rsidR="006113BA" w:rsidRDefault="00227BE3">
          <w:pPr>
            <w:jc w:val="right"/>
            <w:rPr>
              <w:rFonts w:ascii="微软雅黑" w:hAnsi="微软雅黑" w:cs="Calibri"/>
              <w:color w:val="BCBCBC"/>
              <w:sz w:val="18"/>
              <w:szCs w:val="18"/>
            </w:rPr>
          </w:pPr>
          <w:r>
            <w:rPr>
              <w:rFonts w:ascii="微软雅黑" w:hAnsi="微软雅黑" w:cs="Calibri"/>
              <w:color w:val="BCBCBC"/>
              <w:sz w:val="18"/>
              <w:szCs w:val="18"/>
            </w:rPr>
            <w:fldChar w:fldCharType="begin"/>
          </w:r>
          <w:r>
            <w:rPr>
              <w:rFonts w:ascii="微软雅黑" w:hAnsi="微软雅黑" w:cs="Calibri"/>
              <w:color w:val="BCBCBC"/>
              <w:sz w:val="18"/>
              <w:szCs w:val="18"/>
            </w:rPr>
            <w:instrText xml:space="preserve"> STYLEREF  "</w:instrText>
          </w:r>
          <w:r>
            <w:rPr>
              <w:rFonts w:ascii="微软雅黑" w:hAnsi="微软雅黑" w:cs="Calibri"/>
              <w:color w:val="BCBCBC"/>
              <w:sz w:val="18"/>
              <w:szCs w:val="18"/>
            </w:rPr>
            <w:instrText>标题</w:instrText>
          </w:r>
          <w:r>
            <w:rPr>
              <w:rFonts w:ascii="微软雅黑" w:hAnsi="微软雅黑" w:cs="Calibri"/>
              <w:color w:val="BCBCBC"/>
              <w:sz w:val="18"/>
              <w:szCs w:val="18"/>
            </w:rPr>
            <w:instrText xml:space="preserve"> 1"  \* MERGEFORMAT </w:instrText>
          </w:r>
          <w:r>
            <w:rPr>
              <w:rFonts w:ascii="微软雅黑" w:hAnsi="微软雅黑" w:cs="Calibri"/>
              <w:color w:val="BCBCBC"/>
              <w:sz w:val="18"/>
              <w:szCs w:val="18"/>
            </w:rPr>
            <w:fldChar w:fldCharType="separate"/>
          </w:r>
          <w:r w:rsidR="00C3003B">
            <w:rPr>
              <w:rFonts w:ascii="微软雅黑" w:hAnsi="微软雅黑" w:cs="Calibri"/>
              <w:noProof/>
              <w:color w:val="BCBCBC"/>
              <w:sz w:val="18"/>
              <w:szCs w:val="18"/>
            </w:rPr>
            <w:t>Linux 0.11</w:t>
          </w:r>
          <w:r>
            <w:rPr>
              <w:rFonts w:ascii="微软雅黑" w:hAnsi="微软雅黑" w:cs="Calibri"/>
              <w:color w:val="BCBCBC"/>
              <w:sz w:val="18"/>
              <w:szCs w:val="18"/>
            </w:rPr>
            <w:fldChar w:fldCharType="end"/>
          </w:r>
        </w:p>
      </w:tc>
    </w:tr>
  </w:tbl>
  <w:p w:rsidR="006113BA" w:rsidRDefault="00520734">
    <w:pPr>
      <w:pStyle w:val="a3"/>
      <w:pBdr>
        <w:bottom w:val="none" w:sz="0" w:space="0" w:color="auto"/>
      </w:pBdr>
      <w:jc w:val="both"/>
    </w:pPr>
    <w:r>
      <w:rPr>
        <w:noProof/>
      </w:rPr>
      <mc:AlternateContent>
        <mc:Choice Requires="wpg">
          <w:drawing>
            <wp:anchor distT="0" distB="0" distL="114300" distR="114300" simplePos="0" relativeHeight="251707392" behindDoc="0" locked="0" layoutInCell="1" allowOverlap="1">
              <wp:simplePos x="0" y="0"/>
              <wp:positionH relativeFrom="page">
                <wp:posOffset>1076325</wp:posOffset>
              </wp:positionH>
              <wp:positionV relativeFrom="page">
                <wp:posOffset>914400</wp:posOffset>
              </wp:positionV>
              <wp:extent cx="8537575" cy="5734685"/>
              <wp:effectExtent l="9525" t="9525" r="6350" b="8890"/>
              <wp:wrapNone/>
              <wp:docPr id="242" name="组合 242" hidden="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37575" cy="5734685"/>
                        <a:chOff x="0" y="0"/>
                        <a:chExt cx="13445" cy="9031"/>
                      </a:xfrm>
                    </wpg:grpSpPr>
                    <wps:wsp>
                      <wps:cNvPr id="243" name="矩形 48" hidden="1"/>
                      <wps:cNvSpPr>
                        <a:spLocks noChangeArrowheads="1"/>
                      </wps:cNvSpPr>
                      <wps:spPr bwMode="auto">
                        <a:xfrm>
                          <a:off x="0" y="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44" name="矩形 49" hidden="1"/>
                      <wps:cNvSpPr>
                        <a:spLocks noChangeArrowheads="1"/>
                      </wps:cNvSpPr>
                      <wps:spPr bwMode="auto">
                        <a:xfrm>
                          <a:off x="0" y="45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45" name="矩形 50" hidden="1"/>
                      <wps:cNvSpPr>
                        <a:spLocks noChangeArrowheads="1"/>
                      </wps:cNvSpPr>
                      <wps:spPr bwMode="auto">
                        <a:xfrm>
                          <a:off x="0" y="90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46" name="矩形 51" hidden="1"/>
                      <wps:cNvSpPr>
                        <a:spLocks noChangeArrowheads="1"/>
                      </wps:cNvSpPr>
                      <wps:spPr bwMode="auto">
                        <a:xfrm>
                          <a:off x="0" y="135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47" name="矩形 52" hidden="1"/>
                      <wps:cNvSpPr>
                        <a:spLocks noChangeArrowheads="1"/>
                      </wps:cNvSpPr>
                      <wps:spPr bwMode="auto">
                        <a:xfrm>
                          <a:off x="0" y="180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48" name="矩形 53" hidden="1"/>
                      <wps:cNvSpPr>
                        <a:spLocks noChangeArrowheads="1"/>
                      </wps:cNvSpPr>
                      <wps:spPr bwMode="auto">
                        <a:xfrm>
                          <a:off x="0" y="225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49" name="矩形 54" hidden="1"/>
                      <wps:cNvSpPr>
                        <a:spLocks noChangeArrowheads="1"/>
                      </wps:cNvSpPr>
                      <wps:spPr bwMode="auto">
                        <a:xfrm>
                          <a:off x="0" y="271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0" name="矩形 55" hidden="1"/>
                      <wps:cNvSpPr>
                        <a:spLocks noChangeArrowheads="1"/>
                      </wps:cNvSpPr>
                      <wps:spPr bwMode="auto">
                        <a:xfrm>
                          <a:off x="0" y="316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1" name="矩形 56" hidden="1"/>
                      <wps:cNvSpPr>
                        <a:spLocks noChangeArrowheads="1"/>
                      </wps:cNvSpPr>
                      <wps:spPr bwMode="auto">
                        <a:xfrm>
                          <a:off x="0" y="361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2" name="矩形 57" hidden="1"/>
                      <wps:cNvSpPr>
                        <a:spLocks noChangeArrowheads="1"/>
                      </wps:cNvSpPr>
                      <wps:spPr bwMode="auto">
                        <a:xfrm>
                          <a:off x="0" y="406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3" name="矩形 58" hidden="1"/>
                      <wps:cNvSpPr>
                        <a:spLocks noChangeArrowheads="1"/>
                      </wps:cNvSpPr>
                      <wps:spPr bwMode="auto">
                        <a:xfrm>
                          <a:off x="0" y="451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4" name="矩形 59" hidden="1"/>
                      <wps:cNvSpPr>
                        <a:spLocks noChangeArrowheads="1"/>
                      </wps:cNvSpPr>
                      <wps:spPr bwMode="auto">
                        <a:xfrm>
                          <a:off x="0" y="496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5" name="矩形 60" hidden="1"/>
                      <wps:cNvSpPr>
                        <a:spLocks noChangeArrowheads="1"/>
                      </wps:cNvSpPr>
                      <wps:spPr bwMode="auto">
                        <a:xfrm>
                          <a:off x="0" y="541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6" name="矩形 61" hidden="1"/>
                      <wps:cNvSpPr>
                        <a:spLocks noChangeArrowheads="1"/>
                      </wps:cNvSpPr>
                      <wps:spPr bwMode="auto">
                        <a:xfrm>
                          <a:off x="0" y="586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7" name="矩形 62" hidden="1"/>
                      <wps:cNvSpPr>
                        <a:spLocks noChangeArrowheads="1"/>
                      </wps:cNvSpPr>
                      <wps:spPr bwMode="auto">
                        <a:xfrm>
                          <a:off x="0" y="631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8" name="矩形 63" hidden="1"/>
                      <wps:cNvSpPr>
                        <a:spLocks noChangeArrowheads="1"/>
                      </wps:cNvSpPr>
                      <wps:spPr bwMode="auto">
                        <a:xfrm>
                          <a:off x="0" y="676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59" name="矩形 64" hidden="1"/>
                      <wps:cNvSpPr>
                        <a:spLocks noChangeArrowheads="1"/>
                      </wps:cNvSpPr>
                      <wps:spPr bwMode="auto">
                        <a:xfrm>
                          <a:off x="0" y="7215"/>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0" name="矩形 65" hidden="1"/>
                      <wps:cNvSpPr>
                        <a:spLocks noChangeArrowheads="1"/>
                      </wps:cNvSpPr>
                      <wps:spPr bwMode="auto">
                        <a:xfrm>
                          <a:off x="0" y="768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1" name="矩形 66" hidden="1"/>
                      <wps:cNvSpPr>
                        <a:spLocks noChangeArrowheads="1"/>
                      </wps:cNvSpPr>
                      <wps:spPr bwMode="auto">
                        <a:xfrm>
                          <a:off x="0" y="813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2" name="矩形 67" hidden="1"/>
                      <wps:cNvSpPr>
                        <a:spLocks noChangeArrowheads="1"/>
                      </wps:cNvSpPr>
                      <wps:spPr bwMode="auto">
                        <a:xfrm>
                          <a:off x="0" y="8580"/>
                          <a:ext cx="13439" cy="451"/>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3" name="矩形 68" hidden="1"/>
                      <wps:cNvSpPr>
                        <a:spLocks noChangeArrowheads="1"/>
                      </wps:cNvSpPr>
                      <wps:spPr bwMode="auto">
                        <a:xfrm>
                          <a:off x="0" y="0"/>
                          <a:ext cx="11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4" name="矩形 69" hidden="1"/>
                      <wps:cNvSpPr>
                        <a:spLocks noChangeArrowheads="1"/>
                      </wps:cNvSpPr>
                      <wps:spPr bwMode="auto">
                        <a:xfrm>
                          <a:off x="570" y="0"/>
                          <a:ext cx="221"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5" name="矩形 70" hidden="1"/>
                      <wps:cNvSpPr>
                        <a:spLocks noChangeArrowheads="1"/>
                      </wps:cNvSpPr>
                      <wps:spPr bwMode="auto">
                        <a:xfrm>
                          <a:off x="1245" y="0"/>
                          <a:ext cx="221"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6" name="矩形 71" hidden="1"/>
                      <wps:cNvSpPr>
                        <a:spLocks noChangeArrowheads="1"/>
                      </wps:cNvSpPr>
                      <wps:spPr bwMode="auto">
                        <a:xfrm>
                          <a:off x="1905" y="0"/>
                          <a:ext cx="221"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7" name="矩形 72" hidden="1"/>
                      <wps:cNvSpPr>
                        <a:spLocks noChangeArrowheads="1"/>
                      </wps:cNvSpPr>
                      <wps:spPr bwMode="auto">
                        <a:xfrm>
                          <a:off x="2580" y="0"/>
                          <a:ext cx="221"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8" name="矩形 73" hidden="1"/>
                      <wps:cNvSpPr>
                        <a:spLocks noChangeArrowheads="1"/>
                      </wps:cNvSpPr>
                      <wps:spPr bwMode="auto">
                        <a:xfrm>
                          <a:off x="3255" y="0"/>
                          <a:ext cx="221"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69" name="矩形 74" hidden="1"/>
                      <wps:cNvSpPr>
                        <a:spLocks noChangeArrowheads="1"/>
                      </wps:cNvSpPr>
                      <wps:spPr bwMode="auto">
                        <a:xfrm>
                          <a:off x="3930" y="0"/>
                          <a:ext cx="221"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0" name="矩形 75" hidden="1"/>
                      <wps:cNvSpPr>
                        <a:spLocks noChangeArrowheads="1"/>
                      </wps:cNvSpPr>
                      <wps:spPr bwMode="auto">
                        <a:xfrm>
                          <a:off x="460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1" name="矩形 76" hidden="1"/>
                      <wps:cNvSpPr>
                        <a:spLocks noChangeArrowheads="1"/>
                      </wps:cNvSpPr>
                      <wps:spPr bwMode="auto">
                        <a:xfrm>
                          <a:off x="526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2" name="矩形 77" hidden="1"/>
                      <wps:cNvSpPr>
                        <a:spLocks noChangeArrowheads="1"/>
                      </wps:cNvSpPr>
                      <wps:spPr bwMode="auto">
                        <a:xfrm>
                          <a:off x="5940"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3" name="矩形 78" hidden="1"/>
                      <wps:cNvSpPr>
                        <a:spLocks noChangeArrowheads="1"/>
                      </wps:cNvSpPr>
                      <wps:spPr bwMode="auto">
                        <a:xfrm>
                          <a:off x="661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4" name="矩形 79" hidden="1"/>
                      <wps:cNvSpPr>
                        <a:spLocks noChangeArrowheads="1"/>
                      </wps:cNvSpPr>
                      <wps:spPr bwMode="auto">
                        <a:xfrm>
                          <a:off x="7290"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5" name="矩形 80" hidden="1"/>
                      <wps:cNvSpPr>
                        <a:spLocks noChangeArrowheads="1"/>
                      </wps:cNvSpPr>
                      <wps:spPr bwMode="auto">
                        <a:xfrm>
                          <a:off x="796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6" name="矩形 81" hidden="1"/>
                      <wps:cNvSpPr>
                        <a:spLocks noChangeArrowheads="1"/>
                      </wps:cNvSpPr>
                      <wps:spPr bwMode="auto">
                        <a:xfrm>
                          <a:off x="862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7" name="矩形 82" hidden="1"/>
                      <wps:cNvSpPr>
                        <a:spLocks noChangeArrowheads="1"/>
                      </wps:cNvSpPr>
                      <wps:spPr bwMode="auto">
                        <a:xfrm>
                          <a:off x="9300"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8" name="矩形 83" hidden="1"/>
                      <wps:cNvSpPr>
                        <a:spLocks noChangeArrowheads="1"/>
                      </wps:cNvSpPr>
                      <wps:spPr bwMode="auto">
                        <a:xfrm>
                          <a:off x="997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79" name="矩形 84" hidden="1"/>
                      <wps:cNvSpPr>
                        <a:spLocks noChangeArrowheads="1"/>
                      </wps:cNvSpPr>
                      <wps:spPr bwMode="auto">
                        <a:xfrm>
                          <a:off x="10650"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80" name="矩形 85" hidden="1"/>
                      <wps:cNvSpPr>
                        <a:spLocks noChangeArrowheads="1"/>
                      </wps:cNvSpPr>
                      <wps:spPr bwMode="auto">
                        <a:xfrm>
                          <a:off x="11310"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81" name="矩形 86" hidden="1"/>
                      <wps:cNvSpPr>
                        <a:spLocks noChangeArrowheads="1"/>
                      </wps:cNvSpPr>
                      <wps:spPr bwMode="auto">
                        <a:xfrm>
                          <a:off x="11985"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82" name="矩形 87" hidden="1"/>
                      <wps:cNvSpPr>
                        <a:spLocks noChangeArrowheads="1"/>
                      </wps:cNvSpPr>
                      <wps:spPr bwMode="auto">
                        <a:xfrm>
                          <a:off x="12660" y="0"/>
                          <a:ext cx="22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83" name="矩形 88" hidden="1"/>
                      <wps:cNvSpPr>
                        <a:spLocks noChangeArrowheads="1"/>
                      </wps:cNvSpPr>
                      <wps:spPr bwMode="auto">
                        <a:xfrm>
                          <a:off x="13335" y="0"/>
                          <a:ext cx="110" cy="9027"/>
                        </a:xfrm>
                        <a:prstGeom prst="rect">
                          <a:avLst/>
                        </a:prstGeom>
                        <a:solidFill>
                          <a:srgbClr val="FFFFFF"/>
                        </a:solidFill>
                        <a:ln w="6350">
                          <a:solidFill>
                            <a:srgbClr val="009300"/>
                          </a:solidFill>
                          <a:miter lim="200000"/>
                          <a:headEnd/>
                          <a:tailEnd/>
                        </a:ln>
                      </wps:spPr>
                      <wps:bodyPr rot="0" vert="horz" wrap="square" lIns="91440" tIns="45720" rIns="91440" bIns="45720" anchor="t" anchorCtr="0" upright="1">
                        <a:noAutofit/>
                      </wps:bodyPr>
                    </wps:wsp>
                    <wps:wsp>
                      <wps:cNvPr id="284" name="矩形 89" hidden="1"/>
                      <wps:cNvSpPr>
                        <a:spLocks noChangeArrowheads="1"/>
                      </wps:cNvSpPr>
                      <wps:spPr bwMode="auto">
                        <a:xfrm>
                          <a:off x="0" y="0"/>
                          <a:ext cx="13439" cy="9027"/>
                        </a:xfrm>
                        <a:prstGeom prst="rect">
                          <a:avLst/>
                        </a:prstGeom>
                        <a:noFill/>
                        <a:ln w="12700">
                          <a:solidFill>
                            <a:srgbClr val="009300"/>
                          </a:solidFill>
                          <a:miter lim="2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726132" id="组合 242" o:spid="_x0000_s1026" style="position:absolute;left:0;text-align:left;margin-left:84.75pt;margin-top:1in;width:672.25pt;height:451.55pt;z-index:251707392;visibility:hidden;mso-position-horizontal-relative:page;mso-position-vertical-relative:page" coordsize="13445,9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">
              <v:rect id="矩形 48" o:spid="_x0000_s1027" style="position:absolute;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PUsQA&#10;AADcAAAADwAAAGRycy9kb3ducmV2LnhtbESP3YrCMBSE7xd8h3AE7zRVl8VWo4ggCiLrH3h7aI5t&#10;sTkpTdTq028EYS+HmfmGmcwaU4o71a6wrKDfi0AQp1YXnCk4HZfdEQjnkTWWlknBkxzMpq2vCSba&#10;PnhP94PPRICwS1BB7n2VSOnSnAy6nq2Ig3extUEfZJ1JXeMjwE0pB1H0Iw0WHBZyrGiRU3o93IwC&#10;Xb3i1/acun2xW/RXeiPjTfyrVKfdzMcgPDX+P/xpr7WCwfcQ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7j1LEAAAA3AAAAA8AAAAAAAAAAAAAAAAAmAIAAGRycy9k&#10;b3ducmV2LnhtbFBLBQYAAAAABAAEAPUAAACJAwAAAAA=&#10;" strokecolor="#009300" strokeweight=".5pt">
                <v:stroke miterlimit="2"/>
              </v:rect>
              <v:rect id="矩形 49" o:spid="_x0000_s1028" style="position:absolute;top:45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IXJsUA&#10;AADcAAAADwAAAGRycy9kb3ducmV2LnhtbESP3WrCQBSE7wXfYTlC73QTkWKiq5RAaSEUf8HbQ/aY&#10;hGbPhuxW0zy9Wyh4OczMN8x625tG3KhztWUF8SwCQVxYXXOp4Hx6ny5BOI+ssbFMCn7JwXYzHq0x&#10;1fbOB7odfSkChF2KCirv21RKV1Rk0M1sSxy8q+0M+iC7UuoO7wFuGjmPoldpsOawUGFLWUXF9/HH&#10;KNDtkAxfl8Id6n0Wf+hcJnmyU+pl0r+tQHjq/TP83/7UCuaLBfyd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hcmxQAAANwAAAAPAAAAAAAAAAAAAAAAAJgCAABkcnMv&#10;ZG93bnJldi54bWxQSwUGAAAAAAQABAD1AAAAigMAAAAA&#10;" strokecolor="#009300" strokeweight=".5pt">
                <v:stroke miterlimit="2"/>
              </v:rect>
              <v:rect id="矩形 50" o:spid="_x0000_s1029" style="position:absolute;top:90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6yvcQA&#10;AADcAAAADwAAAGRycy9kb3ducmV2LnhtbESP3YrCMBSE7xd8h3AE7zRV3MVWo4ggCiLrH3h7aI5t&#10;sTkpTdTq028EYS+HmfmGmcwaU4o71a6wrKDfi0AQp1YXnCk4HZfdEQjnkTWWlknBkxzMpq2vCSba&#10;PnhP94PPRICwS1BB7n2VSOnSnAy6nq2Ig3extUEfZJ1JXeMjwE0pB1H0Iw0WHBZyrGiRU3o93IwC&#10;Xb3i1/acun2xW/RXeiPjTfyrVKfdzMcgPDX+P/xpr7WCwfAb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sr3EAAAA3AAAAA8AAAAAAAAAAAAAAAAAmAIAAGRycy9k&#10;b3ducmV2LnhtbFBLBQYAAAAABAAEAPUAAACJAwAAAAA=&#10;" strokecolor="#009300" strokeweight=".5pt">
                <v:stroke miterlimit="2"/>
              </v:rect>
              <v:rect id="矩形 51" o:spid="_x0000_s1030" style="position:absolute;top:135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sysUA&#10;AADcAAAADwAAAGRycy9kb3ducmV2LnhtbESPQWvCQBSE7wX/w/KE3urGUEITXUUEsSDSagWvj+wz&#10;CWbfhuw2xvz6riD0OMzMN8x82ZtadNS6yrKC6SQCQZxbXXGh4PSzefsA4TyyxtoyKbiTg+Vi9DLH&#10;TNsbH6g7+kIECLsMFZTeN5mULi/JoJvYhjh4F9sa9EG2hdQt3gLc1DKOokQarDgslNjQuqT8evw1&#10;CnQzpMP+nLtD9b2ebvVOprv0S6nXcb+agfDU+//ws/2pFcTvCT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zKxQAAANwAAAAPAAAAAAAAAAAAAAAAAJgCAABkcnMv&#10;ZG93bnJldi54bWxQSwUGAAAAAAQABAD1AAAAigMAAAAA&#10;" strokecolor="#009300" strokeweight=".5pt">
                <v:stroke miterlimit="2"/>
              </v:rect>
              <v:rect id="矩形 52" o:spid="_x0000_s1031" style="position:absolute;top:180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CJUcQA&#10;AADcAAAADwAAAGRycy9kb3ducmV2LnhtbESP3YrCMBSE7xd8h3AE7zRVZNdWo4ggCiLrH3h7aI5t&#10;sTkpTdTq028EYS+HmfmGmcwaU4o71a6wrKDfi0AQp1YXnCk4HZfdEQjnkTWWlknBkxzMpq2vCSba&#10;PnhP94PPRICwS1BB7n2VSOnSnAy6nq2Ig3extUEfZJ1JXeMjwE0pB1H0LQ0WHBZyrGiRU3o93IwC&#10;Xb3i1/acun2xW/RXeiPjTfyrVKfdzMcgPDX+P/xpr7WCwfAH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AiVHEAAAA3AAAAA8AAAAAAAAAAAAAAAAAmAIAAGRycy9k&#10;b3ducmV2LnhtbFBLBQYAAAAABAAEAPUAAACJAwAAAAA=&#10;" strokecolor="#009300" strokeweight=".5pt">
                <v:stroke miterlimit="2"/>
              </v:rect>
              <v:rect id="矩形 53" o:spid="_x0000_s1032" style="position:absolute;top:225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8dI8AA&#10;AADcAAAADwAAAGRycy9kb3ducmV2LnhtbERPy4rCMBTdD/gP4QruxrQig63GIoIoyOAT3F6aa1ts&#10;bkoTtfr1ZjEwy8N5z7LO1OJBrassK4iHEQji3OqKCwXn0+p7AsJ5ZI21ZVLwIgfZvPc1w1TbJx/o&#10;cfSFCCHsUlRQet+kUrq8JINuaBviwF1ta9AH2BZSt/gM4aaWoyj6kQYrDg0lNrQsKb8d70aBbt7J&#10;+/eSu0O1X8ZrvZXJNtkpNeh3iykIT53/F/+5N1rBaBzWhjPh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t8dI8AAAADcAAAADwAAAAAAAAAAAAAAAACYAgAAZHJzL2Rvd25y&#10;ZXYueG1sUEsFBgAAAAAEAAQA9QAAAIUDAAAAAA==&#10;" strokecolor="#009300" strokeweight=".5pt">
                <v:stroke miterlimit="2"/>
              </v:rect>
              <v:rect id="矩形 54" o:spid="_x0000_s1033" style="position:absolute;top:271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O4uMQA&#10;AADcAAAADwAAAGRycy9kb3ducmV2LnhtbESP3YrCMBSE7xd8h3AE79ZUEdlW0yKCrCCy6w94e2iO&#10;bbE5KU1Wq0+/EQQvh5n5hplnnanFlVpXWVYwGkYgiHOrKy4UHA+rzy8QziNrrC2Tgjs5yNLexxwT&#10;bW+8o+veFyJA2CWooPS+SaR0eUkG3dA2xME729agD7ItpG7xFuCmluMomkqDFYeFEhtalpRf9n9G&#10;gW4e8WN7yt2u+l2OvvVGxpv4R6lBv1vMQHjq/Dv8aq+1gvEkhueZc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uLjEAAAA3AAAAA8AAAAAAAAAAAAAAAAAmAIAAGRycy9k&#10;b3ducmV2LnhtbFBLBQYAAAAABAAEAPUAAACJAwAAAAA=&#10;" strokecolor="#009300" strokeweight=".5pt">
                <v:stroke miterlimit="2"/>
              </v:rect>
              <v:rect id="矩形 55" o:spid="_x0000_s1034" style="position:absolute;top:316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CH+MAA&#10;AADcAAAADwAAAGRycy9kb3ducmV2LnhtbERPy4rCMBTdD/gP4QruxrSCg63GIoIoyOAT3F6aa1ts&#10;bkoTtfr1ZjEwy8N5z7LO1OJBrassK4iHEQji3OqKCwXn0+p7AsJ5ZI21ZVLwIgfZvPc1w1TbJx/o&#10;cfSFCCHsUlRQet+kUrq8JINuaBviwF1ta9AH2BZSt/gM4aaWoyj6kQYrDg0lNrQsKb8d70aBbt7J&#10;+/eSu0O1X8ZrvZXJNtkpNeh3iykIT53/F/+5N1rBaBzmhzPh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CH+MAAAADcAAAADwAAAAAAAAAAAAAAAACYAgAAZHJzL2Rvd25y&#10;ZXYueG1sUEsFBgAAAAAEAAQA9QAAAIUDAAAAAA==&#10;" strokecolor="#009300" strokeweight=".5pt">
                <v:stroke miterlimit="2"/>
              </v:rect>
              <v:rect id="矩形 56" o:spid="_x0000_s1035" style="position:absolute;top:361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iY8QA&#10;AADcAAAADwAAAGRycy9kb3ducmV2LnhtbESP3YrCMBSE7xd8h3AE79a0grKtRhFBFER2/QFvD82x&#10;LTYnpYlaffqNIHg5zMw3zGTWmkrcqHGlZQVxPwJBnFldcq7geFh+/4BwHlljZZkUPMjBbNr5mmCq&#10;7Z13dNv7XAQIuxQVFN7XqZQuK8ig69uaOHhn2xj0QTa51A3eA9xUchBFI2mw5LBQYE2LgrLL/moU&#10;6PqZPLenzO3Kv0W80huZbJJfpXrddj4G4an1n/C7vdYKBsMYXmfCEZ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8ImPEAAAA3AAAAA8AAAAAAAAAAAAAAAAAmAIAAGRycy9k&#10;b3ducmV2LnhtbFBLBQYAAAAABAAEAPUAAACJAwAAAAA=&#10;" strokecolor="#009300" strokeweight=".5pt">
                <v:stroke miterlimit="2"/>
              </v:rect>
              <v:rect id="矩形 57" o:spid="_x0000_s1036" style="position:absolute;top:406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68FMQA&#10;AADcAAAADwAAAGRycy9kb3ducmV2LnhtbESPQYvCMBSE74L/ITzBm6YWlG3XKCKIgshuVdjro3nb&#10;lm1eShO1+us3guBxmJlvmPmyM7W4Uusqywom4wgEcW51xYWC82kz+gDhPLLG2jIpuJOD5aLfm2Oq&#10;7Y0zuh59IQKEXYoKSu+bVEqXl2TQjW1DHLxf2xr0QbaF1C3eAtzUMo6imTRYcVgosaF1Sfnf8WIU&#10;6OaRPA4/ucuq7/Vkq/cy2SdfSg0H3eoThKfOv8Ov9k4riKcx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uvBTEAAAA3AAAAA8AAAAAAAAAAAAAAAAAmAIAAGRycy9k&#10;b3ducmV2LnhtbFBLBQYAAAAABAAEAPUAAACJAwAAAAA=&#10;" strokecolor="#009300" strokeweight=".5pt">
                <v:stroke miterlimit="2"/>
              </v:rect>
              <v:rect id="矩形 58" o:spid="_x0000_s1037" style="position:absolute;top:451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IZj8QA&#10;AADcAAAADwAAAGRycy9kb3ducmV2LnhtbESP3YrCMBSE7xd8h3AE7zRV2cVWo4ggCiLrH3h7aI5t&#10;sTkpTdTq028EYS+HmfmGmcwaU4o71a6wrKDfi0AQp1YXnCk4HZfdEQjnkTWWlknBkxzMpq2vCSba&#10;PnhP94PPRICwS1BB7n2VSOnSnAy6nq2Ig3extUEfZJ1JXeMjwE0pB1H0Iw0WHBZyrGiRU3o93IwC&#10;Xb3i1/acun2xW/RXeiPjTfyrVKfdzMcgPDX+P/xpr7WCwfcQ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iGY/EAAAA3AAAAA8AAAAAAAAAAAAAAAAAmAIAAGRycy9k&#10;b3ducmV2LnhtbFBLBQYAAAAABAAEAPUAAACJAwAAAAA=&#10;" strokecolor="#009300" strokeweight=".5pt">
                <v:stroke miterlimit="2"/>
              </v:rect>
              <v:rect id="矩形 59" o:spid="_x0000_s1038" style="position:absolute;top:496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uB+8QA&#10;AADcAAAADwAAAGRycy9kb3ducmV2LnhtbESP3YrCMBSE7xd8h3AE7zRV3MVWo4ggCiLrH3h7aI5t&#10;sTkpTdTq028EYS+HmfmGmcwaU4o71a6wrKDfi0AQp1YXnCk4HZfdEQjnkTWWlknBkxzMpq2vCSba&#10;PnhP94PPRICwS1BB7n2VSOnSnAy6nq2Ig3extUEfZJ1JXeMjwE0pB1H0Iw0WHBZyrGiRU3o93IwC&#10;Xb3i1/acun2xW/RXeiPjTfyrVKfdzMcgPDX+P/xpr7WCwfcQ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LgfvEAAAA3AAAAA8AAAAAAAAAAAAAAAAAmAIAAGRycy9k&#10;b3ducmV2LnhtbFBLBQYAAAAABAAEAPUAAACJAwAAAAA=&#10;" strokecolor="#009300" strokeweight=".5pt">
                <v:stroke miterlimit="2"/>
              </v:rect>
              <v:rect id="矩形 60" o:spid="_x0000_s1039" style="position:absolute;top:541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ckYMUA&#10;AADcAAAADwAAAGRycy9kb3ducmV2LnhtbESP3WrCQBSE7wXfYTlC73QTwWKiq5RAaSEUf8HbQ/aY&#10;hGbPhuxW0zy9Wyh4OczMN8x625tG3KhztWUF8SwCQVxYXXOp4Hx6ny5BOI+ssbFMCn7JwXYzHq0x&#10;1fbOB7odfSkChF2KCirv21RKV1Rk0M1sSxy8q+0M+iC7UuoO7wFuGjmPoldpsOawUGFLWUXF9/HH&#10;KNDtkAxfl8Id6n0Wf+hcJnmyU+pl0r+tQHjq/TP83/7UCuaLBfydCUdAb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ByRgxQAAANwAAAAPAAAAAAAAAAAAAAAAAJgCAABkcnMv&#10;ZG93bnJldi54bWxQSwUGAAAAAAQABAD1AAAAigMAAAAA&#10;" strokecolor="#009300" strokeweight=".5pt">
                <v:stroke miterlimit="2"/>
              </v:rect>
              <v:rect id="矩形 61" o:spid="_x0000_s1040" style="position:absolute;top:586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6F8UA&#10;AADcAAAADwAAAGRycy9kb3ducmV2LnhtbESPQWvCQBSE7wX/w/KE3urGQEMTXUUEsSDSagWvj+wz&#10;CWbfhuw2xvz6riD0OMzMN8x82ZtadNS6yrKC6SQCQZxbXXGh4PSzefsA4TyyxtoyKbiTg+Vi9DLH&#10;TNsbH6g7+kIECLsMFZTeN5mULi/JoJvYhjh4F9sa9EG2hdQt3gLc1DKOokQarDgslNjQuqT8evw1&#10;CnQzpMP+nLtD9b2ebvVOprv0S6nXcb+agfDU+//ws/2pFcTvCT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1boXxQAAANwAAAAPAAAAAAAAAAAAAAAAAJgCAABkcnMv&#10;ZG93bnJldi54bWxQSwUGAAAAAAQABAD1AAAAigMAAAAA&#10;" strokecolor="#009300" strokeweight=".5pt">
                <v:stroke miterlimit="2"/>
              </v:rect>
              <v:rect id="矩形 62" o:spid="_x0000_s1041" style="position:absolute;top:631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kfjMQA&#10;AADcAAAADwAAAGRycy9kb3ducmV2LnhtbESP3YrCMBSE7xd8h3AE7zRVcNdWo4ggCiLrH3h7aI5t&#10;sTkpTdTq028EYS+HmfmGmcwaU4o71a6wrKDfi0AQp1YXnCk4HZfdEQjnkTWWlknBkxzMpq2vCSba&#10;PnhP94PPRICwS1BB7n2VSOnSnAy6nq2Ig3extUEfZJ1JXeMjwE0pB1H0LQ0WHBZyrGiRU3o93IwC&#10;Xb3i1/acun2xW/RXeiPjTfyrVKfdzMcgPDX+P/xpr7WCwfAH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H4zEAAAA3AAAAA8AAAAAAAAAAAAAAAAAmAIAAGRycy9k&#10;b3ducmV2LnhtbFBLBQYAAAAABAAEAPUAAACJAwAAAAA=&#10;" strokecolor="#009300" strokeweight=".5pt">
                <v:stroke miterlimit="2"/>
              </v:rect>
              <v:rect id="矩形 63" o:spid="_x0000_s1042" style="position:absolute;top:676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L/sAA&#10;AADcAAAADwAAAGRycy9kb3ducmV2LnhtbERPy4rCMBTdD/gP4QruxrSCg63GIoIoyOAT3F6aa1ts&#10;bkoTtfr1ZjEwy8N5z7LO1OJBrassK4iHEQji3OqKCwXn0+p7AsJ5ZI21ZVLwIgfZvPc1w1TbJx/o&#10;cfSFCCHsUlRQet+kUrq8JINuaBviwF1ta9AH2BZSt/gM4aaWoyj6kQYrDg0lNrQsKb8d70aBbt7J&#10;+/eSu0O1X8ZrvZXJNtkpNeh3iykIT53/F/+5N1rBaBzWhjPhCM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aL/sAAAADcAAAADwAAAAAAAAAAAAAAAACYAgAAZHJzL2Rvd25y&#10;ZXYueG1sUEsFBgAAAAAEAAQA9QAAAIUDAAAAAA==&#10;" strokecolor="#009300" strokeweight=".5pt">
                <v:stroke miterlimit="2"/>
              </v:rect>
              <v:rect id="矩形 64" o:spid="_x0000_s1043" style="position:absolute;top:7215;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uZcQA&#10;AADcAAAADwAAAGRycy9kb3ducmV2LnhtbESP3YrCMBSE7xd8h3AE79ZUQdlW0yKCrCCy6w94e2iO&#10;bbE5KU1Wq0+/EQQvh5n5hplnnanFlVpXWVYwGkYgiHOrKy4UHA+rzy8QziNrrC2Tgjs5yNLexxwT&#10;bW+8o+veFyJA2CWooPS+SaR0eUkG3dA2xME729agD7ItpG7xFuCmluMomkqDFYeFEhtalpRf9n9G&#10;gW4e8WN7yt2u+l2OvvVGxpv4R6lBv1vMQHjq/Dv8aq+1gvEkhueZcAR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KLmXEAAAA3AAAAA8AAAAAAAAAAAAAAAAAmAIAAGRycy9k&#10;b3ducmV2LnhtbFBLBQYAAAAABAAEAPUAAACJAwAAAAA=&#10;" strokecolor="#009300" strokeweight=".5pt">
                <v:stroke miterlimit="2"/>
              </v:rect>
              <v:rect id="矩形 65" o:spid="_x0000_s1044" style="position:absolute;top:768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NRb4A&#10;AADcAAAADwAAAGRycy9kb3ducmV2LnhtbERPSwrCMBDdC94hjOBOU12IrUYRQRRE/ILboRnbYjMp&#10;TdTq6c1CcPl4/+m8MaV4Uu0KywoG/QgEcWp1wZmCy3nVG4NwHlljaZkUvMnBfNZuTTHR9sVHep58&#10;JkIIuwQV5N5XiZQuzcmg69uKOHA3Wxv0AdaZ1DW+Qrgp5TCKRtJgwaEhx4qWOaX308Mo0NUn/uyu&#10;qTsWh+Vgrbcy3sZ7pbqdZjEB4anxf/HPvdEKhqMwP5wJR0DO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McTUW+AAAA3AAAAA8AAAAAAAAAAAAAAAAAmAIAAGRycy9kb3ducmV2&#10;LnhtbFBLBQYAAAAABAAEAPUAAACDAwAAAAA=&#10;" strokecolor="#009300" strokeweight=".5pt">
                <v:stroke miterlimit="2"/>
              </v:rect>
              <v:rect id="矩形 66" o:spid="_x0000_s1045" style="position:absolute;top:813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Do3sMA&#10;AADcAAAADwAAAGRycy9kb3ducmV2LnhtbESPzarCMBSE9xd8h3AEd9e0LsRWo4ggCiL+gttDc2yL&#10;zUlpolaf3ggX7nKYmW+Yyaw1lXhQ40rLCuJ+BII4s7rkXMH5tPwdgXAeWWNlmRS8yMFs2vmZYKrt&#10;kw/0OPpcBAi7FBUU3teplC4ryKDr25o4eFfbGPRBNrnUDT4D3FRyEEVDabDksFBgTYuCstvxbhTo&#10;+p28t5fMHcr9Il7pjUw2yU6pXredj0F4av1/+K+91goGwxi+Z8IRkN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Do3sMAAADcAAAADwAAAAAAAAAAAAAAAACYAgAAZHJzL2Rv&#10;d25yZXYueG1sUEsFBgAAAAAEAAQA9QAAAIgDAAAAAA==&#10;" strokecolor="#009300" strokeweight=".5pt">
                <v:stroke miterlimit="2"/>
              </v:rect>
              <v:rect id="矩形 67" o:spid="_x0000_s1046" style="position:absolute;top:8580;width:13439;height:451;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J2qcMA&#10;AADcAAAADwAAAGRycy9kb3ducmV2LnhtbESPzarCMBSE94LvEI5wd5rahdhqFBFEQcS/C3d7aI5t&#10;sTkpTdRen94IgsthZr5hpvPWVOJOjSstKxgOIhDEmdUl5wp+z6v+GITzyBory6TgnxzMZ93OFFNt&#10;H3yk+8nnIkDYpaig8L5OpXRZQQbdwNbEwbvYxqAPssmlbvAR4KaScRSNpMGSw0KBNS0Lyq6nm1Gg&#10;62fy3P1l7lgelsO13spkm+yV+um1iwkIT63/hj/tjVYQj2J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J2qcMAAADcAAAADwAAAAAAAAAAAAAAAACYAgAAZHJzL2Rv&#10;d25yZXYueG1sUEsFBgAAAAAEAAQA9QAAAIgDAAAAAA==&#10;" strokecolor="#009300" strokeweight=".5pt">
                <v:stroke miterlimit="2"/>
              </v:rect>
              <v:rect id="矩形 68" o:spid="_x0000_s1047" style="position:absolute;width:11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7TMsUA&#10;AADcAAAADwAAAGRycy9kb3ducmV2LnhtbESPQWvCQBSE7wX/w/KE3urGFEITXUUEsSDSagWvj+wz&#10;CWbfhuw2xvz6riD0OMzMN8x82ZtadNS6yrKC6SQCQZxbXXGh4PSzefsA4TyyxtoyKbiTg+Vi9DLH&#10;TNsbH6g7+kIECLsMFZTeN5mULi/JoJvYhjh4F9sa9EG2hdQt3gLc1DKOokQarDgslNjQuqT8evw1&#10;CnQzpMP+nLtD9b2ebvVOprv0S6nXcb+agfDU+//ws/2pFcTJOz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ztMyxQAAANwAAAAPAAAAAAAAAAAAAAAAAJgCAABkcnMv&#10;ZG93bnJldi54bWxQSwUGAAAAAAQABAD1AAAAigMAAAAA&#10;" strokecolor="#009300" strokeweight=".5pt">
                <v:stroke miterlimit="2"/>
              </v:rect>
              <v:rect id="矩形 69" o:spid="_x0000_s1048" style="position:absolute;left:570;width:221;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LRsUA&#10;AADcAAAADwAAAGRycy9kb3ducmV2LnhtbESPQWvCQBSE7wX/w/KE3urGUEITXUUEsSDSagWvj+wz&#10;CWbfhuw2xvz6riD0OMzMN8x82ZtadNS6yrKC6SQCQZxbXXGh4PSzefsA4TyyxtoyKbiTg+Vi9DLH&#10;TNsbH6g7+kIECLsMFZTeN5mULi/JoJvYhjh4F9sa9EG2hdQt3gLc1DKOokQarDgslNjQuqT8evw1&#10;CnQzpMP+nLtD9b2ebvVOprv0S6nXcb+agfDU+//ws/2pFcTJOz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J0tGxQAAANwAAAAPAAAAAAAAAAAAAAAAAJgCAABkcnMv&#10;ZG93bnJldi54bWxQSwUGAAAAAAQABAD1AAAAigMAAAAA&#10;" strokecolor="#009300" strokeweight=".5pt">
                <v:stroke miterlimit="2"/>
              </v:rect>
              <v:rect id="矩形 70" o:spid="_x0000_s1049" style="position:absolute;left:1245;width:221;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vu3cUA&#10;AADcAAAADwAAAGRycy9kb3ducmV2LnhtbESPQWvCQBSE7wX/w/KE3urGQEMTXUUEsSDSagWvj+wz&#10;CWbfhuw2xvz6riD0OMzMN8x82ZtadNS6yrKC6SQCQZxbXXGh4PSzefsA4TyyxtoyKbiTg+Vi9DLH&#10;TNsbH6g7+kIECLsMFZTeN5mULi/JoJvYhjh4F9sa9EG2hdQt3gLc1DKOokQarDgslNjQuqT8evw1&#10;CnQzpMP+nLtD9b2ebvVOprv0S6nXcb+agfDU+//ws/2pFcTJOz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7dxQAAANwAAAAPAAAAAAAAAAAAAAAAAJgCAABkcnMv&#10;ZG93bnJldi54bWxQSwUGAAAAAAQABAD1AAAAigMAAAAA&#10;" strokecolor="#009300" strokeweight=".5pt">
                <v:stroke miterlimit="2"/>
              </v:rect>
              <v:rect id="矩形 71" o:spid="_x0000_s1050" style="position:absolute;left:1905;width:221;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lwqsQA&#10;AADcAAAADwAAAGRycy9kb3ducmV2LnhtbESPT4vCMBTE74LfITxhb5rWQ7HVWEQQF2Tx38JeH82z&#10;LTYvpclq10+/EQSPw8z8hlnkvWnEjTpXW1YQTyIQxIXVNZcKvs+b8QyE88gaG8uk4I8c5MvhYIGZ&#10;tnc+0u3kSxEg7DJUUHnfZlK6oiKDbmJb4uBdbGfQB9mVUnd4D3DTyGkUJdJgzWGhwpbWFRXX069R&#10;oNtH+vj6KdyxPqzjrd7JdJfulfoY9as5CE+9f4df7U+tYJok8DwTjoB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5cKrEAAAA3AAAAA8AAAAAAAAAAAAAAAAAmAIAAGRycy9k&#10;b3ducmV2LnhtbFBLBQYAAAAABAAEAPUAAACJAwAAAAA=&#10;" strokecolor="#009300" strokeweight=".5pt">
                <v:stroke miterlimit="2"/>
              </v:rect>
              <v:rect id="矩形 72" o:spid="_x0000_s1051" style="position:absolute;left:2580;width:221;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XVMcUA&#10;AADcAAAADwAAAGRycy9kb3ducmV2LnhtbESPT2vCQBTE74LfYXlCb7qJB2uiq5RAaSEU/4LXR/aZ&#10;hGbfhuxW03x6t1DwOMzMb5j1tjeNuFHnassK4lkEgriwuuZSwfn0Pl2CcB5ZY2OZFPySg+1mPFpj&#10;qu2dD3Q7+lIECLsUFVTet6mUrqjIoJvZljh4V9sZ9EF2pdQd3gPcNHIeRQtpsOawUGFLWUXF9/HH&#10;KNDtkAxfl8Id6n0Wf+hcJnmyU+pl0r+tQHjq/TP83/7UCuaLV/g7E4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9dUxxQAAANwAAAAPAAAAAAAAAAAAAAAAAJgCAABkcnMv&#10;ZG93bnJldi54bWxQSwUGAAAAAAQABAD1AAAAigMAAAAA&#10;" strokecolor="#009300" strokeweight=".5pt">
                <v:stroke miterlimit="2"/>
              </v:rect>
              <v:rect id="矩形 73" o:spid="_x0000_s1052" style="position:absolute;left:3255;width:221;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pBQ74A&#10;AADcAAAADwAAAGRycy9kb3ducmV2LnhtbERPSwrCMBDdC94hjOBOU12IrUYRQRRE/ILboRnbYjMp&#10;TdTq6c1CcPl4/+m8MaV4Uu0KywoG/QgEcWp1wZmCy3nVG4NwHlljaZkUvMnBfNZuTTHR9sVHep58&#10;JkIIuwQV5N5XiZQuzcmg69uKOHA3Wxv0AdaZ1DW+Qrgp5TCKRtJgwaEhx4qWOaX308Mo0NUn/uyu&#10;qTsWh+Vgrbcy3sZ7pbqdZjEB4anxf/HPvdEKhqOwNpwJR0DO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qQUO+AAAA3AAAAA8AAAAAAAAAAAAAAAAAmAIAAGRycy9kb3ducmV2&#10;LnhtbFBLBQYAAAAABAAEAPUAAACDAwAAAAA=&#10;" strokecolor="#009300" strokeweight=".5pt">
                <v:stroke miterlimit="2"/>
              </v:rect>
              <v:rect id="矩形 74" o:spid="_x0000_s1053" style="position:absolute;left:3930;width:221;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k2MIA&#10;AADcAAAADwAAAGRycy9kb3ducmV2LnhtbESPzarCMBSE94LvEI7gTlNdiK1GEUEURPwFt4fm2Bab&#10;k9JErT69ES7c5TAz3zDTeWNK8aTaFZYVDPoRCOLU6oIzBZfzqjcG4TyyxtIyKXiTg/ms3Zpiou2L&#10;j/Q8+UwECLsEFeTeV4mULs3JoOvbijh4N1sb9EHWmdQ1vgLclHIYRSNpsOCwkGNFy5zS++lhFOjq&#10;E39219Qdi8NysNZbGW/jvVLdTrOYgPDU+P/wX3ujFQxHMfzOhCMgZ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uTYwgAAANwAAAAPAAAAAAAAAAAAAAAAAJgCAABkcnMvZG93&#10;bnJldi54bWxQSwUGAAAAAAQABAD1AAAAhwMAAAAA&#10;" strokecolor="#009300" strokeweight=".5pt">
                <v:stroke miterlimit="2"/>
              </v:rect>
              <v:rect id="矩形 75" o:spid="_x0000_s1054" style="position:absolute;left:460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bmMEA&#10;AADcAAAADwAAAGRycy9kb3ducmV2LnhtbERPy4rCMBTdD/gP4QruxrQuHFuNRQRRkMEnuL0017bY&#10;3JQmavXrzWJglofznmWdqcWDWldZVhAPIxDEudUVFwrOp9X3BITzyBpry6TgRQ6yee9rhqm2Tz7Q&#10;4+gLEULYpaig9L5JpXR5SQbd0DbEgbva1qAPsC2kbvEZwk0tR1E0lgYrDg0lNrQsKb8d70aBbt7J&#10;+/eSu0O1X8ZrvZXJNtkpNeh3iykIT53/F/+5N1rB6CfMD2fCEZ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F25jBAAAA3AAAAA8AAAAAAAAAAAAAAAAAmAIAAGRycy9kb3du&#10;cmV2LnhtbFBLBQYAAAAABAAEAPUAAACGAwAAAAA=&#10;" strokecolor="#009300" strokeweight=".5pt">
                <v:stroke miterlimit="2"/>
              </v:rect>
              <v:rect id="矩形 76" o:spid="_x0000_s1055" style="position:absolute;left:526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l+A8QA&#10;AADcAAAADwAAAGRycy9kb3ducmV2LnhtbESPT4vCMBTE7wt+h/AEb2taD7qtRhFBFER2/QNeH82z&#10;LTYvpYla/fQbQfA4zMxvmMmsNZW4UeNKywrifgSCOLO65FzB8bD8/gHhPLLGyjIpeJCD2bTzNcFU&#10;2zvv6Lb3uQgQdikqKLyvUyldVpBB17c1cfDOtjHog2xyqRu8B7ip5CCKhtJgyWGhwJoWBWWX/dUo&#10;0PUzeW5PmduVf4t4pTcy2SS/SvW67XwMwlPrP+F3e60VDEYxvM6EI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JfgPEAAAA3AAAAA8AAAAAAAAAAAAAAAAAmAIAAGRycy9k&#10;b3ducmV2LnhtbFBLBQYAAAAABAAEAPUAAACJAwAAAAA=&#10;" strokecolor="#009300" strokeweight=".5pt">
                <v:stroke miterlimit="2"/>
              </v:rect>
              <v:rect id="矩形 77" o:spid="_x0000_s1056" style="position:absolute;left:5940;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gdMQA&#10;AADcAAAADwAAAGRycy9kb3ducmV2LnhtbESPQYvCMBSE74L/ITzBm6b2oNuuUUQQBZHdqrDXR/O2&#10;Ldu8lCZq9ddvBMHjMDPfMPNlZ2pxpdZVlhVMxhEI4tzqigsF59Nm9AHCeWSNtWVScCcHy0W/N8dU&#10;2xtndD36QgQIuxQVlN43qZQuL8mgG9uGOHi/tjXog2wLqVu8BbipZRxFU2mw4rBQYkPrkvK/48Uo&#10;0M0jeRx+cpdV3+vJVu9lsk++lBoOutUnCE+df4df7Z1WEM9ieJ4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b4HTEAAAA3AAAAA8AAAAAAAAAAAAAAAAAmAIAAGRycy9k&#10;b3ducmV2LnhtbFBLBQYAAAAABAAEAPUAAACJAwAAAAA=&#10;" strokecolor="#009300" strokeweight=".5pt">
                <v:stroke miterlimit="2"/>
              </v:rect>
              <v:rect id="矩形 78" o:spid="_x0000_s1057" style="position:absolute;left:661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F78QA&#10;AADcAAAADwAAAGRycy9kb3ducmV2LnhtbESP3YrCMBSE7xd8h3AE7zRVYddWo4ggCiLrH3h7aI5t&#10;sTkpTdTq028EYS+HmfmGmcwaU4o71a6wrKDfi0AQp1YXnCk4HZfdEQjnkTWWlknBkxzMpq2vCSba&#10;PnhP94PPRICwS1BB7n2VSOnSnAy6nq2Ig3extUEfZJ1JXeMjwE0pB1H0LQ0WHBZyrGiRU3o93IwC&#10;Xb3i1/acun2xW/RXeiPjTfyrVKfdzMcgPDX+P/xpr7WCwc8Q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Re/EAAAA3AAAAA8AAAAAAAAAAAAAAAAAmAIAAGRycy9k&#10;b3ducmV2LnhtbFBLBQYAAAAABAAEAPUAAACJAwAAAAA=&#10;" strokecolor="#009300" strokeweight=".5pt">
                <v:stroke miterlimit="2"/>
              </v:rect>
              <v:rect id="矩形 79" o:spid="_x0000_s1058" style="position:absolute;left:7290;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7dm8QA&#10;AADcAAAADwAAAGRycy9kb3ducmV2LnhtbESP3YrCMBSE7xd8h3AE7zRVZNdWo4ggCiLrH3h7aI5t&#10;sTkpTdTq028EYS+HmfmGmcwaU4o71a6wrKDfi0AQp1YXnCk4HZfdEQjnkTWWlknBkxzMpq2vCSba&#10;PnhP94PPRICwS1BB7n2VSOnSnAy6nq2Ig3extUEfZJ1JXeMjwE0pB1H0LQ0WHBZyrGiRU3o93IwC&#10;Xb3i1/acun2xW/RXeiPjTfyrVKfdzMcgPDX+P/xpr7WCwc8Q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3ZvEAAAA3AAAAA8AAAAAAAAAAAAAAAAAmAIAAGRycy9k&#10;b3ducmV2LnhtbFBLBQYAAAAABAAEAPUAAACJAwAAAAA=&#10;" strokecolor="#009300" strokeweight=".5pt">
                <v:stroke miterlimit="2"/>
              </v:rect>
              <v:rect id="矩形 80" o:spid="_x0000_s1059" style="position:absolute;left:796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J4AMQA&#10;AADcAAAADwAAAGRycy9kb3ducmV2LnhtbESP3YrCMBSE7xd8h3AE7zRVcNdWo4ggCiLrH3h7aI5t&#10;sTkpTdTq028EYS+HmfmGmcwaU4o71a6wrKDfi0AQp1YXnCk4HZfdEQjnkTWWlknBkxzMpq2vCSba&#10;PnhP94PPRICwS1BB7n2VSOnSnAy6nq2Ig3extUEfZJ1JXeMjwE0pB1H0LQ0WHBZyrGiRU3o93IwC&#10;Xb3i1/acun2xW/RXeiPjTfyrVKfdzMcgPDX+P/xpr7WCwc8Q3mfCEZ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yeADEAAAA3AAAAA8AAAAAAAAAAAAAAAAAmAIAAGRycy9k&#10;b3ducmV2LnhtbFBLBQYAAAAABAAEAPUAAACJAwAAAAA=&#10;" strokecolor="#009300" strokeweight=".5pt">
                <v:stroke miterlimit="2"/>
              </v:rect>
              <v:rect id="矩形 81" o:spid="_x0000_s1060" style="position:absolute;left:862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Dmd8UA&#10;AADcAAAADwAAAGRycy9kb3ducmV2LnhtbESPT2vCQBTE74LfYXlCb7qJB2uiq5RAaSEU/4LXR/aZ&#10;hGbfhuxW03x6t1DwOMzMb5j1tjeNuFHnassK4lkEgriwuuZSwfn0Pl2CcB5ZY2OZFPySg+1mPFpj&#10;qu2dD3Q7+lIECLsUFVTet6mUrqjIoJvZljh4V9sZ9EF2pdQd3gPcNHIeRQtpsOawUGFLWUXF9/HH&#10;KNDtkAxfl8Id6n0Wf+hcJnmyU+pl0r+tQHjq/TP83/7UCuavC/g7E4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YOZ3xQAAANwAAAAPAAAAAAAAAAAAAAAAAJgCAABkcnMv&#10;ZG93bnJldi54bWxQSwUGAAAAAAQABAD1AAAAigMAAAAA&#10;" strokecolor="#009300" strokeweight=".5pt">
                <v:stroke miterlimit="2"/>
              </v:rect>
              <v:rect id="矩形 82" o:spid="_x0000_s1061" style="position:absolute;left:9300;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xD7MUA&#10;AADcAAAADwAAAGRycy9kb3ducmV2LnhtbESPQWvCQBSE7wX/w/KE3urGHJomuooIYkGk1QpeH9ln&#10;Esy+DdltjPn1XUHocZiZb5j5sje16Kh1lWUF00kEgji3uuJCweln8/YBwnlkjbVlUnAnB8vF6GWO&#10;mbY3PlB39IUIEHYZKii9bzIpXV6SQTexDXHwLrY16INsC6lbvAW4qWUcRe/SYMVhocSG1iXl1+Ov&#10;UaCbIR3259wdqu/1dKt3Mt2lX0q9jvvVDISn3v+Hn+1PrSBOEnicC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LEPsxQAAANwAAAAPAAAAAAAAAAAAAAAAAJgCAABkcnMv&#10;ZG93bnJldi54bWxQSwUGAAAAAAQABAD1AAAAigMAAAAA&#10;" strokecolor="#009300" strokeweight=".5pt">
                <v:stroke miterlimit="2"/>
              </v:rect>
              <v:rect id="矩形 83" o:spid="_x0000_s1062" style="position:absolute;left:997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nsEA&#10;AADcAAAADwAAAGRycy9kb3ducmV2LnhtbERPy4rCMBTdD/gP4QruxrQuHFuNRQRRkMEnuL0017bY&#10;3JQmavXrzWJglofznmWdqcWDWldZVhAPIxDEudUVFwrOp9X3BITzyBpry6TgRQ6yee9rhqm2Tz7Q&#10;4+gLEULYpaig9L5JpXR5SQbd0DbEgbva1qAPsC2kbvEZwk0tR1E0lgYrDg0lNrQsKb8d70aBbt7J&#10;+/eSu0O1X8ZrvZXJNtkpNeh3iykIT53/F/+5N1rB6CesDWfCEZ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z157BAAAA3AAAAA8AAAAAAAAAAAAAAAAAmAIAAGRycy9kb3du&#10;cmV2LnhtbFBLBQYAAAAABAAEAPUAAACGAwAAAAA=&#10;" strokecolor="#009300" strokeweight=".5pt">
                <v:stroke miterlimit="2"/>
              </v:rect>
              <v:rect id="矩形 84" o:spid="_x0000_s1063" style="position:absolute;left:10650;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yBcQA&#10;AADcAAAADwAAAGRycy9kb3ducmV2LnhtbESPT4vCMBTE7wt+h/AEb2uqB91W0yKCrCCy6x/w+mie&#10;bbF5KU1Wq59+Iwgeh5n5DTPPOlOLK7WusqxgNIxAEOdWV1woOB5Wn18gnEfWWFsmBXdykKW9jzkm&#10;2t54R9e9L0SAsEtQQel9k0jp8pIMuqFtiIN3tq1BH2RbSN3iLcBNLcdRNJEGKw4LJTa0LCm/7P+M&#10;At084sf2lLtd9bscfeuNjDfxj1KDfreYgfDU+Xf41V5rBeNpDM8z4Qj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cgXEAAAA3AAAAA8AAAAAAAAAAAAAAAAAmAIAAGRycy9k&#10;b3ducmV2LnhtbFBLBQYAAAAABAAEAPUAAACJAwAAAAA=&#10;" strokecolor="#009300" strokeweight=".5pt">
                <v:stroke miterlimit="2"/>
              </v:rect>
              <v:rect id="矩形 85" o:spid="_x0000_s1064" style="position:absolute;left:11310;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rv74A&#10;AADcAAAADwAAAGRycy9kb3ducmV2LnhtbERPSwrCMBDdC94hjOBOU12IrUYRQRRE/ILboRnbYjMp&#10;TdTq6c1CcPl4/+m8MaV4Uu0KywoG/QgEcWp1wZmCy3nVG4NwHlljaZkUvMnBfNZuTTHR9sVHep58&#10;JkIIuwQV5N5XiZQuzcmg69uKOHA3Wxv0AdaZ1DW+Qrgp5TCKRtJgwaEhx4qWOaX308Mo0NUn/uyu&#10;qTsWh+Vgrbcy3sZ7pbqdZjEB4anxf/HPvdEKhuMwP5wJR0DO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MQq7++AAAA3AAAAA8AAAAAAAAAAAAAAAAAmAIAAGRycy9kb3ducmV2&#10;LnhtbFBLBQYAAAAABAAEAPUAAACDAwAAAAA=&#10;" strokecolor="#009300" strokeweight=".5pt">
                <v:stroke miterlimit="2"/>
              </v:rect>
              <v:rect id="矩形 86" o:spid="_x0000_s1065" style="position:absolute;left:11985;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OJMQA&#10;AADcAAAADwAAAGRycy9kb3ducmV2LnhtbESPT4vCMBTE74LfITxhb5rWw2KrsUhBXJDF9Q94fTTP&#10;tti8lCarXT+9WRA8DjPzG2aR9aYRN+pcbVlBPIlAEBdW11wqOB3X4xkI55E1NpZJwR85yJbDwQJT&#10;be+8p9vBlyJA2KWooPK+TaV0RUUG3cS2xMG72M6gD7Irpe7wHuCmkdMo+pQGaw4LFbaUV1RcD79G&#10;gW4fyeP7XLh9/ZPHG72VyTbZKfUx6ldzEJ56/w6/2l9awXQWw/+Zc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cDiTEAAAA3AAAAA8AAAAAAAAAAAAAAAAAmAIAAGRycy9k&#10;b3ducmV2LnhtbFBLBQYAAAAABAAEAPUAAACJAwAAAAA=&#10;" strokecolor="#009300" strokeweight=".5pt">
                <v:stroke miterlimit="2"/>
              </v:rect>
              <v:rect id="矩形 87" o:spid="_x0000_s1066" style="position:absolute;left:12660;width:22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6QU8MA&#10;AADcAAAADwAAAGRycy9kb3ducmV2LnhtbESPzarCMBSE94LvEI5wd5raxcVWo4ggCiL+XbjbQ3Ns&#10;i81JaaJWn94IgsthZr5hJrPWVOJGjSstKxgOIhDEmdUl5wr+Tsv+CITzyBory6TgQQ5m025ngqm2&#10;dz7Q7ehzESDsUlRQeF+nUrqsIINuYGvi4J1tY9AH2eRSN3gPcFPJOIp+pcGSw0KBNS0Kyi7Hq1Gg&#10;62fy3P5n7lDuF8OV3shkk+yU+um18zEIT63/hj/ttVYQj2J4nwlHQE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6QU8MAAADcAAAADwAAAAAAAAAAAAAAAACYAgAAZHJzL2Rv&#10;d25yZXYueG1sUEsFBgAAAAAEAAQA9QAAAIgDAAAAAA==&#10;" strokecolor="#009300" strokeweight=".5pt">
                <v:stroke miterlimit="2"/>
              </v:rect>
              <v:rect id="矩形 88" o:spid="_x0000_s1067" style="position:absolute;left:13335;width:110;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I1yMQA&#10;AADcAAAADwAAAGRycy9kb3ducmV2LnhtbESP3YrCMBSE7xd8h3AE79ZUhcVW0yKCKIjs+gPeHppj&#10;W2xOShO1+vSbhQUvh5n5hplnnanFnVpXWVYwGkYgiHOrKy4UnI6rzykI55E11pZJwZMcZGnvY46J&#10;tg/e0/3gCxEg7BJUUHrfJFK6vCSDbmgb4uBdbGvQB9kWUrf4CHBTy3EUfUmDFYeFEhtalpRfDzej&#10;QDev+LU7525f/SxHa72V8Tb+VmrQ7xYzEJ46/w7/tzdawXg6gb8z4QjI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CNcjEAAAA3AAAAA8AAAAAAAAAAAAAAAAAmAIAAGRycy9k&#10;b3ducmV2LnhtbFBLBQYAAAAABAAEAPUAAACJAwAAAAA=&#10;" strokecolor="#009300" strokeweight=".5pt">
                <v:stroke miterlimit="2"/>
              </v:rect>
              <v:rect id="矩形 89" o:spid="_x0000_s1068" style="position:absolute;width:13439;height:9027;visibility:hidden;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VZsMA&#10;AADcAAAADwAAAGRycy9kb3ducmV2LnhtbESPzWrDMBCE74W+g9hCbo0cY9rgWgnBIeBr3dLzYq1/&#10;qLVyJSV28vRRodDjMDPfMMV+MaO4kPODZQWbdQKCuLF64E7B58fpeQvCB2SNo2VScCUP+93jQ4G5&#10;tjO/06UOnYgQ9jkq6EOYcil905NBv7YTcfRa6wyGKF0ntcM5ws0o0yR5kQYHjgs9TlT21HzXZ6PA&#10;lrrO0rkpp1v6M7bBHauv16NSq6fl8AYi0BL+w3/tSitItxn8nolHQO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ZVZsMAAADcAAAADwAAAAAAAAAAAAAAAACYAgAAZHJzL2Rv&#10;d25yZXYueG1sUEsFBgAAAAAEAAQA9QAAAIgDAAAAAA==&#10;" filled="f" strokecolor="#009300" strokeweight="1pt">
                <v:stroke miterlimit="2"/>
              </v:rec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985C52"/>
    <w:multiLevelType w:val="hybridMultilevel"/>
    <w:tmpl w:val="09184AD4"/>
    <w:lvl w:ilvl="0" w:tplc="F532120C">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3B4A566C"/>
    <w:multiLevelType w:val="hybridMultilevel"/>
    <w:tmpl w:val="59B01DFE"/>
    <w:lvl w:ilvl="0" w:tplc="70445BAC">
      <w:start w:val="1"/>
      <w:numFmt w:val="upperLetter"/>
      <w:lvlText w:val="appendix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851858"/>
    <w:multiLevelType w:val="hybridMultilevel"/>
    <w:tmpl w:val="33906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F80365C"/>
    <w:multiLevelType w:val="hybridMultilevel"/>
    <w:tmpl w:val="CA12B3C2"/>
    <w:lvl w:ilvl="0" w:tplc="5746A4AC">
      <w:start w:val="1"/>
      <w:numFmt w:val="upperLetter"/>
      <w:lvlText w:val="appendix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9486E88"/>
    <w:multiLevelType w:val="hybridMultilevel"/>
    <w:tmpl w:val="099ABCA4"/>
    <w:lvl w:ilvl="0" w:tplc="A178EEE2">
      <w:start w:val="1"/>
      <w:numFmt w:val="lowerLetter"/>
      <w:lvlText w:val="appendix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BF47C09"/>
    <w:multiLevelType w:val="hybridMultilevel"/>
    <w:tmpl w:val="98B4AD5E"/>
    <w:lvl w:ilvl="0" w:tplc="3E86FCAE">
      <w:start w:val="1"/>
      <w:numFmt w:val="decimal"/>
      <w:lvlText w:val="%1."/>
      <w:lvlJc w:val="left"/>
      <w:pPr>
        <w:ind w:left="1767" w:hanging="9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DA16FF"/>
    <w:multiLevelType w:val="hybridMultilevel"/>
    <w:tmpl w:val="CC1274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2"/>
  </w:num>
  <w:num w:numId="4">
    <w:abstractNumId w:val="4"/>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420"/>
  <w:drawingGridHorizontalSpacing w:val="451"/>
  <w:drawingGridVerticalSpacing w:val="327"/>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7BBD"/>
    <w:rsid w:val="00011B49"/>
    <w:rsid w:val="0002491B"/>
    <w:rsid w:val="00035553"/>
    <w:rsid w:val="00036344"/>
    <w:rsid w:val="0004128E"/>
    <w:rsid w:val="000412EC"/>
    <w:rsid w:val="000418C3"/>
    <w:rsid w:val="00057BBD"/>
    <w:rsid w:val="000678A1"/>
    <w:rsid w:val="00070666"/>
    <w:rsid w:val="00071675"/>
    <w:rsid w:val="000A57CE"/>
    <w:rsid w:val="000E3793"/>
    <w:rsid w:val="000E5EB6"/>
    <w:rsid w:val="000E6564"/>
    <w:rsid w:val="0011709B"/>
    <w:rsid w:val="001213B3"/>
    <w:rsid w:val="0013277B"/>
    <w:rsid w:val="00137318"/>
    <w:rsid w:val="00137F95"/>
    <w:rsid w:val="00163091"/>
    <w:rsid w:val="001714BE"/>
    <w:rsid w:val="001734CA"/>
    <w:rsid w:val="00183B7A"/>
    <w:rsid w:val="00194E34"/>
    <w:rsid w:val="001A10AE"/>
    <w:rsid w:val="001A5E09"/>
    <w:rsid w:val="001B4E13"/>
    <w:rsid w:val="001D512E"/>
    <w:rsid w:val="001E0B68"/>
    <w:rsid w:val="00216642"/>
    <w:rsid w:val="00227BE3"/>
    <w:rsid w:val="002372BF"/>
    <w:rsid w:val="00244FBD"/>
    <w:rsid w:val="0025606C"/>
    <w:rsid w:val="00281721"/>
    <w:rsid w:val="00287E88"/>
    <w:rsid w:val="002C4A63"/>
    <w:rsid w:val="002C7EDF"/>
    <w:rsid w:val="002D7467"/>
    <w:rsid w:val="002F63F5"/>
    <w:rsid w:val="00300229"/>
    <w:rsid w:val="00302866"/>
    <w:rsid w:val="00314E29"/>
    <w:rsid w:val="003236FC"/>
    <w:rsid w:val="0033132D"/>
    <w:rsid w:val="00345200"/>
    <w:rsid w:val="00346938"/>
    <w:rsid w:val="003478C0"/>
    <w:rsid w:val="00356FE6"/>
    <w:rsid w:val="0036314E"/>
    <w:rsid w:val="0036764D"/>
    <w:rsid w:val="00387593"/>
    <w:rsid w:val="003B0F3A"/>
    <w:rsid w:val="003D1BA3"/>
    <w:rsid w:val="003D34D0"/>
    <w:rsid w:val="0040111B"/>
    <w:rsid w:val="00433EC0"/>
    <w:rsid w:val="00452FA1"/>
    <w:rsid w:val="00483054"/>
    <w:rsid w:val="00497EA2"/>
    <w:rsid w:val="004D2B54"/>
    <w:rsid w:val="004E24D5"/>
    <w:rsid w:val="004E2573"/>
    <w:rsid w:val="004E5706"/>
    <w:rsid w:val="004F414B"/>
    <w:rsid w:val="00506295"/>
    <w:rsid w:val="00507159"/>
    <w:rsid w:val="00520734"/>
    <w:rsid w:val="00524323"/>
    <w:rsid w:val="0054731A"/>
    <w:rsid w:val="0056362F"/>
    <w:rsid w:val="00573C00"/>
    <w:rsid w:val="00574E26"/>
    <w:rsid w:val="0058394D"/>
    <w:rsid w:val="005934BA"/>
    <w:rsid w:val="005D16E6"/>
    <w:rsid w:val="005D42FA"/>
    <w:rsid w:val="005D4C26"/>
    <w:rsid w:val="005E564A"/>
    <w:rsid w:val="00605B29"/>
    <w:rsid w:val="00606B20"/>
    <w:rsid w:val="0061039D"/>
    <w:rsid w:val="00632AEA"/>
    <w:rsid w:val="00634A3E"/>
    <w:rsid w:val="0063729B"/>
    <w:rsid w:val="00641514"/>
    <w:rsid w:val="00642D0C"/>
    <w:rsid w:val="00646571"/>
    <w:rsid w:val="00647354"/>
    <w:rsid w:val="00681D08"/>
    <w:rsid w:val="00696870"/>
    <w:rsid w:val="006977A8"/>
    <w:rsid w:val="006B0362"/>
    <w:rsid w:val="006B212E"/>
    <w:rsid w:val="006B64D0"/>
    <w:rsid w:val="006C1A3D"/>
    <w:rsid w:val="006F5035"/>
    <w:rsid w:val="0070382D"/>
    <w:rsid w:val="0071428C"/>
    <w:rsid w:val="007223AE"/>
    <w:rsid w:val="00752524"/>
    <w:rsid w:val="00761979"/>
    <w:rsid w:val="0078397D"/>
    <w:rsid w:val="0078607C"/>
    <w:rsid w:val="007A039C"/>
    <w:rsid w:val="007A3EB0"/>
    <w:rsid w:val="007B3E15"/>
    <w:rsid w:val="007C09F7"/>
    <w:rsid w:val="007C211E"/>
    <w:rsid w:val="007D3046"/>
    <w:rsid w:val="00807702"/>
    <w:rsid w:val="008119D7"/>
    <w:rsid w:val="00821294"/>
    <w:rsid w:val="00841B40"/>
    <w:rsid w:val="0084532E"/>
    <w:rsid w:val="00845C4B"/>
    <w:rsid w:val="00855D87"/>
    <w:rsid w:val="00867A04"/>
    <w:rsid w:val="008B1CC1"/>
    <w:rsid w:val="008B477F"/>
    <w:rsid w:val="008C2D26"/>
    <w:rsid w:val="008C3641"/>
    <w:rsid w:val="008D0D19"/>
    <w:rsid w:val="008D5964"/>
    <w:rsid w:val="008E0C63"/>
    <w:rsid w:val="0090308D"/>
    <w:rsid w:val="0091707F"/>
    <w:rsid w:val="00937521"/>
    <w:rsid w:val="009427CF"/>
    <w:rsid w:val="00950579"/>
    <w:rsid w:val="00961A43"/>
    <w:rsid w:val="00963D7F"/>
    <w:rsid w:val="00965609"/>
    <w:rsid w:val="00984BDB"/>
    <w:rsid w:val="009B0A70"/>
    <w:rsid w:val="009B4D31"/>
    <w:rsid w:val="009C4947"/>
    <w:rsid w:val="009C50E1"/>
    <w:rsid w:val="009E561C"/>
    <w:rsid w:val="00A068C7"/>
    <w:rsid w:val="00A123EE"/>
    <w:rsid w:val="00A15698"/>
    <w:rsid w:val="00A17E5F"/>
    <w:rsid w:val="00A279B4"/>
    <w:rsid w:val="00A31CD6"/>
    <w:rsid w:val="00A47EEF"/>
    <w:rsid w:val="00A92B89"/>
    <w:rsid w:val="00AA7B18"/>
    <w:rsid w:val="00AD3B7C"/>
    <w:rsid w:val="00AD742E"/>
    <w:rsid w:val="00B07348"/>
    <w:rsid w:val="00B15015"/>
    <w:rsid w:val="00B2549A"/>
    <w:rsid w:val="00B36410"/>
    <w:rsid w:val="00B430E9"/>
    <w:rsid w:val="00B43B1E"/>
    <w:rsid w:val="00B45F13"/>
    <w:rsid w:val="00B76D16"/>
    <w:rsid w:val="00BA7F88"/>
    <w:rsid w:val="00BB3757"/>
    <w:rsid w:val="00BB3BE8"/>
    <w:rsid w:val="00BB6F7D"/>
    <w:rsid w:val="00BC6764"/>
    <w:rsid w:val="00BD369D"/>
    <w:rsid w:val="00C02869"/>
    <w:rsid w:val="00C032BC"/>
    <w:rsid w:val="00C06121"/>
    <w:rsid w:val="00C07086"/>
    <w:rsid w:val="00C24B12"/>
    <w:rsid w:val="00C26E77"/>
    <w:rsid w:val="00C3003B"/>
    <w:rsid w:val="00C40870"/>
    <w:rsid w:val="00C51659"/>
    <w:rsid w:val="00C833A8"/>
    <w:rsid w:val="00C95308"/>
    <w:rsid w:val="00C96C6A"/>
    <w:rsid w:val="00CC1AB3"/>
    <w:rsid w:val="00CC5D0D"/>
    <w:rsid w:val="00CF0F9E"/>
    <w:rsid w:val="00D00A39"/>
    <w:rsid w:val="00D03324"/>
    <w:rsid w:val="00D13FE8"/>
    <w:rsid w:val="00D35EEA"/>
    <w:rsid w:val="00D44BFA"/>
    <w:rsid w:val="00D45BE3"/>
    <w:rsid w:val="00D85F3A"/>
    <w:rsid w:val="00D91A7C"/>
    <w:rsid w:val="00DB23CA"/>
    <w:rsid w:val="00DD5F21"/>
    <w:rsid w:val="00DD670B"/>
    <w:rsid w:val="00DF73F4"/>
    <w:rsid w:val="00E02A66"/>
    <w:rsid w:val="00E16D4B"/>
    <w:rsid w:val="00E24E27"/>
    <w:rsid w:val="00E35701"/>
    <w:rsid w:val="00E37E20"/>
    <w:rsid w:val="00E913CF"/>
    <w:rsid w:val="00E933D3"/>
    <w:rsid w:val="00EC0F8B"/>
    <w:rsid w:val="00EC34F6"/>
    <w:rsid w:val="00ED2519"/>
    <w:rsid w:val="00EF32C4"/>
    <w:rsid w:val="00F02B19"/>
    <w:rsid w:val="00F15E2C"/>
    <w:rsid w:val="00F20F47"/>
    <w:rsid w:val="00F43D86"/>
    <w:rsid w:val="00F5303F"/>
    <w:rsid w:val="00F626D7"/>
    <w:rsid w:val="00F92B93"/>
    <w:rsid w:val="00FB1391"/>
    <w:rsid w:val="00FD6176"/>
    <w:rsid w:val="00FE24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958ACD4-FECE-4060-9DDD-68981C578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1A43"/>
    <w:pPr>
      <w:widowControl w:val="0"/>
      <w:jc w:val="both"/>
    </w:pPr>
    <w:rPr>
      <w:rFonts w:ascii="Times New Roman" w:hAnsi="Times New Roman"/>
    </w:rPr>
  </w:style>
  <w:style w:type="paragraph" w:styleId="1">
    <w:name w:val="heading 1"/>
    <w:basedOn w:val="a"/>
    <w:next w:val="a"/>
    <w:link w:val="1Char"/>
    <w:uiPriority w:val="9"/>
    <w:qFormat/>
    <w:rsid w:val="00EC0F8B"/>
    <w:pPr>
      <w:keepNext/>
      <w:keepLines/>
      <w:spacing w:before="340" w:after="330" w:line="578" w:lineRule="auto"/>
      <w:outlineLvl w:val="0"/>
    </w:pPr>
    <w:rPr>
      <w:bCs/>
      <w:kern w:val="44"/>
      <w:sz w:val="52"/>
      <w:szCs w:val="44"/>
    </w:rPr>
  </w:style>
  <w:style w:type="paragraph" w:styleId="2">
    <w:name w:val="heading 2"/>
    <w:basedOn w:val="a"/>
    <w:next w:val="a"/>
    <w:link w:val="2Char"/>
    <w:uiPriority w:val="9"/>
    <w:unhideWhenUsed/>
    <w:qFormat/>
    <w:rsid w:val="0004128E"/>
    <w:pPr>
      <w:keepNext/>
      <w:keepLines/>
      <w:spacing w:before="260" w:after="260" w:line="416" w:lineRule="auto"/>
      <w:outlineLvl w:val="1"/>
    </w:pPr>
    <w:rPr>
      <w:rFonts w:cstheme="majorBidi"/>
      <w:bCs/>
      <w:sz w:val="44"/>
      <w:szCs w:val="32"/>
    </w:rPr>
  </w:style>
  <w:style w:type="paragraph" w:styleId="3">
    <w:name w:val="heading 3"/>
    <w:basedOn w:val="a"/>
    <w:next w:val="a"/>
    <w:link w:val="3Char"/>
    <w:uiPriority w:val="9"/>
    <w:unhideWhenUsed/>
    <w:qFormat/>
    <w:rsid w:val="00961A43"/>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961A43"/>
    <w:pPr>
      <w:keepNext/>
      <w:keepLines/>
      <w:spacing w:before="280" w:after="290" w:line="376" w:lineRule="auto"/>
      <w:outlineLvl w:val="3"/>
    </w:pPr>
    <w:rPr>
      <w:rFonts w:eastAsiaTheme="majorEastAsia" w:cstheme="majorBidi"/>
      <w:bCs/>
      <w:sz w:val="28"/>
      <w:szCs w:val="28"/>
    </w:rPr>
  </w:style>
  <w:style w:type="paragraph" w:styleId="5">
    <w:name w:val="heading 5"/>
    <w:basedOn w:val="a"/>
    <w:next w:val="a"/>
    <w:link w:val="5Char"/>
    <w:uiPriority w:val="9"/>
    <w:unhideWhenUsed/>
    <w:qFormat/>
    <w:rsid w:val="00961A43"/>
    <w:pPr>
      <w:keepNext/>
      <w:keepLines/>
      <w:spacing w:before="280" w:after="290" w:line="376" w:lineRule="auto"/>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BC67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BC6764"/>
    <w:rPr>
      <w:sz w:val="18"/>
      <w:szCs w:val="18"/>
    </w:rPr>
  </w:style>
  <w:style w:type="paragraph" w:styleId="a4">
    <w:name w:val="footer"/>
    <w:basedOn w:val="a"/>
    <w:link w:val="Char0"/>
    <w:uiPriority w:val="99"/>
    <w:unhideWhenUsed/>
    <w:rsid w:val="00BC6764"/>
    <w:pPr>
      <w:tabs>
        <w:tab w:val="center" w:pos="4153"/>
        <w:tab w:val="right" w:pos="8306"/>
      </w:tabs>
      <w:snapToGrid w:val="0"/>
      <w:jc w:val="left"/>
    </w:pPr>
    <w:rPr>
      <w:sz w:val="18"/>
      <w:szCs w:val="18"/>
    </w:rPr>
  </w:style>
  <w:style w:type="character" w:customStyle="1" w:styleId="Char0">
    <w:name w:val="页脚 Char"/>
    <w:basedOn w:val="a0"/>
    <w:link w:val="a4"/>
    <w:uiPriority w:val="99"/>
    <w:rsid w:val="00BC6764"/>
    <w:rPr>
      <w:sz w:val="18"/>
      <w:szCs w:val="18"/>
    </w:rPr>
  </w:style>
  <w:style w:type="paragraph" w:styleId="a5">
    <w:name w:val="Title"/>
    <w:basedOn w:val="a"/>
    <w:next w:val="a"/>
    <w:link w:val="Char1"/>
    <w:qFormat/>
    <w:rsid w:val="00961A43"/>
    <w:pPr>
      <w:spacing w:before="240" w:after="60" w:line="260" w:lineRule="exact"/>
      <w:jc w:val="left"/>
      <w:outlineLvl w:val="0"/>
    </w:pPr>
    <w:rPr>
      <w:rFonts w:eastAsiaTheme="majorEastAsia" w:cs="Times New Roman"/>
      <w:bCs/>
      <w:sz w:val="52"/>
      <w:szCs w:val="32"/>
    </w:rPr>
  </w:style>
  <w:style w:type="character" w:customStyle="1" w:styleId="Char1">
    <w:name w:val="标题 Char"/>
    <w:basedOn w:val="a0"/>
    <w:link w:val="a5"/>
    <w:rsid w:val="00961A43"/>
    <w:rPr>
      <w:rFonts w:ascii="Times New Roman" w:eastAsiaTheme="majorEastAsia" w:hAnsi="Times New Roman" w:cs="Times New Roman"/>
      <w:bCs/>
      <w:sz w:val="52"/>
      <w:szCs w:val="32"/>
    </w:rPr>
  </w:style>
  <w:style w:type="table" w:styleId="a6">
    <w:name w:val="Table Grid"/>
    <w:basedOn w:val="a1"/>
    <w:rsid w:val="003D1BA3"/>
    <w:tblPr>
      <w:tblInd w:w="0" w:type="dxa"/>
      <w:tblCellMar>
        <w:top w:w="0" w:type="dxa"/>
        <w:left w:w="108" w:type="dxa"/>
        <w:bottom w:w="0" w:type="dxa"/>
        <w:right w:w="108" w:type="dxa"/>
      </w:tblCellMar>
    </w:tblPr>
    <w:tcPr>
      <w:shd w:val="clear" w:color="auto" w:fill="F2F2F2" w:themeFill="background1" w:themeFillShade="F2"/>
    </w:tcPr>
    <w:tblStylePr w:type="firstRow">
      <w:tblPr/>
      <w:tcPr>
        <w:shd w:val="clear" w:color="auto" w:fill="D9D9D9" w:themeFill="background1" w:themeFillShade="D9"/>
      </w:tcPr>
    </w:tblStylePr>
  </w:style>
  <w:style w:type="paragraph" w:styleId="10">
    <w:name w:val="toc 1"/>
    <w:basedOn w:val="a"/>
    <w:next w:val="a"/>
    <w:autoRedefine/>
    <w:uiPriority w:val="39"/>
    <w:unhideWhenUsed/>
    <w:rsid w:val="00984BDB"/>
    <w:pPr>
      <w:spacing w:before="120" w:after="120"/>
      <w:jc w:val="left"/>
    </w:pPr>
    <w:rPr>
      <w:rFonts w:cstheme="minorHAnsi"/>
      <w:b/>
      <w:bCs/>
      <w:caps/>
      <w:sz w:val="20"/>
      <w:szCs w:val="20"/>
    </w:rPr>
  </w:style>
  <w:style w:type="paragraph" w:styleId="20">
    <w:name w:val="toc 2"/>
    <w:basedOn w:val="a"/>
    <w:next w:val="a"/>
    <w:autoRedefine/>
    <w:uiPriority w:val="39"/>
    <w:unhideWhenUsed/>
    <w:rsid w:val="00984BDB"/>
    <w:pPr>
      <w:ind w:left="210"/>
      <w:jc w:val="left"/>
    </w:pPr>
    <w:rPr>
      <w:rFonts w:cstheme="minorHAnsi"/>
      <w:smallCaps/>
      <w:sz w:val="20"/>
      <w:szCs w:val="20"/>
    </w:rPr>
  </w:style>
  <w:style w:type="paragraph" w:styleId="30">
    <w:name w:val="toc 3"/>
    <w:basedOn w:val="a"/>
    <w:next w:val="a"/>
    <w:autoRedefine/>
    <w:uiPriority w:val="39"/>
    <w:unhideWhenUsed/>
    <w:rsid w:val="00984BDB"/>
    <w:pPr>
      <w:ind w:left="420"/>
      <w:jc w:val="left"/>
    </w:pPr>
    <w:rPr>
      <w:rFonts w:cstheme="minorHAnsi"/>
      <w:i/>
      <w:iCs/>
      <w:sz w:val="20"/>
      <w:szCs w:val="20"/>
    </w:rPr>
  </w:style>
  <w:style w:type="paragraph" w:styleId="40">
    <w:name w:val="toc 4"/>
    <w:basedOn w:val="a"/>
    <w:next w:val="a"/>
    <w:autoRedefine/>
    <w:uiPriority w:val="39"/>
    <w:unhideWhenUsed/>
    <w:rsid w:val="00984BDB"/>
    <w:pPr>
      <w:ind w:left="630"/>
      <w:jc w:val="left"/>
    </w:pPr>
    <w:rPr>
      <w:rFonts w:cstheme="minorHAnsi"/>
      <w:sz w:val="18"/>
      <w:szCs w:val="18"/>
    </w:rPr>
  </w:style>
  <w:style w:type="paragraph" w:styleId="50">
    <w:name w:val="toc 5"/>
    <w:basedOn w:val="a"/>
    <w:next w:val="a"/>
    <w:autoRedefine/>
    <w:uiPriority w:val="39"/>
    <w:unhideWhenUsed/>
    <w:rsid w:val="00984BDB"/>
    <w:pPr>
      <w:ind w:left="840"/>
      <w:jc w:val="left"/>
    </w:pPr>
    <w:rPr>
      <w:rFonts w:cstheme="minorHAnsi"/>
      <w:sz w:val="18"/>
      <w:szCs w:val="18"/>
    </w:rPr>
  </w:style>
  <w:style w:type="paragraph" w:styleId="6">
    <w:name w:val="toc 6"/>
    <w:basedOn w:val="a"/>
    <w:next w:val="a"/>
    <w:autoRedefine/>
    <w:uiPriority w:val="39"/>
    <w:unhideWhenUsed/>
    <w:rsid w:val="00984BDB"/>
    <w:pPr>
      <w:ind w:left="1050"/>
      <w:jc w:val="left"/>
    </w:pPr>
    <w:rPr>
      <w:rFonts w:cstheme="minorHAnsi"/>
      <w:sz w:val="18"/>
      <w:szCs w:val="18"/>
    </w:rPr>
  </w:style>
  <w:style w:type="paragraph" w:styleId="7">
    <w:name w:val="toc 7"/>
    <w:basedOn w:val="a"/>
    <w:next w:val="a"/>
    <w:autoRedefine/>
    <w:uiPriority w:val="39"/>
    <w:unhideWhenUsed/>
    <w:rsid w:val="00984BDB"/>
    <w:pPr>
      <w:ind w:left="1260"/>
      <w:jc w:val="left"/>
    </w:pPr>
    <w:rPr>
      <w:rFonts w:cstheme="minorHAnsi"/>
      <w:sz w:val="18"/>
      <w:szCs w:val="18"/>
    </w:rPr>
  </w:style>
  <w:style w:type="paragraph" w:styleId="8">
    <w:name w:val="toc 8"/>
    <w:basedOn w:val="a"/>
    <w:next w:val="a"/>
    <w:autoRedefine/>
    <w:uiPriority w:val="39"/>
    <w:unhideWhenUsed/>
    <w:rsid w:val="00984BDB"/>
    <w:pPr>
      <w:ind w:left="1470"/>
      <w:jc w:val="left"/>
    </w:pPr>
    <w:rPr>
      <w:rFonts w:cstheme="minorHAnsi"/>
      <w:sz w:val="18"/>
      <w:szCs w:val="18"/>
    </w:rPr>
  </w:style>
  <w:style w:type="paragraph" w:styleId="9">
    <w:name w:val="toc 9"/>
    <w:basedOn w:val="a"/>
    <w:next w:val="a"/>
    <w:autoRedefine/>
    <w:uiPriority w:val="39"/>
    <w:unhideWhenUsed/>
    <w:rsid w:val="00984BDB"/>
    <w:pPr>
      <w:ind w:left="1680"/>
      <w:jc w:val="left"/>
    </w:pPr>
    <w:rPr>
      <w:rFonts w:cstheme="minorHAnsi"/>
      <w:sz w:val="18"/>
      <w:szCs w:val="18"/>
    </w:rPr>
  </w:style>
  <w:style w:type="character" w:styleId="a7">
    <w:name w:val="Hyperlink"/>
    <w:basedOn w:val="a0"/>
    <w:uiPriority w:val="99"/>
    <w:unhideWhenUsed/>
    <w:rsid w:val="00984BDB"/>
    <w:rPr>
      <w:color w:val="0563C1" w:themeColor="hyperlink"/>
      <w:u w:val="single"/>
    </w:rPr>
  </w:style>
  <w:style w:type="character" w:customStyle="1" w:styleId="1Char">
    <w:name w:val="标题 1 Char"/>
    <w:basedOn w:val="a0"/>
    <w:link w:val="1"/>
    <w:uiPriority w:val="9"/>
    <w:rsid w:val="00EC0F8B"/>
    <w:rPr>
      <w:rFonts w:eastAsia="微软雅黑"/>
      <w:bCs/>
      <w:kern w:val="44"/>
      <w:sz w:val="52"/>
      <w:szCs w:val="44"/>
    </w:rPr>
  </w:style>
  <w:style w:type="character" w:customStyle="1" w:styleId="2Char">
    <w:name w:val="标题 2 Char"/>
    <w:basedOn w:val="a0"/>
    <w:link w:val="2"/>
    <w:uiPriority w:val="9"/>
    <w:rsid w:val="0004128E"/>
    <w:rPr>
      <w:rFonts w:ascii="Times New Roman" w:hAnsi="Times New Roman" w:cstheme="majorBidi"/>
      <w:bCs/>
      <w:sz w:val="44"/>
      <w:szCs w:val="32"/>
    </w:rPr>
  </w:style>
  <w:style w:type="character" w:customStyle="1" w:styleId="3Char">
    <w:name w:val="标题 3 Char"/>
    <w:basedOn w:val="a0"/>
    <w:link w:val="3"/>
    <w:uiPriority w:val="9"/>
    <w:rsid w:val="00961A43"/>
    <w:rPr>
      <w:rFonts w:ascii="Times New Roman" w:hAnsi="Times New Roman"/>
      <w:bCs/>
      <w:sz w:val="32"/>
      <w:szCs w:val="32"/>
    </w:rPr>
  </w:style>
  <w:style w:type="character" w:customStyle="1" w:styleId="4Char">
    <w:name w:val="标题 4 Char"/>
    <w:basedOn w:val="a0"/>
    <w:link w:val="4"/>
    <w:uiPriority w:val="9"/>
    <w:rsid w:val="00961A43"/>
    <w:rPr>
      <w:rFonts w:ascii="Times New Roman" w:eastAsiaTheme="majorEastAsia" w:hAnsi="Times New Roman" w:cstheme="majorBidi"/>
      <w:bCs/>
      <w:sz w:val="28"/>
      <w:szCs w:val="28"/>
    </w:rPr>
  </w:style>
  <w:style w:type="character" w:customStyle="1" w:styleId="5Char">
    <w:name w:val="标题 5 Char"/>
    <w:basedOn w:val="a0"/>
    <w:link w:val="5"/>
    <w:uiPriority w:val="9"/>
    <w:rsid w:val="00961A43"/>
    <w:rPr>
      <w:rFonts w:ascii="Times New Roman" w:hAnsi="Times New Roman"/>
      <w:b/>
      <w:bCs/>
      <w:szCs w:val="28"/>
    </w:rPr>
  </w:style>
  <w:style w:type="table" w:customStyle="1" w:styleId="11">
    <w:name w:val="网格型1"/>
    <w:basedOn w:val="a1"/>
    <w:next w:val="a6"/>
    <w:rsid w:val="00520734"/>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Normal (Web)"/>
    <w:basedOn w:val="a"/>
    <w:uiPriority w:val="99"/>
    <w:semiHidden/>
    <w:unhideWhenUsed/>
    <w:rsid w:val="00D03324"/>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03324"/>
    <w:rPr>
      <w:b/>
      <w:bCs/>
    </w:rPr>
  </w:style>
  <w:style w:type="table" w:styleId="12">
    <w:name w:val="Plain Table 1"/>
    <w:basedOn w:val="a1"/>
    <w:uiPriority w:val="41"/>
    <w:rsid w:val="00C3003B"/>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List Paragraph"/>
    <w:basedOn w:val="a"/>
    <w:uiPriority w:val="34"/>
    <w:qFormat/>
    <w:rsid w:val="00C3003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01805">
      <w:bodyDiv w:val="1"/>
      <w:marLeft w:val="0"/>
      <w:marRight w:val="0"/>
      <w:marTop w:val="0"/>
      <w:marBottom w:val="0"/>
      <w:divBdr>
        <w:top w:val="none" w:sz="0" w:space="0" w:color="auto"/>
        <w:left w:val="none" w:sz="0" w:space="0" w:color="auto"/>
        <w:bottom w:val="none" w:sz="0" w:space="0" w:color="auto"/>
        <w:right w:val="none" w:sz="0" w:space="0" w:color="auto"/>
      </w:divBdr>
    </w:div>
    <w:div w:id="522746926">
      <w:bodyDiv w:val="1"/>
      <w:marLeft w:val="0"/>
      <w:marRight w:val="0"/>
      <w:marTop w:val="0"/>
      <w:marBottom w:val="0"/>
      <w:divBdr>
        <w:top w:val="none" w:sz="0" w:space="0" w:color="auto"/>
        <w:left w:val="none" w:sz="0" w:space="0" w:color="auto"/>
        <w:bottom w:val="none" w:sz="0" w:space="0" w:color="auto"/>
        <w:right w:val="none" w:sz="0" w:space="0" w:color="auto"/>
      </w:divBdr>
      <w:divsChild>
        <w:div w:id="2081822996">
          <w:marLeft w:val="0"/>
          <w:marRight w:val="0"/>
          <w:marTop w:val="0"/>
          <w:marBottom w:val="0"/>
          <w:divBdr>
            <w:top w:val="none" w:sz="0" w:space="0" w:color="auto"/>
            <w:left w:val="none" w:sz="0" w:space="0" w:color="auto"/>
            <w:bottom w:val="none" w:sz="0" w:space="0" w:color="auto"/>
            <w:right w:val="none" w:sz="0" w:space="0" w:color="auto"/>
          </w:divBdr>
          <w:divsChild>
            <w:div w:id="1435593996">
              <w:marLeft w:val="0"/>
              <w:marRight w:val="0"/>
              <w:marTop w:val="0"/>
              <w:marBottom w:val="0"/>
              <w:divBdr>
                <w:top w:val="single" w:sz="6" w:space="7" w:color="DDDDDD"/>
                <w:left w:val="single" w:sz="6" w:space="7" w:color="DDDDDD"/>
                <w:bottom w:val="single" w:sz="6" w:space="7" w:color="DDDDDD"/>
                <w:right w:val="single" w:sz="6" w:space="7" w:color="DDDDDD"/>
              </w:divBdr>
              <w:divsChild>
                <w:div w:id="66995607">
                  <w:marLeft w:val="0"/>
                  <w:marRight w:val="0"/>
                  <w:marTop w:val="0"/>
                  <w:marBottom w:val="0"/>
                  <w:divBdr>
                    <w:top w:val="single" w:sz="6" w:space="5" w:color="DDDDDD"/>
                    <w:left w:val="single" w:sz="6" w:space="0" w:color="DDDDDD"/>
                    <w:bottom w:val="single" w:sz="6" w:space="5" w:color="DDDDDD"/>
                    <w:right w:val="single" w:sz="6" w:space="0" w:color="DDDDDD"/>
                  </w:divBdr>
                  <w:divsChild>
                    <w:div w:id="1292439797">
                      <w:marLeft w:val="0"/>
                      <w:marRight w:val="0"/>
                      <w:marTop w:val="0"/>
                      <w:marBottom w:val="0"/>
                      <w:divBdr>
                        <w:top w:val="none" w:sz="0" w:space="0" w:color="auto"/>
                        <w:left w:val="none" w:sz="0" w:space="0" w:color="auto"/>
                        <w:bottom w:val="none" w:sz="0" w:space="0" w:color="auto"/>
                        <w:right w:val="none" w:sz="0" w:space="0" w:color="auto"/>
                      </w:divBdr>
                      <w:divsChild>
                        <w:div w:id="55974158">
                          <w:marLeft w:val="300"/>
                          <w:marRight w:val="300"/>
                          <w:marTop w:val="300"/>
                          <w:marBottom w:val="300"/>
                          <w:divBdr>
                            <w:top w:val="none" w:sz="0" w:space="0" w:color="auto"/>
                            <w:left w:val="none" w:sz="0" w:space="0" w:color="auto"/>
                            <w:bottom w:val="none" w:sz="0" w:space="0" w:color="auto"/>
                            <w:right w:val="none" w:sz="0" w:space="0" w:color="auto"/>
                          </w:divBdr>
                          <w:divsChild>
                            <w:div w:id="9682429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394448">
      <w:bodyDiv w:val="1"/>
      <w:marLeft w:val="0"/>
      <w:marRight w:val="0"/>
      <w:marTop w:val="0"/>
      <w:marBottom w:val="0"/>
      <w:divBdr>
        <w:top w:val="none" w:sz="0" w:space="0" w:color="auto"/>
        <w:left w:val="none" w:sz="0" w:space="0" w:color="auto"/>
        <w:bottom w:val="none" w:sz="0" w:space="0" w:color="auto"/>
        <w:right w:val="none" w:sz="0" w:space="0" w:color="auto"/>
      </w:divBdr>
    </w:div>
    <w:div w:id="1003051381">
      <w:bodyDiv w:val="1"/>
      <w:marLeft w:val="0"/>
      <w:marRight w:val="0"/>
      <w:marTop w:val="0"/>
      <w:marBottom w:val="0"/>
      <w:divBdr>
        <w:top w:val="none" w:sz="0" w:space="0" w:color="auto"/>
        <w:left w:val="none" w:sz="0" w:space="0" w:color="auto"/>
        <w:bottom w:val="none" w:sz="0" w:space="0" w:color="auto"/>
        <w:right w:val="none" w:sz="0" w:space="0" w:color="auto"/>
      </w:divBdr>
    </w:div>
    <w:div w:id="1088043638">
      <w:bodyDiv w:val="1"/>
      <w:marLeft w:val="0"/>
      <w:marRight w:val="0"/>
      <w:marTop w:val="0"/>
      <w:marBottom w:val="0"/>
      <w:divBdr>
        <w:top w:val="none" w:sz="0" w:space="0" w:color="auto"/>
        <w:left w:val="none" w:sz="0" w:space="0" w:color="auto"/>
        <w:bottom w:val="none" w:sz="0" w:space="0" w:color="auto"/>
        <w:right w:val="none" w:sz="0" w:space="0" w:color="auto"/>
      </w:divBdr>
    </w:div>
    <w:div w:id="1281843050">
      <w:bodyDiv w:val="1"/>
      <w:marLeft w:val="0"/>
      <w:marRight w:val="0"/>
      <w:marTop w:val="0"/>
      <w:marBottom w:val="0"/>
      <w:divBdr>
        <w:top w:val="none" w:sz="0" w:space="0" w:color="auto"/>
        <w:left w:val="none" w:sz="0" w:space="0" w:color="auto"/>
        <w:bottom w:val="none" w:sz="0" w:space="0" w:color="auto"/>
        <w:right w:val="none" w:sz="0" w:space="0" w:color="auto"/>
      </w:divBdr>
    </w:div>
    <w:div w:id="1320813979">
      <w:bodyDiv w:val="1"/>
      <w:marLeft w:val="0"/>
      <w:marRight w:val="0"/>
      <w:marTop w:val="0"/>
      <w:marBottom w:val="0"/>
      <w:divBdr>
        <w:top w:val="none" w:sz="0" w:space="0" w:color="auto"/>
        <w:left w:val="none" w:sz="0" w:space="0" w:color="auto"/>
        <w:bottom w:val="none" w:sz="0" w:space="0" w:color="auto"/>
        <w:right w:val="none" w:sz="0" w:space="0" w:color="auto"/>
      </w:divBdr>
      <w:divsChild>
        <w:div w:id="10231488">
          <w:marLeft w:val="0"/>
          <w:marRight w:val="0"/>
          <w:marTop w:val="0"/>
          <w:marBottom w:val="0"/>
          <w:divBdr>
            <w:top w:val="none" w:sz="0" w:space="0" w:color="auto"/>
            <w:left w:val="none" w:sz="0" w:space="0" w:color="auto"/>
            <w:bottom w:val="none" w:sz="0" w:space="0" w:color="auto"/>
            <w:right w:val="none" w:sz="0" w:space="0" w:color="auto"/>
          </w:divBdr>
          <w:divsChild>
            <w:div w:id="1477532418">
              <w:marLeft w:val="0"/>
              <w:marRight w:val="0"/>
              <w:marTop w:val="0"/>
              <w:marBottom w:val="0"/>
              <w:divBdr>
                <w:top w:val="single" w:sz="6" w:space="7" w:color="DDDDDD"/>
                <w:left w:val="single" w:sz="6" w:space="7" w:color="DDDDDD"/>
                <w:bottom w:val="single" w:sz="6" w:space="7" w:color="DDDDDD"/>
                <w:right w:val="single" w:sz="6" w:space="7" w:color="DDDDDD"/>
              </w:divBdr>
              <w:divsChild>
                <w:div w:id="420415457">
                  <w:marLeft w:val="0"/>
                  <w:marRight w:val="0"/>
                  <w:marTop w:val="0"/>
                  <w:marBottom w:val="0"/>
                  <w:divBdr>
                    <w:top w:val="single" w:sz="6" w:space="5" w:color="DDDDDD"/>
                    <w:left w:val="single" w:sz="6" w:space="0" w:color="DDDDDD"/>
                    <w:bottom w:val="single" w:sz="6" w:space="5" w:color="DDDDDD"/>
                    <w:right w:val="single" w:sz="6" w:space="0" w:color="DDDDDD"/>
                  </w:divBdr>
                  <w:divsChild>
                    <w:div w:id="2139106558">
                      <w:marLeft w:val="0"/>
                      <w:marRight w:val="0"/>
                      <w:marTop w:val="0"/>
                      <w:marBottom w:val="0"/>
                      <w:divBdr>
                        <w:top w:val="none" w:sz="0" w:space="0" w:color="auto"/>
                        <w:left w:val="none" w:sz="0" w:space="0" w:color="auto"/>
                        <w:bottom w:val="none" w:sz="0" w:space="0" w:color="auto"/>
                        <w:right w:val="none" w:sz="0" w:space="0" w:color="auto"/>
                      </w:divBdr>
                      <w:divsChild>
                        <w:div w:id="660473056">
                          <w:marLeft w:val="300"/>
                          <w:marRight w:val="300"/>
                          <w:marTop w:val="300"/>
                          <w:marBottom w:val="300"/>
                          <w:divBdr>
                            <w:top w:val="none" w:sz="0" w:space="0" w:color="auto"/>
                            <w:left w:val="none" w:sz="0" w:space="0" w:color="auto"/>
                            <w:bottom w:val="none" w:sz="0" w:space="0" w:color="auto"/>
                            <w:right w:val="none" w:sz="0" w:space="0" w:color="auto"/>
                          </w:divBdr>
                          <w:divsChild>
                            <w:div w:id="9956810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160003">
      <w:bodyDiv w:val="1"/>
      <w:marLeft w:val="0"/>
      <w:marRight w:val="0"/>
      <w:marTop w:val="0"/>
      <w:marBottom w:val="0"/>
      <w:divBdr>
        <w:top w:val="none" w:sz="0" w:space="0" w:color="auto"/>
        <w:left w:val="none" w:sz="0" w:space="0" w:color="auto"/>
        <w:bottom w:val="none" w:sz="0" w:space="0" w:color="auto"/>
        <w:right w:val="none" w:sz="0" w:space="0" w:color="auto"/>
      </w:divBdr>
    </w:div>
    <w:div w:id="1739748912">
      <w:bodyDiv w:val="1"/>
      <w:marLeft w:val="0"/>
      <w:marRight w:val="0"/>
      <w:marTop w:val="0"/>
      <w:marBottom w:val="0"/>
      <w:divBdr>
        <w:top w:val="none" w:sz="0" w:space="0" w:color="auto"/>
        <w:left w:val="none" w:sz="0" w:space="0" w:color="auto"/>
        <w:bottom w:val="none" w:sz="0" w:space="0" w:color="auto"/>
        <w:right w:val="none" w:sz="0" w:space="0" w:color="auto"/>
      </w:divBdr>
      <w:divsChild>
        <w:div w:id="556863465">
          <w:marLeft w:val="0"/>
          <w:marRight w:val="0"/>
          <w:marTop w:val="0"/>
          <w:marBottom w:val="0"/>
          <w:divBdr>
            <w:top w:val="none" w:sz="0" w:space="0" w:color="auto"/>
            <w:left w:val="none" w:sz="0" w:space="0" w:color="auto"/>
            <w:bottom w:val="none" w:sz="0" w:space="0" w:color="auto"/>
            <w:right w:val="none" w:sz="0" w:space="0" w:color="auto"/>
          </w:divBdr>
          <w:divsChild>
            <w:div w:id="1983078538">
              <w:marLeft w:val="0"/>
              <w:marRight w:val="0"/>
              <w:marTop w:val="0"/>
              <w:marBottom w:val="0"/>
              <w:divBdr>
                <w:top w:val="single" w:sz="6" w:space="7" w:color="DDDDDD"/>
                <w:left w:val="single" w:sz="6" w:space="7" w:color="DDDDDD"/>
                <w:bottom w:val="single" w:sz="6" w:space="7" w:color="DDDDDD"/>
                <w:right w:val="single" w:sz="6" w:space="7" w:color="DDDDDD"/>
              </w:divBdr>
              <w:divsChild>
                <w:div w:id="2009746897">
                  <w:marLeft w:val="0"/>
                  <w:marRight w:val="0"/>
                  <w:marTop w:val="0"/>
                  <w:marBottom w:val="0"/>
                  <w:divBdr>
                    <w:top w:val="single" w:sz="6" w:space="5" w:color="DDDDDD"/>
                    <w:left w:val="single" w:sz="6" w:space="0" w:color="DDDDDD"/>
                    <w:bottom w:val="single" w:sz="6" w:space="5" w:color="DDDDDD"/>
                    <w:right w:val="single" w:sz="6" w:space="0" w:color="DDDDDD"/>
                  </w:divBdr>
                  <w:divsChild>
                    <w:div w:id="1497455986">
                      <w:marLeft w:val="0"/>
                      <w:marRight w:val="0"/>
                      <w:marTop w:val="0"/>
                      <w:marBottom w:val="0"/>
                      <w:divBdr>
                        <w:top w:val="none" w:sz="0" w:space="0" w:color="auto"/>
                        <w:left w:val="none" w:sz="0" w:space="0" w:color="auto"/>
                        <w:bottom w:val="none" w:sz="0" w:space="0" w:color="auto"/>
                        <w:right w:val="none" w:sz="0" w:space="0" w:color="auto"/>
                      </w:divBdr>
                      <w:divsChild>
                        <w:div w:id="964309581">
                          <w:marLeft w:val="300"/>
                          <w:marRight w:val="300"/>
                          <w:marTop w:val="300"/>
                          <w:marBottom w:val="300"/>
                          <w:divBdr>
                            <w:top w:val="none" w:sz="0" w:space="0" w:color="auto"/>
                            <w:left w:val="none" w:sz="0" w:space="0" w:color="auto"/>
                            <w:bottom w:val="none" w:sz="0" w:space="0" w:color="auto"/>
                            <w:right w:val="none" w:sz="0" w:space="0" w:color="auto"/>
                          </w:divBdr>
                          <w:divsChild>
                            <w:div w:id="44061519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130631">
      <w:bodyDiv w:val="1"/>
      <w:marLeft w:val="0"/>
      <w:marRight w:val="0"/>
      <w:marTop w:val="0"/>
      <w:marBottom w:val="0"/>
      <w:divBdr>
        <w:top w:val="none" w:sz="0" w:space="0" w:color="auto"/>
        <w:left w:val="none" w:sz="0" w:space="0" w:color="auto"/>
        <w:bottom w:val="none" w:sz="0" w:space="0" w:color="auto"/>
        <w:right w:val="none" w:sz="0" w:space="0" w:color="auto"/>
      </w:divBdr>
      <w:divsChild>
        <w:div w:id="1861115413">
          <w:marLeft w:val="0"/>
          <w:marRight w:val="0"/>
          <w:marTop w:val="0"/>
          <w:marBottom w:val="0"/>
          <w:divBdr>
            <w:top w:val="none" w:sz="0" w:space="0" w:color="auto"/>
            <w:left w:val="none" w:sz="0" w:space="0" w:color="auto"/>
            <w:bottom w:val="none" w:sz="0" w:space="0" w:color="auto"/>
            <w:right w:val="none" w:sz="0" w:space="0" w:color="auto"/>
          </w:divBdr>
          <w:divsChild>
            <w:div w:id="420834418">
              <w:marLeft w:val="0"/>
              <w:marRight w:val="0"/>
              <w:marTop w:val="0"/>
              <w:marBottom w:val="0"/>
              <w:divBdr>
                <w:top w:val="single" w:sz="6" w:space="7" w:color="DDDDDD"/>
                <w:left w:val="single" w:sz="6" w:space="7" w:color="DDDDDD"/>
                <w:bottom w:val="single" w:sz="6" w:space="7" w:color="DDDDDD"/>
                <w:right w:val="single" w:sz="6" w:space="7" w:color="DDDDDD"/>
              </w:divBdr>
              <w:divsChild>
                <w:div w:id="1283926576">
                  <w:marLeft w:val="0"/>
                  <w:marRight w:val="0"/>
                  <w:marTop w:val="0"/>
                  <w:marBottom w:val="0"/>
                  <w:divBdr>
                    <w:top w:val="single" w:sz="6" w:space="5" w:color="DDDDDD"/>
                    <w:left w:val="single" w:sz="6" w:space="0" w:color="DDDDDD"/>
                    <w:bottom w:val="single" w:sz="6" w:space="5" w:color="DDDDDD"/>
                    <w:right w:val="single" w:sz="6" w:space="0" w:color="DDDDDD"/>
                  </w:divBdr>
                  <w:divsChild>
                    <w:div w:id="1688410216">
                      <w:marLeft w:val="0"/>
                      <w:marRight w:val="0"/>
                      <w:marTop w:val="0"/>
                      <w:marBottom w:val="0"/>
                      <w:divBdr>
                        <w:top w:val="none" w:sz="0" w:space="0" w:color="auto"/>
                        <w:left w:val="none" w:sz="0" w:space="0" w:color="auto"/>
                        <w:bottom w:val="none" w:sz="0" w:space="0" w:color="auto"/>
                        <w:right w:val="none" w:sz="0" w:space="0" w:color="auto"/>
                      </w:divBdr>
                      <w:divsChild>
                        <w:div w:id="1007824702">
                          <w:marLeft w:val="300"/>
                          <w:marRight w:val="300"/>
                          <w:marTop w:val="300"/>
                          <w:marBottom w:val="300"/>
                          <w:divBdr>
                            <w:top w:val="none" w:sz="0" w:space="0" w:color="auto"/>
                            <w:left w:val="none" w:sz="0" w:space="0" w:color="auto"/>
                            <w:bottom w:val="none" w:sz="0" w:space="0" w:color="auto"/>
                            <w:right w:val="none" w:sz="0" w:space="0" w:color="auto"/>
                          </w:divBdr>
                          <w:divsChild>
                            <w:div w:id="34282434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669700">
      <w:bodyDiv w:val="1"/>
      <w:marLeft w:val="0"/>
      <w:marRight w:val="0"/>
      <w:marTop w:val="0"/>
      <w:marBottom w:val="0"/>
      <w:divBdr>
        <w:top w:val="none" w:sz="0" w:space="0" w:color="auto"/>
        <w:left w:val="none" w:sz="0" w:space="0" w:color="auto"/>
        <w:bottom w:val="none" w:sz="0" w:space="0" w:color="auto"/>
        <w:right w:val="none" w:sz="0" w:space="0" w:color="auto"/>
      </w:divBdr>
    </w:div>
    <w:div w:id="2064332941">
      <w:bodyDiv w:val="1"/>
      <w:marLeft w:val="0"/>
      <w:marRight w:val="0"/>
      <w:marTop w:val="0"/>
      <w:marBottom w:val="0"/>
      <w:divBdr>
        <w:top w:val="none" w:sz="0" w:space="0" w:color="auto"/>
        <w:left w:val="none" w:sz="0" w:space="0" w:color="auto"/>
        <w:bottom w:val="none" w:sz="0" w:space="0" w:color="auto"/>
        <w:right w:val="none" w:sz="0" w:space="0" w:color="auto"/>
      </w:divBdr>
      <w:divsChild>
        <w:div w:id="1317539537">
          <w:marLeft w:val="0"/>
          <w:marRight w:val="0"/>
          <w:marTop w:val="0"/>
          <w:marBottom w:val="0"/>
          <w:divBdr>
            <w:top w:val="none" w:sz="0" w:space="0" w:color="auto"/>
            <w:left w:val="none" w:sz="0" w:space="0" w:color="auto"/>
            <w:bottom w:val="none" w:sz="0" w:space="0" w:color="auto"/>
            <w:right w:val="none" w:sz="0" w:space="0" w:color="auto"/>
          </w:divBdr>
          <w:divsChild>
            <w:div w:id="1507358043">
              <w:marLeft w:val="0"/>
              <w:marRight w:val="0"/>
              <w:marTop w:val="0"/>
              <w:marBottom w:val="0"/>
              <w:divBdr>
                <w:top w:val="single" w:sz="6" w:space="7" w:color="DDDDDD"/>
                <w:left w:val="single" w:sz="6" w:space="7" w:color="DDDDDD"/>
                <w:bottom w:val="single" w:sz="6" w:space="7" w:color="DDDDDD"/>
                <w:right w:val="single" w:sz="6" w:space="7" w:color="DDDDDD"/>
              </w:divBdr>
              <w:divsChild>
                <w:div w:id="1890220907">
                  <w:marLeft w:val="0"/>
                  <w:marRight w:val="0"/>
                  <w:marTop w:val="0"/>
                  <w:marBottom w:val="0"/>
                  <w:divBdr>
                    <w:top w:val="single" w:sz="6" w:space="5" w:color="DDDDDD"/>
                    <w:left w:val="single" w:sz="6" w:space="0" w:color="DDDDDD"/>
                    <w:bottom w:val="single" w:sz="6" w:space="5" w:color="DDDDDD"/>
                    <w:right w:val="single" w:sz="6" w:space="0" w:color="DDDDDD"/>
                  </w:divBdr>
                  <w:divsChild>
                    <w:div w:id="59182374">
                      <w:marLeft w:val="0"/>
                      <w:marRight w:val="0"/>
                      <w:marTop w:val="0"/>
                      <w:marBottom w:val="0"/>
                      <w:divBdr>
                        <w:top w:val="none" w:sz="0" w:space="0" w:color="auto"/>
                        <w:left w:val="none" w:sz="0" w:space="0" w:color="auto"/>
                        <w:bottom w:val="none" w:sz="0" w:space="0" w:color="auto"/>
                        <w:right w:val="none" w:sz="0" w:space="0" w:color="auto"/>
                      </w:divBdr>
                      <w:divsChild>
                        <w:div w:id="654451691">
                          <w:marLeft w:val="300"/>
                          <w:marRight w:val="300"/>
                          <w:marTop w:val="300"/>
                          <w:marBottom w:val="300"/>
                          <w:divBdr>
                            <w:top w:val="none" w:sz="0" w:space="0" w:color="auto"/>
                            <w:left w:val="none" w:sz="0" w:space="0" w:color="auto"/>
                            <w:bottom w:val="none" w:sz="0" w:space="0" w:color="auto"/>
                            <w:right w:val="none" w:sz="0" w:space="0" w:color="auto"/>
                          </w:divBdr>
                          <w:divsChild>
                            <w:div w:id="129047174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001267">
      <w:bodyDiv w:val="1"/>
      <w:marLeft w:val="0"/>
      <w:marRight w:val="0"/>
      <w:marTop w:val="0"/>
      <w:marBottom w:val="0"/>
      <w:divBdr>
        <w:top w:val="none" w:sz="0" w:space="0" w:color="auto"/>
        <w:left w:val="none" w:sz="0" w:space="0" w:color="auto"/>
        <w:bottom w:val="none" w:sz="0" w:space="0" w:color="auto"/>
        <w:right w:val="none" w:sz="0" w:space="0" w:color="auto"/>
      </w:divBdr>
    </w:div>
    <w:div w:id="2141265735">
      <w:bodyDiv w:val="1"/>
      <w:marLeft w:val="0"/>
      <w:marRight w:val="0"/>
      <w:marTop w:val="0"/>
      <w:marBottom w:val="0"/>
      <w:divBdr>
        <w:top w:val="none" w:sz="0" w:space="0" w:color="auto"/>
        <w:left w:val="none" w:sz="0" w:space="0" w:color="auto"/>
        <w:bottom w:val="none" w:sz="0" w:space="0" w:color="auto"/>
        <w:right w:val="none" w:sz="0" w:space="0" w:color="auto"/>
      </w:divBdr>
      <w:divsChild>
        <w:div w:id="235674526">
          <w:marLeft w:val="0"/>
          <w:marRight w:val="0"/>
          <w:marTop w:val="0"/>
          <w:marBottom w:val="0"/>
          <w:divBdr>
            <w:top w:val="none" w:sz="0" w:space="0" w:color="auto"/>
            <w:left w:val="none" w:sz="0" w:space="0" w:color="auto"/>
            <w:bottom w:val="none" w:sz="0" w:space="0" w:color="auto"/>
            <w:right w:val="none" w:sz="0" w:space="0" w:color="auto"/>
          </w:divBdr>
          <w:divsChild>
            <w:div w:id="1822428124">
              <w:marLeft w:val="0"/>
              <w:marRight w:val="0"/>
              <w:marTop w:val="0"/>
              <w:marBottom w:val="0"/>
              <w:divBdr>
                <w:top w:val="none" w:sz="0" w:space="0" w:color="auto"/>
                <w:left w:val="none" w:sz="0" w:space="0" w:color="auto"/>
                <w:bottom w:val="none" w:sz="0" w:space="0" w:color="auto"/>
                <w:right w:val="none" w:sz="0" w:space="0" w:color="auto"/>
              </w:divBdr>
              <w:divsChild>
                <w:div w:id="1959532311">
                  <w:marLeft w:val="0"/>
                  <w:marRight w:val="0"/>
                  <w:marTop w:val="0"/>
                  <w:marBottom w:val="0"/>
                  <w:divBdr>
                    <w:top w:val="none" w:sz="0" w:space="0" w:color="auto"/>
                    <w:left w:val="none" w:sz="0" w:space="0" w:color="auto"/>
                    <w:bottom w:val="none" w:sz="0" w:space="0" w:color="auto"/>
                    <w:right w:val="none" w:sz="0" w:space="0" w:color="auto"/>
                  </w:divBdr>
                  <w:divsChild>
                    <w:div w:id="123065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2.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4.png"/><Relationship Id="rId138" Type="http://schemas.openxmlformats.org/officeDocument/2006/relationships/header" Target="header3.xml"/><Relationship Id="rId16" Type="http://schemas.openxmlformats.org/officeDocument/2006/relationships/image" Target="media/image7.png"/><Relationship Id="rId107" Type="http://schemas.openxmlformats.org/officeDocument/2006/relationships/image" Target="media/image8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69.png"/><Relationship Id="rId102" Type="http://schemas.openxmlformats.org/officeDocument/2006/relationships/hyperlink" Target="http://shelwee.qiniudn.com/wp-content/uploads/2011/04/debug-f2.png" TargetMode="External"/><Relationship Id="rId123" Type="http://schemas.openxmlformats.org/officeDocument/2006/relationships/image" Target="media/image95.png"/><Relationship Id="rId128" Type="http://schemas.openxmlformats.org/officeDocument/2006/relationships/hyperlink" Target="http://shelwee.qiniudn.com/wp-content/uploads/2011/04/debug-t.png" TargetMode="External"/><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hyperlink" Target="http://shelwee.qiniudn.com/wp-content/uploads/2011/04/debug-d3.png"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0.png"/><Relationship Id="rId118" Type="http://schemas.openxmlformats.org/officeDocument/2006/relationships/hyperlink" Target="http://shelwee.qiniudn.com/wp-content/uploads/2011/04/debug-u2.png" TargetMode="External"/><Relationship Id="rId134" Type="http://schemas.openxmlformats.org/officeDocument/2006/relationships/hyperlink" Target="http://photo.blog.sina.com.cn/showpic.html#blogid=7d55e87a01016b8m&amp;url=http://s9.sinaimg.cn/orignal/7d55e87axcdd471264418" TargetMode="External"/><Relationship Id="rId139"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85.png"/><Relationship Id="rId108" Type="http://schemas.openxmlformats.org/officeDocument/2006/relationships/hyperlink" Target="http://shelwee.qiniudn.com/wp-content/uploads/2011/04/debug-s.png" TargetMode="External"/><Relationship Id="rId124" Type="http://schemas.openxmlformats.org/officeDocument/2006/relationships/hyperlink" Target="http://shelwee.qiniudn.com/wp-content/uploads/2011/04/debug-l.png" TargetMode="External"/><Relationship Id="rId129"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hyperlink" Target="http://shelwee.qiniudn.com/wp-content/uploads/2011/04/debug-d1.png" TargetMode="External"/><Relationship Id="rId96" Type="http://schemas.openxmlformats.org/officeDocument/2006/relationships/image" Target="media/image81.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shelwee.qiniudn.com/wp-content/uploads/2011/04/debug-g2.png" TargetMode="External"/><Relationship Id="rId119" Type="http://schemas.openxmlformats.org/officeDocument/2006/relationships/image" Target="media/image93.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hyperlink" Target="http://shelwee.qiniudn.com/wp-content/uploads/2011/04/debug-p.png" TargetMode="External"/><Relationship Id="rId135" Type="http://schemas.openxmlformats.org/officeDocument/2006/relationships/image" Target="media/image10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88.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helwee.qiniudn.com/wp-content/uploads/2011/04/debug-d4.png" TargetMode="External"/><Relationship Id="rId104" Type="http://schemas.openxmlformats.org/officeDocument/2006/relationships/hyperlink" Target="http://shelwee.qiniudn.com/wp-content/uploads/2011/04/debug-m.png" TargetMode="External"/><Relationship Id="rId120" Type="http://schemas.openxmlformats.org/officeDocument/2006/relationships/hyperlink" Target="http://shelwee.qiniudn.com/wp-content/uploads/2011/04/debug-n1.png" TargetMode="External"/><Relationship Id="rId125"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www.shelwee.com/html/archives/65556.html" TargetMode="External"/><Relationship Id="rId110" Type="http://schemas.openxmlformats.org/officeDocument/2006/relationships/hyperlink" Target="http://shelwee.qiniudn.com/wp-content/uploads/2011/04/debug-a.png" TargetMode="External"/><Relationship Id="rId115" Type="http://schemas.openxmlformats.org/officeDocument/2006/relationships/image" Target="media/image91.png"/><Relationship Id="rId131" Type="http://schemas.openxmlformats.org/officeDocument/2006/relationships/image" Target="media/image99.png"/><Relationship Id="rId136" Type="http://schemas.openxmlformats.org/officeDocument/2006/relationships/hyperlink" Target="http://photo.blog.sina.com.cn/showpic.html#blogid=7d55e87a01016b8m&amp;url=http://s13.sinaimg.cn/orignal/7d55e87axcdd46ba354bc" TargetMode="External"/><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hyperlink" Target="http://www.intel.com/products/processor/manuals/" TargetMode="External"/><Relationship Id="rId100" Type="http://schemas.openxmlformats.org/officeDocument/2006/relationships/hyperlink" Target="http://shelwee.qiniudn.com/wp-content/uploads/2011/04/debug-f1.png" TargetMode="External"/><Relationship Id="rId105" Type="http://schemas.openxmlformats.org/officeDocument/2006/relationships/image" Target="media/image86.png"/><Relationship Id="rId126" Type="http://schemas.openxmlformats.org/officeDocument/2006/relationships/hyperlink" Target="http://shelwee.qiniudn.com/wp-content/uploads/2011/04/debug-l1.png"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helwee.qiniudn.com/wp-content/uploads/2011/04/debug-d2.png" TargetMode="External"/><Relationship Id="rId98" Type="http://schemas.openxmlformats.org/officeDocument/2006/relationships/image" Target="media/image82.png"/><Relationship Id="rId121" Type="http://schemas.openxmlformats.org/officeDocument/2006/relationships/image" Target="media/image9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hyperlink" Target="http://shelwee.qiniudn.com/wp-content/uploads/2011/04/debug-u1.png" TargetMode="External"/><Relationship Id="rId137" Type="http://schemas.openxmlformats.org/officeDocument/2006/relationships/image" Target="media/image102.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3.png"/><Relationship Id="rId88" Type="http://schemas.openxmlformats.org/officeDocument/2006/relationships/hyperlink" Target="http://shelwee.qiniudn.com/wp-content/uploads/2011/04/debug-r.png" TargetMode="External"/><Relationship Id="rId111" Type="http://schemas.openxmlformats.org/officeDocument/2006/relationships/image" Target="media/image89.png"/><Relationship Id="rId132" Type="http://schemas.openxmlformats.org/officeDocument/2006/relationships/hyperlink" Target="http://photo.blog.sina.com.cn/showpic.html#blogid=7d55e87a01016b8m&amp;url=http://s15.sinaimg.cn/orignal/7d55e87axcdd4756738de"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hyperlink" Target="http://shelwee.qiniudn.com/wp-content/uploads/2011/04/debug-c.png" TargetMode="External"/><Relationship Id="rId127" Type="http://schemas.openxmlformats.org/officeDocument/2006/relationships/image" Target="media/image97.png"/><Relationship Id="rId10" Type="http://schemas.openxmlformats.org/officeDocument/2006/relationships/image" Target="media/image1.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8.png"/><Relationship Id="rId94" Type="http://schemas.openxmlformats.org/officeDocument/2006/relationships/image" Target="media/image80.png"/><Relationship Id="rId99" Type="http://schemas.openxmlformats.org/officeDocument/2006/relationships/image" Target="media/image83.png"/><Relationship Id="rId101" Type="http://schemas.openxmlformats.org/officeDocument/2006/relationships/image" Target="media/image84.png"/><Relationship Id="rId122" Type="http://schemas.openxmlformats.org/officeDocument/2006/relationships/hyperlink" Target="http://shelwee.qiniudn.com/wp-content/uploads/2011/04/debug-n2.png"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77.png"/><Relationship Id="rId112" Type="http://schemas.openxmlformats.org/officeDocument/2006/relationships/hyperlink" Target="http://shelwee.qiniudn.com/wp-content/uploads/2011/04/debug-g1.png" TargetMode="External"/><Relationship Id="rId133" Type="http://schemas.openxmlformats.org/officeDocument/2006/relationships/image" Target="media/image10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DocTemplete_port.00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FFFF"/>
        </a:solidFill>
        <a:ln w="6350"/>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F1282-CEDE-4E6D-BF2F-4D4D5B32F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DocTemplete_port.001.dotx</Template>
  <TotalTime>347</TotalTime>
  <Pages>63</Pages>
  <Words>5510</Words>
  <Characters>31410</Characters>
  <Application>Microsoft Office Word</Application>
  <DocSecurity>0</DocSecurity>
  <Lines>261</Lines>
  <Paragraphs>73</Paragraphs>
  <ScaleCrop>false</ScaleCrop>
  <Company>company</Company>
  <LinksUpToDate>false</LinksUpToDate>
  <CharactersWithSpaces>36847</CharactersWithSpaces>
  <SharedDoc>false</SharedDoc>
  <HyperlinkBase>link</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Linux内核0.11完全注释</dc:title>
  <dc:subject>subject</dc:subject>
  <dc:creator>bob</dc:creator>
  <cp:keywords>DR-N927-LX.11</cp:keywords>
  <dc:description>读书笔记</dc:description>
  <cp:lastModifiedBy>dd</cp:lastModifiedBy>
  <cp:revision>94</cp:revision>
  <dcterms:created xsi:type="dcterms:W3CDTF">2015-09-27T06:08:00Z</dcterms:created>
  <dcterms:modified xsi:type="dcterms:W3CDTF">2015-12-05T05:48:00Z</dcterms:modified>
  <cp:category>class</cp:category>
  <cp:contentStatus>state</cp:contentStatus>
</cp:coreProperties>
</file>